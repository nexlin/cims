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65282173" w14:textId="77777777" w:rsidR="00F479E8" w:rsidRPr="00705245" w:rsidRDefault="00654824">
      <w:pPr>
        <w:pStyle w:val="af7"/>
        <w:rPr>
          <w:rFonts w:asciiTheme="minorEastAsia" w:eastAsiaTheme="minorEastAsia" w:hAnsiTheme="minorEastAsia"/>
          <w:sz w:val="72"/>
          <w:szCs w:val="72"/>
        </w:rPr>
      </w:pPr>
      <w:r w:rsidRPr="00705245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47EDAFBB" wp14:editId="047B654A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15910" cy="628650"/>
                <wp:effectExtent l="0" t="0" r="24765" b="18415"/>
                <wp:wrapNone/>
                <wp:docPr id="16" name="Rectangle 7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5910" cy="62865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525">
                          <a:solidFill>
                            <a:srgbClr val="3184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105000</wp14:pctWidth>
                </wp14:sizeRelH>
                <wp14:sizeRelV relativeFrom="topMargin">
                  <wp14:pctHeight>90000</wp14:pctHeight>
                </wp14:sizeRelV>
              </wp:anchor>
            </w:drawing>
          </mc:Choice>
          <mc:Fallback>
            <w:pict>
              <v:rect w14:anchorId="019734C2" id="Rectangle 7601" o:spid="_x0000_s1026" style="position:absolute;left:0;text-align:left;margin-left:0;margin-top:0;width:623.3pt;height:49.5pt;z-index:251655680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" o:allowincell="f" fillcolor="#4bacc6" strokecolor="#31849b">
                <w10:wrap anchorx="page" anchory="page"/>
              </v:rect>
            </w:pict>
          </mc:Fallback>
        </mc:AlternateContent>
      </w:r>
      <w:r w:rsidRPr="00705245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0CE97EE2" wp14:editId="74B56403">
                <wp:simplePos x="0" y="0"/>
                <wp:positionH relativeFrom="page">
                  <wp:posOffset>494665</wp:posOffset>
                </wp:positionH>
                <wp:positionV relativeFrom="page">
                  <wp:posOffset>-262255</wp:posOffset>
                </wp:positionV>
                <wp:extent cx="90805" cy="11210290"/>
                <wp:effectExtent l="0" t="0" r="23495" b="12700"/>
                <wp:wrapNone/>
                <wp:docPr id="15" name="Rectangle 7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121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3184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0D2EB313" id="Rectangle 7604" o:spid="_x0000_s1026" style="position:absolute;left:0;text-align:left;margin-left:38.95pt;margin-top:-20.65pt;width:7.15pt;height:882.7pt;z-index:251658752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" o:allowincell="f" strokecolor="#31849b">
                <w10:wrap anchorx="page" anchory="page"/>
              </v:rect>
            </w:pict>
          </mc:Fallback>
        </mc:AlternateContent>
      </w:r>
      <w:r w:rsidRPr="00705245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6DCAC4F8" wp14:editId="16F33DEE">
                <wp:simplePos x="0" y="0"/>
                <wp:positionH relativeFrom="page">
                  <wp:posOffset>7048500</wp:posOffset>
                </wp:positionH>
                <wp:positionV relativeFrom="page">
                  <wp:posOffset>-262255</wp:posOffset>
                </wp:positionV>
                <wp:extent cx="90805" cy="11210290"/>
                <wp:effectExtent l="0" t="0" r="23495" b="12700"/>
                <wp:wrapNone/>
                <wp:docPr id="14" name="Rectangle 7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121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3184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630C4273" id="Rectangle 7603" o:spid="_x0000_s1026" style="position:absolute;left:0;text-align:left;margin-left:555pt;margin-top:-20.65pt;width:7.15pt;height:882.7pt;z-index:251657728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" o:allowincell="f" strokecolor="#31849b">
                <w10:wrap anchorx="page" anchory="page"/>
              </v:rect>
            </w:pict>
          </mc:Fallback>
        </mc:AlternateContent>
      </w:r>
      <w:r w:rsidRPr="00705245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0C9B933A" wp14:editId="476BE1A6">
                <wp:simplePos x="0" y="0"/>
                <wp:positionH relativeFrom="page">
                  <wp:posOffset>-183515</wp:posOffset>
                </wp:positionH>
                <wp:positionV relativeFrom="page">
                  <wp:posOffset>5080</wp:posOffset>
                </wp:positionV>
                <wp:extent cx="7916545" cy="629920"/>
                <wp:effectExtent l="0" t="0" r="24765" b="18415"/>
                <wp:wrapNone/>
                <wp:docPr id="13" name="Rectangle 7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6545" cy="62992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525">
                          <a:solidFill>
                            <a:srgbClr val="3184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105000</wp14:pctWidth>
                </wp14:sizeRelH>
                <wp14:sizeRelV relativeFrom="topMargin">
                  <wp14:pctHeight>90000</wp14:pctHeight>
                </wp14:sizeRelV>
              </wp:anchor>
            </w:drawing>
          </mc:Choice>
          <mc:Fallback>
            <w:pict>
              <v:rect w14:anchorId="05C604C0" id="Rectangle 7602" o:spid="_x0000_s1026" style="position:absolute;left:0;text-align:left;margin-left:-14.45pt;margin-top:.4pt;width:623.35pt;height:49.6pt;z-index:251656704;visibility:visible;mso-wrap-style:square;mso-width-percent:105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" o:allowincell="f" fillcolor="#4bacc6" strokecolor="#31849b">
                <w10:wrap anchorx="page" anchory="page"/>
              </v:rect>
            </w:pict>
          </mc:Fallback>
        </mc:AlternateContent>
      </w:r>
    </w:p>
    <w:p w14:paraId="4F982FD6" w14:textId="77777777" w:rsidR="00F479E8" w:rsidRPr="00705245" w:rsidRDefault="00032EEB" w:rsidP="00CE3641">
      <w:pPr>
        <w:pStyle w:val="af7"/>
        <w:jc w:val="right"/>
        <w:rPr>
          <w:rFonts w:asciiTheme="minorEastAsia" w:eastAsiaTheme="minorEastAsia" w:hAnsiTheme="minorEastAsia"/>
          <w:sz w:val="72"/>
          <w:szCs w:val="72"/>
        </w:rPr>
      </w:pPr>
      <w:r w:rsidRPr="00705245">
        <w:rPr>
          <w:rFonts w:asciiTheme="minorEastAsia" w:eastAsiaTheme="minorEastAsia" w:hAnsiTheme="minorEastAsia" w:hint="eastAsia"/>
          <w:sz w:val="72"/>
          <w:szCs w:val="72"/>
        </w:rPr>
        <w:t xml:space="preserve">[ </w:t>
      </w:r>
      <w:r w:rsidR="007465DC" w:rsidRPr="00705245">
        <w:rPr>
          <w:rFonts w:asciiTheme="minorEastAsia" w:eastAsiaTheme="minorEastAsia" w:hAnsiTheme="minorEastAsia" w:hint="eastAsia"/>
          <w:sz w:val="72"/>
          <w:szCs w:val="72"/>
        </w:rPr>
        <w:t>v</w:t>
      </w:r>
      <w:r w:rsidR="000518D1" w:rsidRPr="00705245">
        <w:rPr>
          <w:rFonts w:asciiTheme="minorEastAsia" w:eastAsiaTheme="minorEastAsia" w:hAnsiTheme="minorEastAsia" w:hint="eastAsia"/>
          <w:sz w:val="72"/>
          <w:szCs w:val="72"/>
        </w:rPr>
        <w:t>IBC</w:t>
      </w:r>
      <w:r w:rsidR="008E25D3" w:rsidRPr="00705245">
        <w:rPr>
          <w:rFonts w:asciiTheme="minorEastAsia" w:eastAsiaTheme="minorEastAsia" w:hAnsiTheme="minorEastAsia" w:hint="eastAsia"/>
          <w:sz w:val="72"/>
          <w:szCs w:val="72"/>
        </w:rPr>
        <w:t>F</w:t>
      </w:r>
      <w:r w:rsidR="00F479E8" w:rsidRPr="00705245">
        <w:rPr>
          <w:rFonts w:asciiTheme="minorEastAsia" w:eastAsiaTheme="minorEastAsia" w:hAnsiTheme="minorEastAsia" w:hint="eastAsia"/>
          <w:sz w:val="72"/>
          <w:szCs w:val="72"/>
        </w:rPr>
        <w:t xml:space="preserve"> </w:t>
      </w:r>
      <w:r w:rsidRPr="00705245">
        <w:rPr>
          <w:rFonts w:asciiTheme="minorEastAsia" w:eastAsiaTheme="minorEastAsia" w:hAnsiTheme="minorEastAsia" w:hint="eastAsia"/>
          <w:sz w:val="72"/>
          <w:szCs w:val="72"/>
        </w:rPr>
        <w:t>P</w:t>
      </w:r>
      <w:r w:rsidR="00CE3641" w:rsidRPr="00705245">
        <w:rPr>
          <w:rFonts w:asciiTheme="minorEastAsia" w:eastAsiaTheme="minorEastAsia" w:hAnsiTheme="minorEastAsia" w:hint="eastAsia"/>
          <w:sz w:val="72"/>
          <w:szCs w:val="72"/>
        </w:rPr>
        <w:t>OD</w:t>
      </w:r>
      <w:r w:rsidRPr="00705245">
        <w:rPr>
          <w:rFonts w:asciiTheme="minorEastAsia" w:eastAsiaTheme="minorEastAsia" w:hAnsiTheme="minorEastAsia" w:hint="eastAsia"/>
          <w:sz w:val="72"/>
          <w:szCs w:val="72"/>
        </w:rPr>
        <w:t xml:space="preserve"> ]</w:t>
      </w:r>
    </w:p>
    <w:p w14:paraId="1C7016A3" w14:textId="77777777" w:rsidR="00F479E8" w:rsidRPr="00705245" w:rsidRDefault="00F479E8">
      <w:pPr>
        <w:pStyle w:val="af7"/>
        <w:rPr>
          <w:rFonts w:asciiTheme="minorEastAsia" w:eastAsiaTheme="minorEastAsia" w:hAnsiTheme="minorEastAsia"/>
          <w:sz w:val="36"/>
          <w:szCs w:val="36"/>
        </w:rPr>
      </w:pPr>
    </w:p>
    <w:p w14:paraId="1321224A" w14:textId="77777777" w:rsidR="00F479E8" w:rsidRPr="00705245" w:rsidRDefault="00F479E8">
      <w:pPr>
        <w:pStyle w:val="af7"/>
        <w:rPr>
          <w:rFonts w:asciiTheme="minorEastAsia" w:eastAsiaTheme="minorEastAsia" w:hAnsiTheme="minorEastAsia"/>
          <w:sz w:val="36"/>
          <w:szCs w:val="36"/>
        </w:rPr>
      </w:pPr>
    </w:p>
    <w:p w14:paraId="792D37C3" w14:textId="77777777" w:rsidR="00F479E8" w:rsidRPr="00705245" w:rsidRDefault="00F479E8">
      <w:pPr>
        <w:pStyle w:val="af7"/>
        <w:rPr>
          <w:rFonts w:asciiTheme="minorEastAsia" w:eastAsiaTheme="minorEastAsia" w:hAnsiTheme="minorEastAsia"/>
          <w:sz w:val="36"/>
          <w:szCs w:val="36"/>
        </w:rPr>
      </w:pPr>
    </w:p>
    <w:p w14:paraId="56C12D99" w14:textId="77777777" w:rsidR="00CE3641" w:rsidRPr="00705245" w:rsidRDefault="00CE3641" w:rsidP="00CE3641">
      <w:pPr>
        <w:pStyle w:val="20"/>
        <w:rPr>
          <w:rFonts w:asciiTheme="minorEastAsia" w:eastAsiaTheme="minorEastAsia" w:hAnsiTheme="minorEastAsia"/>
          <w:kern w:val="0"/>
          <w:szCs w:val="22"/>
        </w:rPr>
      </w:pPr>
    </w:p>
    <w:p w14:paraId="4BFF26DD" w14:textId="77777777" w:rsidR="00CE3641" w:rsidRPr="00705245" w:rsidRDefault="00CE3641" w:rsidP="00CE3641">
      <w:pPr>
        <w:pStyle w:val="20"/>
        <w:rPr>
          <w:rFonts w:asciiTheme="minorEastAsia" w:eastAsiaTheme="minorEastAsia" w:hAnsiTheme="minorEastAsia"/>
          <w:kern w:val="0"/>
          <w:szCs w:val="22"/>
        </w:rPr>
      </w:pPr>
    </w:p>
    <w:p w14:paraId="1682D5C9" w14:textId="77777777" w:rsidR="00CE3641" w:rsidRPr="00705245" w:rsidRDefault="00CE3641" w:rsidP="00CE3641">
      <w:pPr>
        <w:pStyle w:val="20"/>
        <w:rPr>
          <w:rFonts w:asciiTheme="minorEastAsia" w:eastAsiaTheme="minorEastAsia" w:hAnsiTheme="minorEastAsia"/>
          <w:kern w:val="0"/>
          <w:szCs w:val="22"/>
        </w:rPr>
      </w:pPr>
    </w:p>
    <w:p w14:paraId="34505045" w14:textId="77777777" w:rsidR="00CE3641" w:rsidRPr="00705245" w:rsidRDefault="00CE3641" w:rsidP="00CE3641">
      <w:pPr>
        <w:pStyle w:val="20"/>
        <w:rPr>
          <w:rFonts w:asciiTheme="minorEastAsia" w:eastAsiaTheme="minorEastAsia" w:hAnsiTheme="minorEastAsia"/>
          <w:kern w:val="0"/>
          <w:szCs w:val="22"/>
        </w:rPr>
      </w:pPr>
    </w:p>
    <w:p w14:paraId="08242F27" w14:textId="77777777" w:rsidR="007E636F" w:rsidRPr="00705245" w:rsidRDefault="00F479E8" w:rsidP="00CE3641">
      <w:pPr>
        <w:pStyle w:val="20"/>
        <w:rPr>
          <w:rFonts w:asciiTheme="minorEastAsia" w:eastAsiaTheme="minorEastAsia" w:hAnsiTheme="minorEastAsia"/>
          <w:sz w:val="40"/>
          <w:szCs w:val="40"/>
          <w:u w:val="single"/>
        </w:rPr>
      </w:pPr>
      <w:r w:rsidRPr="00705245">
        <w:rPr>
          <w:rFonts w:asciiTheme="minorEastAsia" w:eastAsiaTheme="minorEastAsia" w:hAnsiTheme="minorEastAsia"/>
        </w:rPr>
        <w:br w:type="page"/>
      </w:r>
      <w:r w:rsidR="00B3355A" w:rsidRPr="00705245">
        <w:rPr>
          <w:rFonts w:asciiTheme="minorEastAsia" w:eastAsiaTheme="minorEastAsia" w:hAnsiTheme="minorEastAsia"/>
          <w:sz w:val="40"/>
          <w:szCs w:val="40"/>
          <w:u w:val="single"/>
        </w:rPr>
        <w:lastRenderedPageBreak/>
        <w:t>목  차</w:t>
      </w:r>
    </w:p>
    <w:p w14:paraId="13E02A9B" w14:textId="77777777" w:rsidR="000654C7" w:rsidRDefault="00B316C1">
      <w:pPr>
        <w:pStyle w:val="17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 w:rsidRPr="00705245"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 w:rsidR="00A23DA8" w:rsidRPr="00705245"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"1-2" \h \z \u </w:instrText>
      </w:r>
      <w:r w:rsidRPr="00705245"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hyperlink w:anchor="_Toc171597082" w:history="1">
        <w:r w:rsidR="000654C7" w:rsidRPr="00DE5B19">
          <w:rPr>
            <w:rStyle w:val="a6"/>
            <w:rFonts w:asciiTheme="minorEastAsia" w:hAnsiTheme="minorEastAsia"/>
          </w:rPr>
          <w:t>제</w:t>
        </w:r>
        <w:r w:rsidR="000654C7" w:rsidRPr="00DE5B19">
          <w:rPr>
            <w:rStyle w:val="a6"/>
            <w:rFonts w:asciiTheme="minorEastAsia" w:hAnsiTheme="minorEastAsia"/>
          </w:rPr>
          <w:t xml:space="preserve"> 1</w:t>
        </w:r>
        <w:r w:rsidR="000654C7" w:rsidRPr="00DE5B19">
          <w:rPr>
            <w:rStyle w:val="a6"/>
            <w:rFonts w:asciiTheme="minorEastAsia" w:hAnsiTheme="minorEastAsia"/>
          </w:rPr>
          <w:t>장</w:t>
        </w:r>
        <w:r w:rsidR="000654C7" w:rsidRPr="00DE5B19">
          <w:rPr>
            <w:rStyle w:val="a6"/>
            <w:rFonts w:asciiTheme="minorEastAsia" w:hAnsiTheme="minorEastAsia"/>
          </w:rPr>
          <w:t xml:space="preserve">  ALARM / FAULT </w:t>
        </w:r>
        <w:r w:rsidR="000654C7" w:rsidRPr="00DE5B19">
          <w:rPr>
            <w:rStyle w:val="a6"/>
            <w:rFonts w:asciiTheme="minorEastAsia" w:hAnsiTheme="minorEastAsia"/>
          </w:rPr>
          <w:t>메시지</w:t>
        </w:r>
        <w:r w:rsidR="000654C7" w:rsidRPr="00DE5B19">
          <w:rPr>
            <w:rStyle w:val="a6"/>
            <w:rFonts w:asciiTheme="minorEastAsia" w:hAnsiTheme="minorEastAsia"/>
          </w:rPr>
          <w:t xml:space="preserve"> </w:t>
        </w:r>
        <w:r w:rsidR="000654C7" w:rsidRPr="00DE5B19">
          <w:rPr>
            <w:rStyle w:val="a6"/>
            <w:rFonts w:asciiTheme="minorEastAsia" w:hAnsiTheme="minorEastAsia"/>
          </w:rPr>
          <w:t>설명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_Toc171597082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</w:t>
        </w:r>
        <w:r w:rsidR="000654C7">
          <w:rPr>
            <w:webHidden/>
          </w:rPr>
          <w:fldChar w:fldCharType="end"/>
        </w:r>
      </w:hyperlink>
    </w:p>
    <w:p w14:paraId="19CF41B2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83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 xml:space="preserve">ALARM </w:t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필드</w:t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 xml:space="preserve"> </w:t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설명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_Toc171597083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</w:t>
        </w:r>
        <w:r w:rsidR="000654C7">
          <w:rPr>
            <w:webHidden/>
          </w:rPr>
          <w:fldChar w:fldCharType="end"/>
        </w:r>
      </w:hyperlink>
    </w:p>
    <w:p w14:paraId="3F1804C8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84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 xml:space="preserve">ALARM </w:t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등급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_Toc171597084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</w:t>
        </w:r>
        <w:r w:rsidR="000654C7">
          <w:rPr>
            <w:webHidden/>
          </w:rPr>
          <w:fldChar w:fldCharType="end"/>
        </w:r>
      </w:hyperlink>
    </w:p>
    <w:p w14:paraId="177C5290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85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 xml:space="preserve">ALARM </w:t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타입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_Toc171597085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</w:t>
        </w:r>
        <w:r w:rsidR="000654C7">
          <w:rPr>
            <w:webHidden/>
          </w:rPr>
          <w:fldChar w:fldCharType="end"/>
        </w:r>
      </w:hyperlink>
    </w:p>
    <w:p w14:paraId="177812FD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86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4.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 xml:space="preserve">ALARM </w:t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종류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_Toc171597086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7</w:t>
        </w:r>
        <w:r w:rsidR="000654C7">
          <w:rPr>
            <w:webHidden/>
          </w:rPr>
          <w:fldChar w:fldCharType="end"/>
        </w:r>
      </w:hyperlink>
    </w:p>
    <w:p w14:paraId="747D41FC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87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5.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 xml:space="preserve">FAULT </w:t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필드</w:t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 xml:space="preserve"> </w:t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설명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_Toc171597087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9</w:t>
        </w:r>
        <w:r w:rsidR="000654C7">
          <w:rPr>
            <w:webHidden/>
          </w:rPr>
          <w:fldChar w:fldCharType="end"/>
        </w:r>
      </w:hyperlink>
    </w:p>
    <w:p w14:paraId="045944BB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88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6.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 xml:space="preserve">FAULT </w:t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종류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_Toc171597088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9</w:t>
        </w:r>
        <w:r w:rsidR="000654C7">
          <w:rPr>
            <w:webHidden/>
          </w:rPr>
          <w:fldChar w:fldCharType="end"/>
        </w:r>
      </w:hyperlink>
    </w:p>
    <w:p w14:paraId="6FAE67DD" w14:textId="77777777" w:rsidR="000654C7" w:rsidRDefault="006B7A40">
      <w:pPr>
        <w:pStyle w:val="17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171597089" w:history="1">
        <w:r w:rsidR="000654C7" w:rsidRPr="00DE5B19">
          <w:rPr>
            <w:rStyle w:val="a6"/>
            <w:rFonts w:asciiTheme="minorEastAsia" w:hAnsiTheme="minorEastAsia"/>
          </w:rPr>
          <w:t>제</w:t>
        </w:r>
        <w:r w:rsidR="000654C7" w:rsidRPr="00DE5B19">
          <w:rPr>
            <w:rStyle w:val="a6"/>
            <w:rFonts w:asciiTheme="minorEastAsia" w:hAnsiTheme="minorEastAsia"/>
          </w:rPr>
          <w:t xml:space="preserve"> 2</w:t>
        </w:r>
        <w:r w:rsidR="000654C7" w:rsidRPr="00DE5B19">
          <w:rPr>
            <w:rStyle w:val="a6"/>
            <w:rFonts w:asciiTheme="minorEastAsia" w:hAnsiTheme="minorEastAsia"/>
          </w:rPr>
          <w:t>장</w:t>
        </w:r>
        <w:r w:rsidR="000654C7" w:rsidRPr="00DE5B19">
          <w:rPr>
            <w:rStyle w:val="a6"/>
            <w:rFonts w:asciiTheme="minorEastAsia" w:hAnsiTheme="minorEastAsia"/>
          </w:rPr>
          <w:t xml:space="preserve">  Alarm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_Toc171597089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14</w:t>
        </w:r>
        <w:r w:rsidR="000654C7">
          <w:rPr>
            <w:webHidden/>
          </w:rPr>
          <w:fldChar w:fldCharType="end"/>
        </w:r>
      </w:hyperlink>
    </w:p>
    <w:p w14:paraId="10D37064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90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A0000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_Toc171597090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14</w:t>
        </w:r>
        <w:r w:rsidR="000654C7">
          <w:rPr>
            <w:webHidden/>
          </w:rPr>
          <w:fldChar w:fldCharType="end"/>
        </w:r>
      </w:hyperlink>
    </w:p>
    <w:p w14:paraId="1A8B5D69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91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A0003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_Toc171597091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15</w:t>
        </w:r>
        <w:r w:rsidR="000654C7">
          <w:rPr>
            <w:webHidden/>
          </w:rPr>
          <w:fldChar w:fldCharType="end"/>
        </w:r>
      </w:hyperlink>
    </w:p>
    <w:p w14:paraId="6F8B37A5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92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A0007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_Toc171597092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16</w:t>
        </w:r>
        <w:r w:rsidR="000654C7">
          <w:rPr>
            <w:webHidden/>
          </w:rPr>
          <w:fldChar w:fldCharType="end"/>
        </w:r>
      </w:hyperlink>
    </w:p>
    <w:p w14:paraId="4AE29F1D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93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4.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A0011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_Toc171597093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17</w:t>
        </w:r>
        <w:r w:rsidR="000654C7">
          <w:rPr>
            <w:webHidden/>
          </w:rPr>
          <w:fldChar w:fldCharType="end"/>
        </w:r>
      </w:hyperlink>
    </w:p>
    <w:p w14:paraId="72FF0435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94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5.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A0012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_Toc171597094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18</w:t>
        </w:r>
        <w:r w:rsidR="000654C7">
          <w:rPr>
            <w:webHidden/>
          </w:rPr>
          <w:fldChar w:fldCharType="end"/>
        </w:r>
      </w:hyperlink>
    </w:p>
    <w:p w14:paraId="3C515BF1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95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6.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A0013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_Toc171597095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19</w:t>
        </w:r>
        <w:r w:rsidR="000654C7">
          <w:rPr>
            <w:webHidden/>
          </w:rPr>
          <w:fldChar w:fldCharType="end"/>
        </w:r>
      </w:hyperlink>
    </w:p>
    <w:p w14:paraId="1840FB9A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96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7.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A0014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_Toc171597096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20</w:t>
        </w:r>
        <w:r w:rsidR="000654C7">
          <w:rPr>
            <w:webHidden/>
          </w:rPr>
          <w:fldChar w:fldCharType="end"/>
        </w:r>
      </w:hyperlink>
    </w:p>
    <w:p w14:paraId="10010EA0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97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8.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A0023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_Toc171597097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21</w:t>
        </w:r>
        <w:r w:rsidR="000654C7">
          <w:rPr>
            <w:webHidden/>
          </w:rPr>
          <w:fldChar w:fldCharType="end"/>
        </w:r>
      </w:hyperlink>
    </w:p>
    <w:p w14:paraId="139AD523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98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9.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A0030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_Toc171597098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22</w:t>
        </w:r>
        <w:r w:rsidR="000654C7">
          <w:rPr>
            <w:webHidden/>
          </w:rPr>
          <w:fldChar w:fldCharType="end"/>
        </w:r>
      </w:hyperlink>
    </w:p>
    <w:p w14:paraId="35EF5E5B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099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10.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A0034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_Toc171597099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23</w:t>
        </w:r>
        <w:r w:rsidR="000654C7">
          <w:rPr>
            <w:webHidden/>
          </w:rPr>
          <w:fldChar w:fldCharType="end"/>
        </w:r>
      </w:hyperlink>
    </w:p>
    <w:p w14:paraId="3B039D34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00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11.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A0041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_Toc171597100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24</w:t>
        </w:r>
        <w:r w:rsidR="000654C7">
          <w:rPr>
            <w:webHidden/>
          </w:rPr>
          <w:fldChar w:fldCharType="end"/>
        </w:r>
      </w:hyperlink>
    </w:p>
    <w:p w14:paraId="14B2AD0F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01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12.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A0042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_Toc171597101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25</w:t>
        </w:r>
        <w:r w:rsidR="000654C7">
          <w:rPr>
            <w:webHidden/>
          </w:rPr>
          <w:fldChar w:fldCharType="end"/>
        </w:r>
      </w:hyperlink>
    </w:p>
    <w:p w14:paraId="25A5D1C5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02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13.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A0043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_Toc171597102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26</w:t>
        </w:r>
        <w:r w:rsidR="000654C7">
          <w:rPr>
            <w:webHidden/>
          </w:rPr>
          <w:fldChar w:fldCharType="end"/>
        </w:r>
      </w:hyperlink>
    </w:p>
    <w:p w14:paraId="656D4AAE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03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14.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A0057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_Toc171597103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27</w:t>
        </w:r>
        <w:r w:rsidR="000654C7">
          <w:rPr>
            <w:webHidden/>
          </w:rPr>
          <w:fldChar w:fldCharType="end"/>
        </w:r>
      </w:hyperlink>
    </w:p>
    <w:p w14:paraId="2CD6E66E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04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15.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A0058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_Toc171597104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28</w:t>
        </w:r>
        <w:r w:rsidR="000654C7">
          <w:rPr>
            <w:webHidden/>
          </w:rPr>
          <w:fldChar w:fldCharType="end"/>
        </w:r>
      </w:hyperlink>
    </w:p>
    <w:p w14:paraId="4B52CF0B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05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16.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A0059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_Toc171597105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29</w:t>
        </w:r>
        <w:r w:rsidR="000654C7">
          <w:rPr>
            <w:webHidden/>
          </w:rPr>
          <w:fldChar w:fldCharType="end"/>
        </w:r>
      </w:hyperlink>
    </w:p>
    <w:p w14:paraId="42DDC4F8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06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17.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A0061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_Toc171597106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30</w:t>
        </w:r>
        <w:r w:rsidR="000654C7">
          <w:rPr>
            <w:webHidden/>
          </w:rPr>
          <w:fldChar w:fldCharType="end"/>
        </w:r>
      </w:hyperlink>
    </w:p>
    <w:p w14:paraId="50DA2E1E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07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18.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A0063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_Toc171597107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31</w:t>
        </w:r>
        <w:r w:rsidR="000654C7">
          <w:rPr>
            <w:webHidden/>
          </w:rPr>
          <w:fldChar w:fldCharType="end"/>
        </w:r>
      </w:hyperlink>
    </w:p>
    <w:p w14:paraId="5D280E70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08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19.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A0075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_Toc171597108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32</w:t>
        </w:r>
        <w:r w:rsidR="000654C7">
          <w:rPr>
            <w:webHidden/>
          </w:rPr>
          <w:fldChar w:fldCharType="end"/>
        </w:r>
      </w:hyperlink>
    </w:p>
    <w:p w14:paraId="64BEBAD9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09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20.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A0076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_Toc171597109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33</w:t>
        </w:r>
        <w:r w:rsidR="000654C7">
          <w:rPr>
            <w:webHidden/>
          </w:rPr>
          <w:fldChar w:fldCharType="end"/>
        </w:r>
      </w:hyperlink>
    </w:p>
    <w:p w14:paraId="041300B6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10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21.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A0077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_Toc171597110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34</w:t>
        </w:r>
        <w:r w:rsidR="000654C7">
          <w:rPr>
            <w:webHidden/>
          </w:rPr>
          <w:fldChar w:fldCharType="end"/>
        </w:r>
      </w:hyperlink>
    </w:p>
    <w:p w14:paraId="680EEC7A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11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22.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A0078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_Toc171597111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35</w:t>
        </w:r>
        <w:r w:rsidR="000654C7">
          <w:rPr>
            <w:webHidden/>
          </w:rPr>
          <w:fldChar w:fldCharType="end"/>
        </w:r>
      </w:hyperlink>
    </w:p>
    <w:p w14:paraId="1F930486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12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23.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A0079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_Toc171597112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36</w:t>
        </w:r>
        <w:r w:rsidR="000654C7">
          <w:rPr>
            <w:webHidden/>
          </w:rPr>
          <w:fldChar w:fldCharType="end"/>
        </w:r>
      </w:hyperlink>
    </w:p>
    <w:p w14:paraId="66215A59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13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24.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A0081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_Toc171597113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37</w:t>
        </w:r>
        <w:r w:rsidR="000654C7">
          <w:rPr>
            <w:webHidden/>
          </w:rPr>
          <w:fldChar w:fldCharType="end"/>
        </w:r>
      </w:hyperlink>
    </w:p>
    <w:p w14:paraId="28940816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14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25.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A0083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_Toc171597114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38</w:t>
        </w:r>
        <w:r w:rsidR="000654C7">
          <w:rPr>
            <w:webHidden/>
          </w:rPr>
          <w:fldChar w:fldCharType="end"/>
        </w:r>
      </w:hyperlink>
    </w:p>
    <w:p w14:paraId="52070237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15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26.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A0084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_Toc171597115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39</w:t>
        </w:r>
        <w:r w:rsidR="000654C7">
          <w:rPr>
            <w:webHidden/>
          </w:rPr>
          <w:fldChar w:fldCharType="end"/>
        </w:r>
      </w:hyperlink>
    </w:p>
    <w:p w14:paraId="71ECEA18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16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27.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A0085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_Toc171597116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40</w:t>
        </w:r>
        <w:r w:rsidR="000654C7">
          <w:rPr>
            <w:webHidden/>
          </w:rPr>
          <w:fldChar w:fldCharType="end"/>
        </w:r>
      </w:hyperlink>
    </w:p>
    <w:p w14:paraId="28DD8D10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17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28.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A0086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_Toc171597117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41</w:t>
        </w:r>
        <w:r w:rsidR="000654C7">
          <w:rPr>
            <w:webHidden/>
          </w:rPr>
          <w:fldChar w:fldCharType="end"/>
        </w:r>
      </w:hyperlink>
    </w:p>
    <w:p w14:paraId="5679597B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18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29.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A0087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_Toc171597118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42</w:t>
        </w:r>
        <w:r w:rsidR="000654C7">
          <w:rPr>
            <w:webHidden/>
          </w:rPr>
          <w:fldChar w:fldCharType="end"/>
        </w:r>
      </w:hyperlink>
    </w:p>
    <w:p w14:paraId="086AA625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19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30.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A0088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_Toc171597119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43</w:t>
        </w:r>
        <w:r w:rsidR="000654C7">
          <w:rPr>
            <w:webHidden/>
          </w:rPr>
          <w:fldChar w:fldCharType="end"/>
        </w:r>
      </w:hyperlink>
    </w:p>
    <w:p w14:paraId="7E74807A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20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31.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A0089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_Toc171597120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44</w:t>
        </w:r>
        <w:r w:rsidR="000654C7">
          <w:rPr>
            <w:webHidden/>
          </w:rPr>
          <w:fldChar w:fldCharType="end"/>
        </w:r>
      </w:hyperlink>
    </w:p>
    <w:p w14:paraId="5671BA83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21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32.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A0090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_Toc171597121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45</w:t>
        </w:r>
        <w:r w:rsidR="000654C7">
          <w:rPr>
            <w:webHidden/>
          </w:rPr>
          <w:fldChar w:fldCharType="end"/>
        </w:r>
      </w:hyperlink>
    </w:p>
    <w:p w14:paraId="640D0689" w14:textId="77777777" w:rsidR="000654C7" w:rsidRDefault="006B7A40">
      <w:pPr>
        <w:pStyle w:val="17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171597122" w:history="1">
        <w:r w:rsidR="000654C7" w:rsidRPr="00DE5B19">
          <w:rPr>
            <w:rStyle w:val="a6"/>
            <w:rFonts w:asciiTheme="minorEastAsia" w:hAnsiTheme="minorEastAsia"/>
          </w:rPr>
          <w:t>제</w:t>
        </w:r>
        <w:r w:rsidR="000654C7" w:rsidRPr="00DE5B19">
          <w:rPr>
            <w:rStyle w:val="a6"/>
            <w:rFonts w:asciiTheme="minorEastAsia" w:hAnsiTheme="minorEastAsia"/>
          </w:rPr>
          <w:t xml:space="preserve"> 3</w:t>
        </w:r>
        <w:r w:rsidR="000654C7" w:rsidRPr="00DE5B19">
          <w:rPr>
            <w:rStyle w:val="a6"/>
            <w:rFonts w:asciiTheme="minorEastAsia" w:hAnsiTheme="minorEastAsia"/>
          </w:rPr>
          <w:t>장</w:t>
        </w:r>
        <w:r w:rsidR="000654C7" w:rsidRPr="00DE5B19">
          <w:rPr>
            <w:rStyle w:val="a6"/>
            <w:rFonts w:asciiTheme="minorEastAsia" w:hAnsiTheme="minorEastAsia"/>
          </w:rPr>
          <w:t xml:space="preserve">  Fault </w:t>
        </w:r>
        <w:r w:rsidR="000654C7" w:rsidRPr="00DE5B19">
          <w:rPr>
            <w:rStyle w:val="a6"/>
            <w:rFonts w:asciiTheme="minorEastAsia" w:hAnsiTheme="minorEastAsia"/>
          </w:rPr>
          <w:t>메시지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_Toc171597122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46</w:t>
        </w:r>
        <w:r w:rsidR="000654C7">
          <w:rPr>
            <w:webHidden/>
          </w:rPr>
          <w:fldChar w:fldCharType="end"/>
        </w:r>
      </w:hyperlink>
    </w:p>
    <w:p w14:paraId="62C09287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23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F4001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_Toc171597123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46</w:t>
        </w:r>
        <w:r w:rsidR="000654C7">
          <w:rPr>
            <w:webHidden/>
          </w:rPr>
          <w:fldChar w:fldCharType="end"/>
        </w:r>
      </w:hyperlink>
    </w:p>
    <w:p w14:paraId="10C2404E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24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F4002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_Toc171597124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47</w:t>
        </w:r>
        <w:r w:rsidR="000654C7">
          <w:rPr>
            <w:webHidden/>
          </w:rPr>
          <w:fldChar w:fldCharType="end"/>
        </w:r>
      </w:hyperlink>
    </w:p>
    <w:p w14:paraId="07299C19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25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F4006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_Toc171597125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48</w:t>
        </w:r>
        <w:r w:rsidR="000654C7">
          <w:rPr>
            <w:webHidden/>
          </w:rPr>
          <w:fldChar w:fldCharType="end"/>
        </w:r>
      </w:hyperlink>
    </w:p>
    <w:p w14:paraId="6256218E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26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4.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F4009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_Toc171597126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49</w:t>
        </w:r>
        <w:r w:rsidR="000654C7">
          <w:rPr>
            <w:webHidden/>
          </w:rPr>
          <w:fldChar w:fldCharType="end"/>
        </w:r>
      </w:hyperlink>
    </w:p>
    <w:p w14:paraId="1D522073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27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5.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F400A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_Toc171597127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50</w:t>
        </w:r>
        <w:r w:rsidR="000654C7">
          <w:rPr>
            <w:webHidden/>
          </w:rPr>
          <w:fldChar w:fldCharType="end"/>
        </w:r>
      </w:hyperlink>
    </w:p>
    <w:p w14:paraId="72B3A9C6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28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6.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F400B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_Toc171597128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51</w:t>
        </w:r>
        <w:r w:rsidR="000654C7">
          <w:rPr>
            <w:webHidden/>
          </w:rPr>
          <w:fldChar w:fldCharType="end"/>
        </w:r>
      </w:hyperlink>
    </w:p>
    <w:p w14:paraId="71851480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29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7.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F400C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_Toc171597129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52</w:t>
        </w:r>
        <w:r w:rsidR="000654C7">
          <w:rPr>
            <w:webHidden/>
          </w:rPr>
          <w:fldChar w:fldCharType="end"/>
        </w:r>
      </w:hyperlink>
    </w:p>
    <w:p w14:paraId="19707135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30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8.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F400E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_Toc171597130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53</w:t>
        </w:r>
        <w:r w:rsidR="000654C7">
          <w:rPr>
            <w:webHidden/>
          </w:rPr>
          <w:fldChar w:fldCharType="end"/>
        </w:r>
      </w:hyperlink>
    </w:p>
    <w:p w14:paraId="09B3B7BA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31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9.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F4039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_Toc171597131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54</w:t>
        </w:r>
        <w:r w:rsidR="000654C7">
          <w:rPr>
            <w:webHidden/>
          </w:rPr>
          <w:fldChar w:fldCharType="end"/>
        </w:r>
      </w:hyperlink>
    </w:p>
    <w:p w14:paraId="4E9C1A42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32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10.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F403C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_Toc171597132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55</w:t>
        </w:r>
        <w:r w:rsidR="000654C7">
          <w:rPr>
            <w:webHidden/>
          </w:rPr>
          <w:fldChar w:fldCharType="end"/>
        </w:r>
      </w:hyperlink>
    </w:p>
    <w:p w14:paraId="55A83EF3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33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11.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F403D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_Toc171597133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56</w:t>
        </w:r>
        <w:r w:rsidR="000654C7">
          <w:rPr>
            <w:webHidden/>
          </w:rPr>
          <w:fldChar w:fldCharType="end"/>
        </w:r>
      </w:hyperlink>
    </w:p>
    <w:p w14:paraId="3283DC7A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34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12.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F403E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_Toc171597134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57</w:t>
        </w:r>
        <w:r w:rsidR="000654C7">
          <w:rPr>
            <w:webHidden/>
          </w:rPr>
          <w:fldChar w:fldCharType="end"/>
        </w:r>
      </w:hyperlink>
    </w:p>
    <w:p w14:paraId="07ADF2E4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35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13.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F4100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_Toc171597135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58</w:t>
        </w:r>
        <w:r w:rsidR="000654C7">
          <w:rPr>
            <w:webHidden/>
          </w:rPr>
          <w:fldChar w:fldCharType="end"/>
        </w:r>
      </w:hyperlink>
    </w:p>
    <w:p w14:paraId="374BBBA4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36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14.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F4101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_Toc171597136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59</w:t>
        </w:r>
        <w:r w:rsidR="000654C7">
          <w:rPr>
            <w:webHidden/>
          </w:rPr>
          <w:fldChar w:fldCharType="end"/>
        </w:r>
      </w:hyperlink>
    </w:p>
    <w:p w14:paraId="6F6A5FDC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37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15.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F4102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_Toc171597137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60</w:t>
        </w:r>
        <w:r w:rsidR="000654C7">
          <w:rPr>
            <w:webHidden/>
          </w:rPr>
          <w:fldChar w:fldCharType="end"/>
        </w:r>
      </w:hyperlink>
    </w:p>
    <w:p w14:paraId="5EEC8098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38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16.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F4200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_Toc171597138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61</w:t>
        </w:r>
        <w:r w:rsidR="000654C7">
          <w:rPr>
            <w:webHidden/>
          </w:rPr>
          <w:fldChar w:fldCharType="end"/>
        </w:r>
      </w:hyperlink>
    </w:p>
    <w:p w14:paraId="320E22DB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39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17.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F4300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_Toc171597139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62</w:t>
        </w:r>
        <w:r w:rsidR="000654C7">
          <w:rPr>
            <w:webHidden/>
          </w:rPr>
          <w:fldChar w:fldCharType="end"/>
        </w:r>
      </w:hyperlink>
    </w:p>
    <w:p w14:paraId="635C0B04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40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18.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F4301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_Toc171597140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63</w:t>
        </w:r>
        <w:r w:rsidR="000654C7">
          <w:rPr>
            <w:webHidden/>
          </w:rPr>
          <w:fldChar w:fldCharType="end"/>
        </w:r>
      </w:hyperlink>
    </w:p>
    <w:p w14:paraId="5D1F8207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41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19.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F4302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_Toc171597141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64</w:t>
        </w:r>
        <w:r w:rsidR="000654C7">
          <w:rPr>
            <w:webHidden/>
          </w:rPr>
          <w:fldChar w:fldCharType="end"/>
        </w:r>
      </w:hyperlink>
    </w:p>
    <w:p w14:paraId="1CCC1DC3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42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20.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F4303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_Toc171597142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65</w:t>
        </w:r>
        <w:r w:rsidR="000654C7">
          <w:rPr>
            <w:webHidden/>
          </w:rPr>
          <w:fldChar w:fldCharType="end"/>
        </w:r>
      </w:hyperlink>
    </w:p>
    <w:p w14:paraId="5D9E85CC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43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21.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F4304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_Toc171597143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66</w:t>
        </w:r>
        <w:r w:rsidR="000654C7">
          <w:rPr>
            <w:webHidden/>
          </w:rPr>
          <w:fldChar w:fldCharType="end"/>
        </w:r>
      </w:hyperlink>
    </w:p>
    <w:p w14:paraId="257FD9A6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44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22.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_Toc171597144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67</w:t>
        </w:r>
        <w:r w:rsidR="000654C7">
          <w:rPr>
            <w:webHidden/>
          </w:rPr>
          <w:fldChar w:fldCharType="end"/>
        </w:r>
      </w:hyperlink>
    </w:p>
    <w:p w14:paraId="34CD766B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45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23.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F5002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_Toc171597145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68</w:t>
        </w:r>
        <w:r w:rsidR="000654C7">
          <w:rPr>
            <w:webHidden/>
          </w:rPr>
          <w:fldChar w:fldCharType="end"/>
        </w:r>
      </w:hyperlink>
    </w:p>
    <w:p w14:paraId="4944BACA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46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24.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F5003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_Toc171597146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69</w:t>
        </w:r>
        <w:r w:rsidR="000654C7">
          <w:rPr>
            <w:webHidden/>
          </w:rPr>
          <w:fldChar w:fldCharType="end"/>
        </w:r>
      </w:hyperlink>
    </w:p>
    <w:p w14:paraId="6CBEC201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47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25.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F5004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_Toc171597147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70</w:t>
        </w:r>
        <w:r w:rsidR="000654C7">
          <w:rPr>
            <w:webHidden/>
          </w:rPr>
          <w:fldChar w:fldCharType="end"/>
        </w:r>
      </w:hyperlink>
    </w:p>
    <w:p w14:paraId="6D258C68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48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26.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F5005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_Toc171597148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71</w:t>
        </w:r>
        <w:r w:rsidR="000654C7">
          <w:rPr>
            <w:webHidden/>
          </w:rPr>
          <w:fldChar w:fldCharType="end"/>
        </w:r>
      </w:hyperlink>
    </w:p>
    <w:p w14:paraId="54886F49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49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27.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F5006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_Toc171597149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72</w:t>
        </w:r>
        <w:r w:rsidR="000654C7">
          <w:rPr>
            <w:webHidden/>
          </w:rPr>
          <w:fldChar w:fldCharType="end"/>
        </w:r>
      </w:hyperlink>
    </w:p>
    <w:p w14:paraId="112226F4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50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28.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F5007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_Toc171597150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73</w:t>
        </w:r>
        <w:r w:rsidR="000654C7">
          <w:rPr>
            <w:webHidden/>
          </w:rPr>
          <w:fldChar w:fldCharType="end"/>
        </w:r>
      </w:hyperlink>
    </w:p>
    <w:p w14:paraId="663D138A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51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29.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F5008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_Toc171597151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74</w:t>
        </w:r>
        <w:r w:rsidR="000654C7">
          <w:rPr>
            <w:webHidden/>
          </w:rPr>
          <w:fldChar w:fldCharType="end"/>
        </w:r>
      </w:hyperlink>
    </w:p>
    <w:p w14:paraId="5023781D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52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30.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F5009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_Toc171597152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75</w:t>
        </w:r>
        <w:r w:rsidR="000654C7">
          <w:rPr>
            <w:webHidden/>
          </w:rPr>
          <w:fldChar w:fldCharType="end"/>
        </w:r>
      </w:hyperlink>
    </w:p>
    <w:p w14:paraId="7BC3C859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53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31.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F500A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_Toc171597153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76</w:t>
        </w:r>
        <w:r w:rsidR="000654C7">
          <w:rPr>
            <w:webHidden/>
          </w:rPr>
          <w:fldChar w:fldCharType="end"/>
        </w:r>
      </w:hyperlink>
    </w:p>
    <w:p w14:paraId="20E9FA0A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54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32.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F500B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_Toc171597154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77</w:t>
        </w:r>
        <w:r w:rsidR="000654C7">
          <w:rPr>
            <w:webHidden/>
          </w:rPr>
          <w:fldChar w:fldCharType="end"/>
        </w:r>
      </w:hyperlink>
    </w:p>
    <w:p w14:paraId="4B2A2747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55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33.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F500C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_Toc171597155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78</w:t>
        </w:r>
        <w:r w:rsidR="000654C7">
          <w:rPr>
            <w:webHidden/>
          </w:rPr>
          <w:fldChar w:fldCharType="end"/>
        </w:r>
      </w:hyperlink>
    </w:p>
    <w:p w14:paraId="2B3199DF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56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34.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F500D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_Toc171597156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79</w:t>
        </w:r>
        <w:r w:rsidR="000654C7">
          <w:rPr>
            <w:webHidden/>
          </w:rPr>
          <w:fldChar w:fldCharType="end"/>
        </w:r>
      </w:hyperlink>
    </w:p>
    <w:p w14:paraId="28E8DA01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57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35.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F500E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_Toc171597157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80</w:t>
        </w:r>
        <w:r w:rsidR="000654C7">
          <w:rPr>
            <w:webHidden/>
          </w:rPr>
          <w:fldChar w:fldCharType="end"/>
        </w:r>
      </w:hyperlink>
    </w:p>
    <w:p w14:paraId="0800119D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58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36.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F500F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_Toc171597158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81</w:t>
        </w:r>
        <w:r w:rsidR="000654C7">
          <w:rPr>
            <w:webHidden/>
          </w:rPr>
          <w:fldChar w:fldCharType="end"/>
        </w:r>
      </w:hyperlink>
    </w:p>
    <w:p w14:paraId="05B05ED3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59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37.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F5011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_Toc171597159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82</w:t>
        </w:r>
        <w:r w:rsidR="000654C7">
          <w:rPr>
            <w:webHidden/>
          </w:rPr>
          <w:fldChar w:fldCharType="end"/>
        </w:r>
      </w:hyperlink>
    </w:p>
    <w:p w14:paraId="5A326D43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60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38.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F5012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_Toc171597160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83</w:t>
        </w:r>
        <w:r w:rsidR="000654C7">
          <w:rPr>
            <w:webHidden/>
          </w:rPr>
          <w:fldChar w:fldCharType="end"/>
        </w:r>
      </w:hyperlink>
    </w:p>
    <w:p w14:paraId="5B968E69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61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39.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F5013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_Toc171597161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84</w:t>
        </w:r>
        <w:r w:rsidR="000654C7">
          <w:rPr>
            <w:webHidden/>
          </w:rPr>
          <w:fldChar w:fldCharType="end"/>
        </w:r>
      </w:hyperlink>
    </w:p>
    <w:p w14:paraId="39E241A3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62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40.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F5014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_Toc171597162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85</w:t>
        </w:r>
        <w:r w:rsidR="000654C7">
          <w:rPr>
            <w:webHidden/>
          </w:rPr>
          <w:fldChar w:fldCharType="end"/>
        </w:r>
      </w:hyperlink>
    </w:p>
    <w:p w14:paraId="37FCEED8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63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41.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F5015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_Toc171597163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86</w:t>
        </w:r>
        <w:r w:rsidR="000654C7">
          <w:rPr>
            <w:webHidden/>
          </w:rPr>
          <w:fldChar w:fldCharType="end"/>
        </w:r>
      </w:hyperlink>
    </w:p>
    <w:p w14:paraId="7D63AC22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64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42.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S1003, S1007, S1008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_Toc171597164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87</w:t>
        </w:r>
        <w:r w:rsidR="000654C7">
          <w:rPr>
            <w:webHidden/>
          </w:rPr>
          <w:fldChar w:fldCharType="end"/>
        </w:r>
      </w:hyperlink>
    </w:p>
    <w:p w14:paraId="73CF821E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65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43.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S1101 ~ S1109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_Toc171597165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88</w:t>
        </w:r>
        <w:r w:rsidR="000654C7">
          <w:rPr>
            <w:webHidden/>
          </w:rPr>
          <w:fldChar w:fldCharType="end"/>
        </w:r>
      </w:hyperlink>
    </w:p>
    <w:p w14:paraId="7ABFBD25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66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44.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S1201 ~ S1209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_Toc171597166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89</w:t>
        </w:r>
        <w:r w:rsidR="000654C7">
          <w:rPr>
            <w:webHidden/>
          </w:rPr>
          <w:fldChar w:fldCharType="end"/>
        </w:r>
      </w:hyperlink>
    </w:p>
    <w:p w14:paraId="28C82536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67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45.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S1301 ~ S1309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_Toc171597167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90</w:t>
        </w:r>
        <w:r w:rsidR="000654C7">
          <w:rPr>
            <w:webHidden/>
          </w:rPr>
          <w:fldChar w:fldCharType="end"/>
        </w:r>
      </w:hyperlink>
    </w:p>
    <w:p w14:paraId="21484A55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68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46.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S1401 ~ S1409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_Toc171597168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91</w:t>
        </w:r>
        <w:r w:rsidR="000654C7">
          <w:rPr>
            <w:webHidden/>
          </w:rPr>
          <w:fldChar w:fldCharType="end"/>
        </w:r>
      </w:hyperlink>
    </w:p>
    <w:p w14:paraId="6D585DD1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69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47.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S1501 ~ S1509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_Toc171597169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92</w:t>
        </w:r>
        <w:r w:rsidR="000654C7">
          <w:rPr>
            <w:webHidden/>
          </w:rPr>
          <w:fldChar w:fldCharType="end"/>
        </w:r>
      </w:hyperlink>
    </w:p>
    <w:p w14:paraId="72140AF1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70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48.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S1601 ~ S1609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_Toc171597170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93</w:t>
        </w:r>
        <w:r w:rsidR="000654C7">
          <w:rPr>
            <w:webHidden/>
          </w:rPr>
          <w:fldChar w:fldCharType="end"/>
        </w:r>
      </w:hyperlink>
    </w:p>
    <w:p w14:paraId="05F4AEAC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71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49.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S1610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_Toc171597171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94</w:t>
        </w:r>
        <w:r w:rsidR="000654C7">
          <w:rPr>
            <w:webHidden/>
          </w:rPr>
          <w:fldChar w:fldCharType="end"/>
        </w:r>
      </w:hyperlink>
    </w:p>
    <w:p w14:paraId="16DDBE59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72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50.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S1611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_Toc171597172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95</w:t>
        </w:r>
        <w:r w:rsidR="000654C7">
          <w:rPr>
            <w:webHidden/>
          </w:rPr>
          <w:fldChar w:fldCharType="end"/>
        </w:r>
      </w:hyperlink>
    </w:p>
    <w:p w14:paraId="53DC2935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73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51.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S1901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_Toc171597173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96</w:t>
        </w:r>
        <w:r w:rsidR="000654C7">
          <w:rPr>
            <w:webHidden/>
          </w:rPr>
          <w:fldChar w:fldCharType="end"/>
        </w:r>
      </w:hyperlink>
    </w:p>
    <w:p w14:paraId="4025BE08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74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52.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S1902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_Toc171597174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97</w:t>
        </w:r>
        <w:r w:rsidR="000654C7">
          <w:rPr>
            <w:webHidden/>
          </w:rPr>
          <w:fldChar w:fldCharType="end"/>
        </w:r>
      </w:hyperlink>
    </w:p>
    <w:p w14:paraId="02F80257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75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53.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S1903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_Toc171597175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98</w:t>
        </w:r>
        <w:r w:rsidR="000654C7">
          <w:rPr>
            <w:webHidden/>
          </w:rPr>
          <w:fldChar w:fldCharType="end"/>
        </w:r>
      </w:hyperlink>
    </w:p>
    <w:p w14:paraId="7F7E7761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76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54.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S1904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_Toc171597176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99</w:t>
        </w:r>
        <w:r w:rsidR="000654C7">
          <w:rPr>
            <w:webHidden/>
          </w:rPr>
          <w:fldChar w:fldCharType="end"/>
        </w:r>
      </w:hyperlink>
    </w:p>
    <w:p w14:paraId="31B6B1C9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77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55.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S1905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_Toc171597177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100</w:t>
        </w:r>
        <w:r w:rsidR="000654C7">
          <w:rPr>
            <w:webHidden/>
          </w:rPr>
          <w:fldChar w:fldCharType="end"/>
        </w:r>
      </w:hyperlink>
    </w:p>
    <w:p w14:paraId="48CF4C01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78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56.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S1906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_Toc171597178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101</w:t>
        </w:r>
        <w:r w:rsidR="000654C7">
          <w:rPr>
            <w:webHidden/>
          </w:rPr>
          <w:fldChar w:fldCharType="end"/>
        </w:r>
      </w:hyperlink>
    </w:p>
    <w:p w14:paraId="53A38FFD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79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57.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S1907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_Toc171597179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102</w:t>
        </w:r>
        <w:r w:rsidR="000654C7">
          <w:rPr>
            <w:webHidden/>
          </w:rPr>
          <w:fldChar w:fldCharType="end"/>
        </w:r>
      </w:hyperlink>
    </w:p>
    <w:p w14:paraId="44D7BDA5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80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58.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S1908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_Toc171597180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103</w:t>
        </w:r>
        <w:r w:rsidR="000654C7">
          <w:rPr>
            <w:webHidden/>
          </w:rPr>
          <w:fldChar w:fldCharType="end"/>
        </w:r>
      </w:hyperlink>
    </w:p>
    <w:p w14:paraId="23932987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81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59.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S2101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_Toc171597181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104</w:t>
        </w:r>
        <w:r w:rsidR="000654C7">
          <w:rPr>
            <w:webHidden/>
          </w:rPr>
          <w:fldChar w:fldCharType="end"/>
        </w:r>
      </w:hyperlink>
    </w:p>
    <w:p w14:paraId="5FACD790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82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60.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S2102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_Toc171597182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105</w:t>
        </w:r>
        <w:r w:rsidR="000654C7">
          <w:rPr>
            <w:webHidden/>
          </w:rPr>
          <w:fldChar w:fldCharType="end"/>
        </w:r>
      </w:hyperlink>
    </w:p>
    <w:p w14:paraId="04D6A002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83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61.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S2103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_Toc171597183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106</w:t>
        </w:r>
        <w:r w:rsidR="000654C7">
          <w:rPr>
            <w:webHidden/>
          </w:rPr>
          <w:fldChar w:fldCharType="end"/>
        </w:r>
      </w:hyperlink>
    </w:p>
    <w:p w14:paraId="38C52765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84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62.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S2104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_Toc171597184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107</w:t>
        </w:r>
        <w:r w:rsidR="000654C7">
          <w:rPr>
            <w:webHidden/>
          </w:rPr>
          <w:fldChar w:fldCharType="end"/>
        </w:r>
      </w:hyperlink>
    </w:p>
    <w:p w14:paraId="7E853025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85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63.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S2105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_Toc171597185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108</w:t>
        </w:r>
        <w:r w:rsidR="000654C7">
          <w:rPr>
            <w:webHidden/>
          </w:rPr>
          <w:fldChar w:fldCharType="end"/>
        </w:r>
      </w:hyperlink>
    </w:p>
    <w:p w14:paraId="5694EF34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86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64.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S2106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_Toc171597186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109</w:t>
        </w:r>
        <w:r w:rsidR="000654C7">
          <w:rPr>
            <w:webHidden/>
          </w:rPr>
          <w:fldChar w:fldCharType="end"/>
        </w:r>
      </w:hyperlink>
    </w:p>
    <w:p w14:paraId="2AA99028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87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65.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S2107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_Toc171597187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110</w:t>
        </w:r>
        <w:r w:rsidR="000654C7">
          <w:rPr>
            <w:webHidden/>
          </w:rPr>
          <w:fldChar w:fldCharType="end"/>
        </w:r>
      </w:hyperlink>
    </w:p>
    <w:p w14:paraId="460C2872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88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66.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S2108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_Toc171597188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111</w:t>
        </w:r>
        <w:r w:rsidR="000654C7">
          <w:rPr>
            <w:webHidden/>
          </w:rPr>
          <w:fldChar w:fldCharType="end"/>
        </w:r>
      </w:hyperlink>
    </w:p>
    <w:p w14:paraId="5B78760E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89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67.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S2109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_Toc171597189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112</w:t>
        </w:r>
        <w:r w:rsidR="000654C7">
          <w:rPr>
            <w:webHidden/>
          </w:rPr>
          <w:fldChar w:fldCharType="end"/>
        </w:r>
      </w:hyperlink>
    </w:p>
    <w:p w14:paraId="3755CC5B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90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68.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S2201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_Toc171597190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113</w:t>
        </w:r>
        <w:r w:rsidR="000654C7">
          <w:rPr>
            <w:webHidden/>
          </w:rPr>
          <w:fldChar w:fldCharType="end"/>
        </w:r>
      </w:hyperlink>
    </w:p>
    <w:p w14:paraId="718D8DA8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91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69.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S2202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_Toc171597191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114</w:t>
        </w:r>
        <w:r w:rsidR="000654C7">
          <w:rPr>
            <w:webHidden/>
          </w:rPr>
          <w:fldChar w:fldCharType="end"/>
        </w:r>
      </w:hyperlink>
    </w:p>
    <w:p w14:paraId="5E8054A0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92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70.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S2203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_Toc171597192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115</w:t>
        </w:r>
        <w:r w:rsidR="000654C7">
          <w:rPr>
            <w:webHidden/>
          </w:rPr>
          <w:fldChar w:fldCharType="end"/>
        </w:r>
      </w:hyperlink>
    </w:p>
    <w:p w14:paraId="7C3B5BDB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93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71.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S2204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_Toc171597193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116</w:t>
        </w:r>
        <w:r w:rsidR="000654C7">
          <w:rPr>
            <w:webHidden/>
          </w:rPr>
          <w:fldChar w:fldCharType="end"/>
        </w:r>
      </w:hyperlink>
    </w:p>
    <w:p w14:paraId="0C3FE9AE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94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72.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S2205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_Toc171597194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117</w:t>
        </w:r>
        <w:r w:rsidR="000654C7">
          <w:rPr>
            <w:webHidden/>
          </w:rPr>
          <w:fldChar w:fldCharType="end"/>
        </w:r>
      </w:hyperlink>
    </w:p>
    <w:p w14:paraId="0AF47B46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95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73.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S2206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_Toc171597195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118</w:t>
        </w:r>
        <w:r w:rsidR="000654C7">
          <w:rPr>
            <w:webHidden/>
          </w:rPr>
          <w:fldChar w:fldCharType="end"/>
        </w:r>
      </w:hyperlink>
    </w:p>
    <w:p w14:paraId="6029F5B5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96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74.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S2207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_Toc171597196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119</w:t>
        </w:r>
        <w:r w:rsidR="000654C7">
          <w:rPr>
            <w:webHidden/>
          </w:rPr>
          <w:fldChar w:fldCharType="end"/>
        </w:r>
      </w:hyperlink>
    </w:p>
    <w:p w14:paraId="44C41352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97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75.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S3001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_Toc171597197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120</w:t>
        </w:r>
        <w:r w:rsidR="000654C7">
          <w:rPr>
            <w:webHidden/>
          </w:rPr>
          <w:fldChar w:fldCharType="end"/>
        </w:r>
      </w:hyperlink>
    </w:p>
    <w:p w14:paraId="31260037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98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76.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S3002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_Toc171597198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121</w:t>
        </w:r>
        <w:r w:rsidR="000654C7">
          <w:rPr>
            <w:webHidden/>
          </w:rPr>
          <w:fldChar w:fldCharType="end"/>
        </w:r>
      </w:hyperlink>
    </w:p>
    <w:p w14:paraId="19E30624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199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77.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S3003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_Toc171597199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122</w:t>
        </w:r>
        <w:r w:rsidR="000654C7">
          <w:rPr>
            <w:webHidden/>
          </w:rPr>
          <w:fldChar w:fldCharType="end"/>
        </w:r>
      </w:hyperlink>
    </w:p>
    <w:p w14:paraId="356F437C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200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78.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S3004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_Toc171597200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123</w:t>
        </w:r>
        <w:r w:rsidR="000654C7">
          <w:rPr>
            <w:webHidden/>
          </w:rPr>
          <w:fldChar w:fldCharType="end"/>
        </w:r>
      </w:hyperlink>
    </w:p>
    <w:p w14:paraId="087CAC90" w14:textId="77777777" w:rsidR="000654C7" w:rsidRDefault="006B7A40">
      <w:pPr>
        <w:pStyle w:val="25"/>
        <w:rPr>
          <w:rFonts w:asciiTheme="minorHAnsi" w:eastAsiaTheme="minorEastAsia" w:hAnsiTheme="minorHAnsi" w:cstheme="minorBidi"/>
          <w:bCs w:val="0"/>
          <w:sz w:val="20"/>
          <w:szCs w:val="22"/>
        </w:rPr>
      </w:pPr>
      <w:hyperlink w:anchor="_Toc171597201" w:history="1">
        <w:r w:rsidR="000654C7" w:rsidRPr="00DE5B19">
          <w:rPr>
            <w:rStyle w:val="a6"/>
            <w:rFonts w:asciiTheme="minorEastAsia" w:hAnsiTheme="minorEastAsia"/>
            <w:highlight w:val="lightGray"/>
          </w:rPr>
          <w:t>79.</w:t>
        </w:r>
        <w:r w:rsidR="000654C7">
          <w:rPr>
            <w:rFonts w:asciiTheme="minorHAnsi" w:eastAsiaTheme="minorEastAsia" w:hAnsiTheme="minorHAnsi" w:cstheme="minorBidi"/>
            <w:bCs w:val="0"/>
            <w:sz w:val="20"/>
            <w:szCs w:val="22"/>
          </w:rPr>
          <w:tab/>
        </w:r>
        <w:r w:rsidR="000654C7" w:rsidRPr="00DE5B19">
          <w:rPr>
            <w:rStyle w:val="a6"/>
            <w:rFonts w:asciiTheme="minorEastAsia" w:hAnsiTheme="minorEastAsia"/>
            <w:highlight w:val="lightGray"/>
          </w:rPr>
          <w:t>S3005</w:t>
        </w:r>
        <w:r w:rsidR="000654C7">
          <w:rPr>
            <w:webHidden/>
          </w:rPr>
          <w:tab/>
        </w:r>
        <w:r w:rsidR="000654C7">
          <w:rPr>
            <w:webHidden/>
          </w:rPr>
          <w:fldChar w:fldCharType="begin"/>
        </w:r>
        <w:r w:rsidR="000654C7">
          <w:rPr>
            <w:webHidden/>
          </w:rPr>
          <w:instrText xml:space="preserve"> PAGEREF _Toc171597201 \h </w:instrText>
        </w:r>
        <w:r w:rsidR="000654C7">
          <w:rPr>
            <w:webHidden/>
          </w:rPr>
        </w:r>
        <w:r w:rsidR="000654C7">
          <w:rPr>
            <w:webHidden/>
          </w:rPr>
          <w:fldChar w:fldCharType="separate"/>
        </w:r>
        <w:r w:rsidR="004525EC">
          <w:rPr>
            <w:webHidden/>
          </w:rPr>
          <w:t>124</w:t>
        </w:r>
        <w:r w:rsidR="000654C7">
          <w:rPr>
            <w:webHidden/>
          </w:rPr>
          <w:fldChar w:fldCharType="end"/>
        </w:r>
      </w:hyperlink>
    </w:p>
    <w:p w14:paraId="6D2BCEE4" w14:textId="77777777" w:rsidR="00B3355A" w:rsidRPr="00705245" w:rsidRDefault="00B316C1" w:rsidP="003F0CDE">
      <w:pPr>
        <w:pStyle w:val="20"/>
        <w:tabs>
          <w:tab w:val="left" w:pos="400"/>
        </w:tabs>
        <w:jc w:val="both"/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  <w:b/>
          <w:bCs/>
          <w:caps/>
          <w:noProof/>
          <w:sz w:val="20"/>
        </w:rPr>
        <w:fldChar w:fldCharType="end"/>
      </w:r>
    </w:p>
    <w:p w14:paraId="44ACE861" w14:textId="77777777" w:rsidR="005A77B5" w:rsidRPr="00705245" w:rsidRDefault="005A77B5" w:rsidP="00E5072C">
      <w:pPr>
        <w:pStyle w:val="10"/>
        <w:numPr>
          <w:ilvl w:val="0"/>
          <w:numId w:val="1"/>
        </w:numPr>
        <w:tabs>
          <w:tab w:val="clear" w:pos="850"/>
          <w:tab w:val="num" w:pos="600"/>
        </w:tabs>
        <w:ind w:left="300" w:hanging="300"/>
        <w:rPr>
          <w:rFonts w:asciiTheme="minorEastAsia" w:eastAsiaTheme="minorEastAsia" w:hAnsiTheme="minorEastAsia"/>
          <w:lang w:val="it-IT"/>
        </w:rPr>
        <w:sectPr w:rsidR="005A77B5" w:rsidRPr="00705245" w:rsidSect="0046332F">
          <w:headerReference w:type="default" r:id="rId8"/>
          <w:footerReference w:type="default" r:id="rId9"/>
          <w:pgSz w:w="11906" w:h="16838" w:code="9"/>
          <w:pgMar w:top="1134" w:right="1469" w:bottom="1134" w:left="1701" w:header="851" w:footer="992" w:gutter="0"/>
          <w:pgNumType w:start="1"/>
          <w:cols w:space="425"/>
          <w:docGrid w:type="linesAndChars" w:linePitch="360"/>
        </w:sectPr>
      </w:pPr>
    </w:p>
    <w:p w14:paraId="385BAC47" w14:textId="77777777" w:rsidR="0046468F" w:rsidRPr="00705245" w:rsidRDefault="0046468F" w:rsidP="0046468F">
      <w:pPr>
        <w:pStyle w:val="10"/>
        <w:rPr>
          <w:rFonts w:asciiTheme="minorEastAsia" w:eastAsiaTheme="minorEastAsia" w:hAnsiTheme="minorEastAsia"/>
        </w:rPr>
      </w:pPr>
      <w:bookmarkStart w:id="1" w:name="_Toc171597082"/>
      <w:r w:rsidRPr="00705245">
        <w:rPr>
          <w:rFonts w:asciiTheme="minorEastAsia" w:eastAsiaTheme="minorEastAsia" w:hAnsiTheme="minorEastAsia" w:hint="eastAsia"/>
        </w:rPr>
        <w:lastRenderedPageBreak/>
        <w:t xml:space="preserve">제 1장 </w:t>
      </w:r>
      <w:r w:rsidR="00750F9F" w:rsidRPr="00705245">
        <w:rPr>
          <w:rFonts w:asciiTheme="minorEastAsia" w:eastAsiaTheme="minorEastAsia" w:hAnsiTheme="minorEastAsia" w:hint="eastAsia"/>
        </w:rPr>
        <w:t xml:space="preserve"> </w:t>
      </w:r>
      <w:r w:rsidR="00032EEB" w:rsidRPr="00705245">
        <w:rPr>
          <w:rFonts w:asciiTheme="minorEastAsia" w:eastAsiaTheme="minorEastAsia" w:hAnsiTheme="minorEastAsia" w:hint="eastAsia"/>
        </w:rPr>
        <w:t xml:space="preserve">ALARM </w:t>
      </w:r>
      <w:r w:rsidR="00EC6481" w:rsidRPr="00705245">
        <w:rPr>
          <w:rFonts w:asciiTheme="minorEastAsia" w:eastAsiaTheme="minorEastAsia" w:hAnsiTheme="minorEastAsia" w:hint="eastAsia"/>
        </w:rPr>
        <w:t xml:space="preserve">/ FAULT </w:t>
      </w:r>
      <w:r w:rsidR="00032EEB" w:rsidRPr="00705245">
        <w:rPr>
          <w:rFonts w:asciiTheme="minorEastAsia" w:eastAsiaTheme="minorEastAsia" w:hAnsiTheme="minorEastAsia" w:hint="eastAsia"/>
        </w:rPr>
        <w:t>메시지 설명</w:t>
      </w:r>
      <w:bookmarkEnd w:id="1"/>
    </w:p>
    <w:p w14:paraId="2FECEDDF" w14:textId="77777777" w:rsidR="00032EEB" w:rsidRPr="00705245" w:rsidRDefault="00032EEB" w:rsidP="00032EEB">
      <w:pPr>
        <w:pStyle w:val="2"/>
        <w:numPr>
          <w:ilvl w:val="0"/>
          <w:numId w:val="3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2" w:name="_Toc171597083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ALARM 필드 설명</w:t>
      </w:r>
      <w:bookmarkEnd w:id="2"/>
    </w:p>
    <w:tbl>
      <w:tblPr>
        <w:tblW w:w="0" w:type="auto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10"/>
        <w:gridCol w:w="6471"/>
      </w:tblGrid>
      <w:tr w:rsidR="00032EEB" w:rsidRPr="00705245" w14:paraId="3B8D7BEE" w14:textId="77777777" w:rsidTr="006D3E4E">
        <w:tc>
          <w:tcPr>
            <w:tcW w:w="2210" w:type="dxa"/>
            <w:shd w:val="clear" w:color="auto" w:fill="8DB3E2"/>
          </w:tcPr>
          <w:p w14:paraId="2F6E41D4" w14:textId="77777777" w:rsidR="00032EEB" w:rsidRPr="00705245" w:rsidRDefault="00032EEB" w:rsidP="00032EEB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471" w:type="dxa"/>
            <w:shd w:val="clear" w:color="auto" w:fill="8DB3E2"/>
          </w:tcPr>
          <w:p w14:paraId="33E0363C" w14:textId="77777777" w:rsidR="00032EEB" w:rsidRPr="00705245" w:rsidRDefault="00032EEB" w:rsidP="00032EEB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의미</w:t>
            </w:r>
          </w:p>
        </w:tc>
      </w:tr>
      <w:tr w:rsidR="00032EEB" w:rsidRPr="00705245" w14:paraId="323B30D1" w14:textId="77777777" w:rsidTr="006D3E4E">
        <w:tc>
          <w:tcPr>
            <w:tcW w:w="2210" w:type="dxa"/>
          </w:tcPr>
          <w:p w14:paraId="3DD83506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발생시간</w:t>
            </w:r>
          </w:p>
        </w:tc>
        <w:tc>
          <w:tcPr>
            <w:tcW w:w="6471" w:type="dxa"/>
          </w:tcPr>
          <w:p w14:paraId="2A76FFAC" w14:textId="77777777" w:rsidR="00032EEB" w:rsidRPr="00705245" w:rsidRDefault="00032EEB" w:rsidP="006D3E4E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장애가 발생한 시간</w:t>
            </w:r>
          </w:p>
        </w:tc>
      </w:tr>
      <w:tr w:rsidR="00032EEB" w:rsidRPr="00705245" w14:paraId="50B60223" w14:textId="77777777" w:rsidTr="006D3E4E">
        <w:tc>
          <w:tcPr>
            <w:tcW w:w="2210" w:type="dxa"/>
          </w:tcPr>
          <w:p w14:paraId="23CC98C5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장애코드</w:t>
            </w:r>
          </w:p>
        </w:tc>
        <w:tc>
          <w:tcPr>
            <w:tcW w:w="6471" w:type="dxa"/>
          </w:tcPr>
          <w:p w14:paraId="7B0D850B" w14:textId="77777777" w:rsidR="00032EEB" w:rsidRPr="00705245" w:rsidRDefault="00032EEB" w:rsidP="006D3E4E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시스템/프로세스 별로 부여된 장애코드 값(유일한 값)</w:t>
            </w:r>
          </w:p>
        </w:tc>
      </w:tr>
      <w:tr w:rsidR="00032EEB" w:rsidRPr="00705245" w14:paraId="05B00F18" w14:textId="77777777" w:rsidTr="006D3E4E">
        <w:tc>
          <w:tcPr>
            <w:tcW w:w="2210" w:type="dxa"/>
          </w:tcPr>
          <w:p w14:paraId="717CDE64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등급</w:t>
            </w:r>
          </w:p>
        </w:tc>
        <w:tc>
          <w:tcPr>
            <w:tcW w:w="6471" w:type="dxa"/>
          </w:tcPr>
          <w:p w14:paraId="5E6C8ED3" w14:textId="77777777" w:rsidR="00032EEB" w:rsidRPr="00705245" w:rsidRDefault="00032EEB" w:rsidP="006D3E4E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 (CRITICAL/MAJOR/MINOR/CLEARED)</w:t>
            </w:r>
          </w:p>
        </w:tc>
      </w:tr>
      <w:tr w:rsidR="00032EEB" w:rsidRPr="00705245" w14:paraId="722C75AE" w14:textId="77777777" w:rsidTr="006D3E4E">
        <w:tc>
          <w:tcPr>
            <w:tcW w:w="2210" w:type="dxa"/>
          </w:tcPr>
          <w:p w14:paraId="4E3FC869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시스템</w:t>
            </w:r>
          </w:p>
        </w:tc>
        <w:tc>
          <w:tcPr>
            <w:tcW w:w="6471" w:type="dxa"/>
          </w:tcPr>
          <w:p w14:paraId="7FF842ED" w14:textId="77777777" w:rsidR="00032EEB" w:rsidRPr="00705245" w:rsidRDefault="00032EEB" w:rsidP="006D3E4E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장애가 발생한 시스템(시스템명)</w:t>
            </w:r>
          </w:p>
        </w:tc>
      </w:tr>
      <w:tr w:rsidR="00032EEB" w:rsidRPr="00705245" w14:paraId="0DE9B3A9" w14:textId="77777777" w:rsidTr="006D3E4E">
        <w:tc>
          <w:tcPr>
            <w:tcW w:w="2210" w:type="dxa"/>
          </w:tcPr>
          <w:p w14:paraId="2EAB9085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장애장비</w:t>
            </w:r>
          </w:p>
        </w:tc>
        <w:tc>
          <w:tcPr>
            <w:tcW w:w="6471" w:type="dxa"/>
          </w:tcPr>
          <w:p w14:paraId="06D3FEFC" w14:textId="77777777" w:rsidR="00032EEB" w:rsidRPr="00705245" w:rsidRDefault="00032EEB" w:rsidP="006D3E4E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장애가 발생한 위치(서버명/프로세스명)</w:t>
            </w:r>
          </w:p>
        </w:tc>
      </w:tr>
      <w:tr w:rsidR="00032EEB" w:rsidRPr="00705245" w14:paraId="2F19735F" w14:textId="77777777" w:rsidTr="006D3E4E">
        <w:tc>
          <w:tcPr>
            <w:tcW w:w="2210" w:type="dxa"/>
          </w:tcPr>
          <w:p w14:paraId="599E1104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장애타입</w:t>
            </w:r>
          </w:p>
        </w:tc>
        <w:tc>
          <w:tcPr>
            <w:tcW w:w="6471" w:type="dxa"/>
          </w:tcPr>
          <w:p w14:paraId="1FFFB041" w14:textId="77777777" w:rsidR="00032EEB" w:rsidRPr="00705245" w:rsidRDefault="00032EEB" w:rsidP="006D3E4E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장애의 타입</w:t>
            </w:r>
          </w:p>
        </w:tc>
      </w:tr>
      <w:tr w:rsidR="00032EEB" w:rsidRPr="00705245" w14:paraId="54378A99" w14:textId="77777777" w:rsidTr="006D3E4E">
        <w:tc>
          <w:tcPr>
            <w:tcW w:w="2210" w:type="dxa"/>
          </w:tcPr>
          <w:p w14:paraId="7E6BE178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장애설명</w:t>
            </w:r>
          </w:p>
        </w:tc>
        <w:tc>
          <w:tcPr>
            <w:tcW w:w="6471" w:type="dxa"/>
          </w:tcPr>
          <w:p w14:paraId="0BB5B042" w14:textId="77777777" w:rsidR="00032EEB" w:rsidRPr="00705245" w:rsidRDefault="00032EEB" w:rsidP="006D3E4E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장애에 대한 설명</w:t>
            </w:r>
          </w:p>
        </w:tc>
      </w:tr>
      <w:tr w:rsidR="00032EEB" w:rsidRPr="00705245" w14:paraId="7C36A974" w14:textId="77777777" w:rsidTr="006D3E4E">
        <w:tc>
          <w:tcPr>
            <w:tcW w:w="2210" w:type="dxa"/>
          </w:tcPr>
          <w:p w14:paraId="71CCF961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장애원인</w:t>
            </w:r>
          </w:p>
        </w:tc>
        <w:tc>
          <w:tcPr>
            <w:tcW w:w="6471" w:type="dxa"/>
          </w:tcPr>
          <w:p w14:paraId="5F87EA5C" w14:textId="77777777" w:rsidR="00032EEB" w:rsidRPr="00705245" w:rsidRDefault="00032EEB" w:rsidP="006D3E4E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원인에 대한 짧은 설명</w:t>
            </w:r>
          </w:p>
        </w:tc>
      </w:tr>
      <w:tr w:rsidR="00032EEB" w:rsidRPr="00705245" w14:paraId="074B1902" w14:textId="77777777" w:rsidTr="006D3E4E">
        <w:tc>
          <w:tcPr>
            <w:tcW w:w="2210" w:type="dxa"/>
          </w:tcPr>
          <w:p w14:paraId="580FC5C5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인지시간</w:t>
            </w:r>
          </w:p>
        </w:tc>
        <w:tc>
          <w:tcPr>
            <w:tcW w:w="6471" w:type="dxa"/>
          </w:tcPr>
          <w:p w14:paraId="7022EF81" w14:textId="77777777" w:rsidR="00032EEB" w:rsidRPr="00705245" w:rsidRDefault="00032EEB" w:rsidP="006D3E4E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장애를 인지한 시간</w:t>
            </w:r>
          </w:p>
        </w:tc>
      </w:tr>
      <w:tr w:rsidR="00032EEB" w:rsidRPr="00705245" w14:paraId="499726F5" w14:textId="77777777" w:rsidTr="006D3E4E">
        <w:tc>
          <w:tcPr>
            <w:tcW w:w="2210" w:type="dxa"/>
          </w:tcPr>
          <w:p w14:paraId="670B1FFD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인지운영자</w:t>
            </w:r>
          </w:p>
        </w:tc>
        <w:tc>
          <w:tcPr>
            <w:tcW w:w="6471" w:type="dxa"/>
          </w:tcPr>
          <w:p w14:paraId="30D72AF1" w14:textId="77777777" w:rsidR="00032EEB" w:rsidRPr="00705245" w:rsidRDefault="00032EEB" w:rsidP="006D3E4E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장애를 인지한 운영자</w:t>
            </w:r>
          </w:p>
        </w:tc>
      </w:tr>
    </w:tbl>
    <w:p w14:paraId="46BE62D0" w14:textId="77777777" w:rsidR="00032EEB" w:rsidRPr="00705245" w:rsidRDefault="00032EEB" w:rsidP="00032EEB">
      <w:pPr>
        <w:rPr>
          <w:rFonts w:asciiTheme="minorEastAsia" w:eastAsiaTheme="minorEastAsia" w:hAnsiTheme="minorEastAsia"/>
        </w:rPr>
      </w:pPr>
    </w:p>
    <w:p w14:paraId="10E1AF4A" w14:textId="77777777" w:rsidR="00032EEB" w:rsidRPr="00705245" w:rsidRDefault="00032EEB" w:rsidP="00032EEB">
      <w:pPr>
        <w:pStyle w:val="2"/>
        <w:numPr>
          <w:ilvl w:val="0"/>
          <w:numId w:val="3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3" w:name="_Toc171597084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ALARM 등급</w:t>
      </w:r>
      <w:bookmarkEnd w:id="3"/>
    </w:p>
    <w:tbl>
      <w:tblPr>
        <w:tblW w:w="0" w:type="auto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80"/>
        <w:gridCol w:w="6515"/>
      </w:tblGrid>
      <w:tr w:rsidR="00032EEB" w:rsidRPr="00705245" w14:paraId="60353B99" w14:textId="77777777" w:rsidTr="006D3E4E">
        <w:tc>
          <w:tcPr>
            <w:tcW w:w="2180" w:type="dxa"/>
            <w:shd w:val="clear" w:color="auto" w:fill="8DB3E2"/>
            <w:vAlign w:val="center"/>
          </w:tcPr>
          <w:p w14:paraId="3D0E68AC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515" w:type="dxa"/>
            <w:shd w:val="clear" w:color="auto" w:fill="8DB3E2"/>
            <w:vAlign w:val="center"/>
          </w:tcPr>
          <w:p w14:paraId="6CD27090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아이콘</w:t>
            </w:r>
          </w:p>
        </w:tc>
      </w:tr>
      <w:tr w:rsidR="00032EEB" w:rsidRPr="00705245" w14:paraId="75116A32" w14:textId="77777777" w:rsidTr="006D3E4E">
        <w:tc>
          <w:tcPr>
            <w:tcW w:w="2180" w:type="dxa"/>
            <w:vAlign w:val="center"/>
          </w:tcPr>
          <w:p w14:paraId="753C3D03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smartTag w:uri="urn:schemas-microsoft-com:office:smarttags" w:element="City">
              <w:smartTag w:uri="urn:schemas-microsoft-com:office:smarttags" w:element="place">
                <w:r w:rsidRPr="00705245">
                  <w:rPr>
                    <w:rFonts w:asciiTheme="minorEastAsia" w:eastAsiaTheme="minorEastAsia" w:hAnsiTheme="minorEastAsia" w:hint="eastAsia"/>
                  </w:rPr>
                  <w:t>NORMAL</w:t>
                </w:r>
              </w:smartTag>
            </w:smartTag>
          </w:p>
        </w:tc>
        <w:tc>
          <w:tcPr>
            <w:tcW w:w="6515" w:type="dxa"/>
            <w:vAlign w:val="center"/>
          </w:tcPr>
          <w:p w14:paraId="22FD9387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  <w:color w:val="FF0000"/>
              </w:rPr>
            </w:pPr>
            <w:r w:rsidRPr="00705245">
              <w:rPr>
                <w:rFonts w:asciiTheme="minorEastAsia" w:eastAsiaTheme="minorEastAsia" w:hAnsiTheme="minorEastAsia"/>
              </w:rPr>
              <w:object w:dxaOrig="900" w:dyaOrig="240" w14:anchorId="10BC856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.85pt;height:12.25pt" o:ole="">
                  <v:imagedata r:id="rId10" o:title=""/>
                </v:shape>
                <o:OLEObject Type="Embed" ProgID="PBrush" ShapeID="_x0000_i1025" DrawAspect="Content" ObjectID="_1783773079" r:id="rId11"/>
              </w:object>
            </w:r>
          </w:p>
        </w:tc>
      </w:tr>
      <w:tr w:rsidR="00032EEB" w:rsidRPr="00705245" w14:paraId="713F06E6" w14:textId="77777777" w:rsidTr="006D3E4E">
        <w:tc>
          <w:tcPr>
            <w:tcW w:w="2180" w:type="dxa"/>
            <w:vAlign w:val="center"/>
          </w:tcPr>
          <w:p w14:paraId="3823FD4C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MINOR</w:t>
            </w:r>
          </w:p>
        </w:tc>
        <w:tc>
          <w:tcPr>
            <w:tcW w:w="6515" w:type="dxa"/>
            <w:vAlign w:val="center"/>
          </w:tcPr>
          <w:p w14:paraId="57B90D45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  <w:color w:val="FF0000"/>
              </w:rPr>
            </w:pPr>
            <w:r w:rsidRPr="00705245">
              <w:rPr>
                <w:rFonts w:asciiTheme="minorEastAsia" w:eastAsiaTheme="minorEastAsia" w:hAnsiTheme="minorEastAsia"/>
              </w:rPr>
              <w:object w:dxaOrig="900" w:dyaOrig="240" w14:anchorId="2B55BF8B">
                <v:shape id="_x0000_i1026" type="#_x0000_t75" style="width:44.85pt;height:12.25pt" o:ole="">
                  <v:imagedata r:id="rId12" o:title=""/>
                </v:shape>
                <o:OLEObject Type="Embed" ProgID="PBrush" ShapeID="_x0000_i1026" DrawAspect="Content" ObjectID="_1783773080" r:id="rId13"/>
              </w:object>
            </w:r>
          </w:p>
        </w:tc>
      </w:tr>
      <w:tr w:rsidR="00032EEB" w:rsidRPr="00705245" w14:paraId="59BD2B79" w14:textId="77777777" w:rsidTr="006D3E4E">
        <w:tc>
          <w:tcPr>
            <w:tcW w:w="2180" w:type="dxa"/>
            <w:vAlign w:val="center"/>
          </w:tcPr>
          <w:p w14:paraId="19F8A8E8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MAJOR</w:t>
            </w:r>
          </w:p>
        </w:tc>
        <w:tc>
          <w:tcPr>
            <w:tcW w:w="6515" w:type="dxa"/>
            <w:vAlign w:val="center"/>
          </w:tcPr>
          <w:p w14:paraId="73748FCA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  <w:color w:val="FF0000"/>
              </w:rPr>
            </w:pPr>
            <w:r w:rsidRPr="00705245">
              <w:rPr>
                <w:rFonts w:asciiTheme="minorEastAsia" w:eastAsiaTheme="minorEastAsia" w:hAnsiTheme="minorEastAsia"/>
              </w:rPr>
              <w:object w:dxaOrig="900" w:dyaOrig="240" w14:anchorId="13A20127">
                <v:shape id="_x0000_i1027" type="#_x0000_t75" style="width:44.85pt;height:12.25pt" o:ole="">
                  <v:imagedata r:id="rId14" o:title=""/>
                </v:shape>
                <o:OLEObject Type="Embed" ProgID="PBrush" ShapeID="_x0000_i1027" DrawAspect="Content" ObjectID="_1783773081" r:id="rId15"/>
              </w:object>
            </w:r>
          </w:p>
        </w:tc>
      </w:tr>
      <w:tr w:rsidR="00032EEB" w:rsidRPr="00705245" w14:paraId="558BB30B" w14:textId="77777777" w:rsidTr="006D3E4E">
        <w:tc>
          <w:tcPr>
            <w:tcW w:w="2180" w:type="dxa"/>
            <w:vAlign w:val="center"/>
          </w:tcPr>
          <w:p w14:paraId="49399ACC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CRITICAL</w:t>
            </w:r>
          </w:p>
        </w:tc>
        <w:tc>
          <w:tcPr>
            <w:tcW w:w="6515" w:type="dxa"/>
            <w:vAlign w:val="center"/>
          </w:tcPr>
          <w:p w14:paraId="41F455C8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  <w:color w:val="FF0000"/>
              </w:rPr>
            </w:pPr>
            <w:r w:rsidRPr="00705245">
              <w:rPr>
                <w:rFonts w:asciiTheme="minorEastAsia" w:eastAsiaTheme="minorEastAsia" w:hAnsiTheme="minorEastAsia"/>
              </w:rPr>
              <w:object w:dxaOrig="900" w:dyaOrig="240" w14:anchorId="4912FDD9">
                <v:shape id="_x0000_i1028" type="#_x0000_t75" style="width:44.85pt;height:12.25pt" o:ole="">
                  <v:imagedata r:id="rId16" o:title=""/>
                </v:shape>
                <o:OLEObject Type="Embed" ProgID="PBrush" ShapeID="_x0000_i1028" DrawAspect="Content" ObjectID="_1783773082" r:id="rId17"/>
              </w:object>
            </w:r>
          </w:p>
        </w:tc>
      </w:tr>
    </w:tbl>
    <w:p w14:paraId="6B60A195" w14:textId="77777777" w:rsidR="00032EEB" w:rsidRPr="00705245" w:rsidRDefault="00032EEB" w:rsidP="00032EEB">
      <w:pPr>
        <w:pStyle w:val="a3"/>
        <w:tabs>
          <w:tab w:val="clear" w:pos="4252"/>
          <w:tab w:val="clear" w:pos="8504"/>
        </w:tabs>
        <w:snapToGrid/>
        <w:rPr>
          <w:rFonts w:asciiTheme="minorEastAsia" w:eastAsiaTheme="minorEastAsia" w:hAnsiTheme="minorEastAsia"/>
        </w:rPr>
      </w:pPr>
    </w:p>
    <w:p w14:paraId="7523C33E" w14:textId="77777777" w:rsidR="00032EEB" w:rsidRPr="00705245" w:rsidRDefault="00032EEB" w:rsidP="00032EEB">
      <w:pPr>
        <w:pStyle w:val="2"/>
        <w:numPr>
          <w:ilvl w:val="0"/>
          <w:numId w:val="3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4" w:name="_Toc171597085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ALARM 타입</w:t>
      </w:r>
      <w:bookmarkEnd w:id="4"/>
    </w:p>
    <w:tbl>
      <w:tblPr>
        <w:tblW w:w="0" w:type="auto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72"/>
        <w:gridCol w:w="6508"/>
      </w:tblGrid>
      <w:tr w:rsidR="00032EEB" w:rsidRPr="00705245" w14:paraId="22B81DFB" w14:textId="77777777" w:rsidTr="006D3E4E">
        <w:tc>
          <w:tcPr>
            <w:tcW w:w="2172" w:type="dxa"/>
            <w:shd w:val="clear" w:color="auto" w:fill="8DB3E2"/>
          </w:tcPr>
          <w:p w14:paraId="780613F0" w14:textId="77777777" w:rsidR="00032EEB" w:rsidRPr="00705245" w:rsidRDefault="00032EEB" w:rsidP="00032EEB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인덱스</w:t>
            </w:r>
          </w:p>
        </w:tc>
        <w:tc>
          <w:tcPr>
            <w:tcW w:w="6508" w:type="dxa"/>
            <w:shd w:val="clear" w:color="auto" w:fill="8DB3E2"/>
          </w:tcPr>
          <w:p w14:paraId="1C37C61E" w14:textId="77777777" w:rsidR="00032EEB" w:rsidRPr="00705245" w:rsidRDefault="00032EEB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타입</w:t>
            </w:r>
          </w:p>
        </w:tc>
      </w:tr>
      <w:tr w:rsidR="00E76BB3" w:rsidRPr="00705245" w14:paraId="22A6D6FD" w14:textId="77777777" w:rsidTr="000203B4">
        <w:tc>
          <w:tcPr>
            <w:tcW w:w="2172" w:type="dxa"/>
            <w:vAlign w:val="bottom"/>
          </w:tcPr>
          <w:p w14:paraId="0C62D8B0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0</w:t>
            </w:r>
          </w:p>
        </w:tc>
        <w:tc>
          <w:tcPr>
            <w:tcW w:w="6508" w:type="dxa"/>
            <w:vAlign w:val="bottom"/>
          </w:tcPr>
          <w:p w14:paraId="471F9BBF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CommunicationFail</w:t>
            </w:r>
          </w:p>
        </w:tc>
      </w:tr>
      <w:tr w:rsidR="00E76BB3" w:rsidRPr="00705245" w14:paraId="19642CD5" w14:textId="77777777" w:rsidTr="000203B4">
        <w:tc>
          <w:tcPr>
            <w:tcW w:w="2172" w:type="dxa"/>
            <w:vAlign w:val="bottom"/>
          </w:tcPr>
          <w:p w14:paraId="75927143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3</w:t>
            </w:r>
          </w:p>
        </w:tc>
        <w:tc>
          <w:tcPr>
            <w:tcW w:w="6508" w:type="dxa"/>
            <w:vAlign w:val="bottom"/>
          </w:tcPr>
          <w:p w14:paraId="0E1010E0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DatabaseError</w:t>
            </w:r>
          </w:p>
        </w:tc>
      </w:tr>
      <w:tr w:rsidR="00E76BB3" w:rsidRPr="00705245" w14:paraId="0C7E34BF" w14:textId="77777777" w:rsidTr="000203B4">
        <w:tc>
          <w:tcPr>
            <w:tcW w:w="2172" w:type="dxa"/>
            <w:vAlign w:val="bottom"/>
          </w:tcPr>
          <w:p w14:paraId="3318977C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7</w:t>
            </w:r>
          </w:p>
        </w:tc>
        <w:tc>
          <w:tcPr>
            <w:tcW w:w="6508" w:type="dxa"/>
            <w:vAlign w:val="bottom"/>
          </w:tcPr>
          <w:p w14:paraId="51783B0D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TcpCLosedError</w:t>
            </w:r>
          </w:p>
        </w:tc>
      </w:tr>
      <w:tr w:rsidR="00E76BB3" w:rsidRPr="00705245" w14:paraId="5EBC62F6" w14:textId="77777777" w:rsidTr="000203B4">
        <w:tc>
          <w:tcPr>
            <w:tcW w:w="2172" w:type="dxa"/>
            <w:vAlign w:val="bottom"/>
          </w:tcPr>
          <w:p w14:paraId="60BA40C0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11</w:t>
            </w:r>
          </w:p>
        </w:tc>
        <w:tc>
          <w:tcPr>
            <w:tcW w:w="6508" w:type="dxa"/>
            <w:vAlign w:val="bottom"/>
          </w:tcPr>
          <w:p w14:paraId="6452FCE2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ProcessKilled</w:t>
            </w:r>
          </w:p>
        </w:tc>
      </w:tr>
      <w:tr w:rsidR="00E76BB3" w:rsidRPr="00705245" w14:paraId="65FB8B53" w14:textId="77777777" w:rsidTr="000203B4">
        <w:tc>
          <w:tcPr>
            <w:tcW w:w="2172" w:type="dxa"/>
            <w:vAlign w:val="bottom"/>
          </w:tcPr>
          <w:p w14:paraId="7C2D50AE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12</w:t>
            </w:r>
          </w:p>
        </w:tc>
        <w:tc>
          <w:tcPr>
            <w:tcW w:w="6508" w:type="dxa"/>
            <w:vAlign w:val="bottom"/>
          </w:tcPr>
          <w:p w14:paraId="717D10D4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CPUOverflow</w:t>
            </w:r>
          </w:p>
        </w:tc>
      </w:tr>
      <w:tr w:rsidR="00E76BB3" w:rsidRPr="00705245" w14:paraId="38BFF4F8" w14:textId="77777777" w:rsidTr="000203B4">
        <w:tc>
          <w:tcPr>
            <w:tcW w:w="2172" w:type="dxa"/>
            <w:vAlign w:val="bottom"/>
          </w:tcPr>
          <w:p w14:paraId="7E1CE828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13</w:t>
            </w:r>
          </w:p>
        </w:tc>
        <w:tc>
          <w:tcPr>
            <w:tcW w:w="6508" w:type="dxa"/>
            <w:vAlign w:val="bottom"/>
          </w:tcPr>
          <w:p w14:paraId="36035426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DiskOverload</w:t>
            </w:r>
          </w:p>
        </w:tc>
      </w:tr>
      <w:tr w:rsidR="00E76BB3" w:rsidRPr="00705245" w14:paraId="0905E9A4" w14:textId="77777777" w:rsidTr="000203B4">
        <w:tc>
          <w:tcPr>
            <w:tcW w:w="2172" w:type="dxa"/>
            <w:vAlign w:val="bottom"/>
          </w:tcPr>
          <w:p w14:paraId="3725ACA7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14</w:t>
            </w:r>
          </w:p>
        </w:tc>
        <w:tc>
          <w:tcPr>
            <w:tcW w:w="6508" w:type="dxa"/>
            <w:vAlign w:val="bottom"/>
          </w:tcPr>
          <w:p w14:paraId="3B5D6559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MemoryOverflow</w:t>
            </w:r>
          </w:p>
        </w:tc>
      </w:tr>
      <w:tr w:rsidR="00BC10D4" w:rsidRPr="00705245" w14:paraId="3728685F" w14:textId="77777777" w:rsidTr="000203B4">
        <w:tc>
          <w:tcPr>
            <w:tcW w:w="2172" w:type="dxa"/>
            <w:vAlign w:val="bottom"/>
          </w:tcPr>
          <w:p w14:paraId="42E0F80B" w14:textId="77777777" w:rsidR="00BC10D4" w:rsidRPr="00705245" w:rsidRDefault="00BC10D4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Cs w:val="24"/>
              </w:rPr>
              <w:t>23</w:t>
            </w:r>
          </w:p>
        </w:tc>
        <w:tc>
          <w:tcPr>
            <w:tcW w:w="6508" w:type="dxa"/>
            <w:vAlign w:val="bottom"/>
          </w:tcPr>
          <w:p w14:paraId="4B989211" w14:textId="77777777" w:rsidR="00BC10D4" w:rsidRPr="00705245" w:rsidRDefault="00BC10D4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StatusChange</w:t>
            </w:r>
          </w:p>
        </w:tc>
      </w:tr>
      <w:tr w:rsidR="006B2974" w:rsidRPr="00705245" w14:paraId="345E96FF" w14:textId="77777777" w:rsidTr="000203B4">
        <w:tc>
          <w:tcPr>
            <w:tcW w:w="2172" w:type="dxa"/>
            <w:vAlign w:val="bottom"/>
          </w:tcPr>
          <w:p w14:paraId="2438E851" w14:textId="77777777" w:rsidR="006B2974" w:rsidRPr="00705245" w:rsidRDefault="006B2974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Cs w:val="24"/>
              </w:rPr>
              <w:t>30</w:t>
            </w:r>
          </w:p>
        </w:tc>
        <w:tc>
          <w:tcPr>
            <w:tcW w:w="6508" w:type="dxa"/>
            <w:vAlign w:val="bottom"/>
          </w:tcPr>
          <w:p w14:paraId="3635432B" w14:textId="77777777" w:rsidR="006B2974" w:rsidRPr="00705245" w:rsidRDefault="006B2974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QueueFull</w:t>
            </w:r>
          </w:p>
        </w:tc>
      </w:tr>
      <w:tr w:rsidR="00E76BB3" w:rsidRPr="00705245" w14:paraId="4198A8E2" w14:textId="77777777" w:rsidTr="000203B4">
        <w:tc>
          <w:tcPr>
            <w:tcW w:w="2172" w:type="dxa"/>
            <w:vAlign w:val="bottom"/>
          </w:tcPr>
          <w:p w14:paraId="2BD38E54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34</w:t>
            </w:r>
          </w:p>
        </w:tc>
        <w:tc>
          <w:tcPr>
            <w:tcW w:w="6508" w:type="dxa"/>
            <w:vAlign w:val="bottom"/>
          </w:tcPr>
          <w:p w14:paraId="6E07F040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NetworkFail</w:t>
            </w:r>
          </w:p>
        </w:tc>
      </w:tr>
      <w:tr w:rsidR="00E76BB3" w:rsidRPr="00705245" w14:paraId="7B3E5806" w14:textId="77777777" w:rsidTr="000203B4">
        <w:tc>
          <w:tcPr>
            <w:tcW w:w="2172" w:type="dxa"/>
            <w:vAlign w:val="bottom"/>
          </w:tcPr>
          <w:p w14:paraId="1893B3A8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39</w:t>
            </w:r>
          </w:p>
        </w:tc>
        <w:tc>
          <w:tcPr>
            <w:tcW w:w="6508" w:type="dxa"/>
            <w:vAlign w:val="bottom"/>
          </w:tcPr>
          <w:p w14:paraId="755FE76E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SuccessFailError</w:t>
            </w:r>
          </w:p>
        </w:tc>
      </w:tr>
      <w:tr w:rsidR="00E76BB3" w:rsidRPr="00705245" w14:paraId="52AE1039" w14:textId="77777777" w:rsidTr="000203B4">
        <w:tc>
          <w:tcPr>
            <w:tcW w:w="2172" w:type="dxa"/>
            <w:vAlign w:val="bottom"/>
          </w:tcPr>
          <w:p w14:paraId="21C3E221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40</w:t>
            </w:r>
          </w:p>
        </w:tc>
        <w:tc>
          <w:tcPr>
            <w:tcW w:w="6508" w:type="dxa"/>
            <w:vAlign w:val="bottom"/>
          </w:tcPr>
          <w:p w14:paraId="72C6E0E1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ChannelOverload</w:t>
            </w:r>
          </w:p>
        </w:tc>
      </w:tr>
      <w:tr w:rsidR="00E76BB3" w:rsidRPr="00705245" w14:paraId="2A36B693" w14:textId="77777777" w:rsidTr="000203B4">
        <w:tc>
          <w:tcPr>
            <w:tcW w:w="2172" w:type="dxa"/>
            <w:vAlign w:val="bottom"/>
          </w:tcPr>
          <w:p w14:paraId="7AB1378A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lastRenderedPageBreak/>
              <w:t>41</w:t>
            </w:r>
          </w:p>
        </w:tc>
        <w:tc>
          <w:tcPr>
            <w:tcW w:w="6508" w:type="dxa"/>
            <w:vAlign w:val="bottom"/>
          </w:tcPr>
          <w:p w14:paraId="7BACAB5B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NTPDelayError</w:t>
            </w:r>
          </w:p>
        </w:tc>
      </w:tr>
      <w:tr w:rsidR="00E76BB3" w:rsidRPr="00705245" w14:paraId="1E01E92C" w14:textId="77777777" w:rsidTr="000203B4">
        <w:tc>
          <w:tcPr>
            <w:tcW w:w="2172" w:type="dxa"/>
            <w:vAlign w:val="bottom"/>
          </w:tcPr>
          <w:p w14:paraId="1006EA44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42</w:t>
            </w:r>
          </w:p>
        </w:tc>
        <w:tc>
          <w:tcPr>
            <w:tcW w:w="6508" w:type="dxa"/>
            <w:vAlign w:val="bottom"/>
          </w:tcPr>
          <w:p w14:paraId="7455E367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NTPOffsetError</w:t>
            </w:r>
          </w:p>
        </w:tc>
      </w:tr>
      <w:tr w:rsidR="00E76BB3" w:rsidRPr="00705245" w14:paraId="4FD9057D" w14:textId="77777777" w:rsidTr="000203B4">
        <w:tc>
          <w:tcPr>
            <w:tcW w:w="2172" w:type="dxa"/>
            <w:vAlign w:val="bottom"/>
          </w:tcPr>
          <w:p w14:paraId="4A5AEF1C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43</w:t>
            </w:r>
          </w:p>
        </w:tc>
        <w:tc>
          <w:tcPr>
            <w:tcW w:w="6508" w:type="dxa"/>
            <w:vAlign w:val="bottom"/>
          </w:tcPr>
          <w:p w14:paraId="1D93F2DF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NTPStatusError</w:t>
            </w:r>
          </w:p>
        </w:tc>
      </w:tr>
      <w:tr w:rsidR="00E76BB3" w:rsidRPr="00705245" w14:paraId="4B2685EE" w14:textId="77777777" w:rsidTr="000203B4">
        <w:tc>
          <w:tcPr>
            <w:tcW w:w="2172" w:type="dxa"/>
            <w:vAlign w:val="bottom"/>
          </w:tcPr>
          <w:p w14:paraId="53B47A41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44</w:t>
            </w:r>
          </w:p>
        </w:tc>
        <w:tc>
          <w:tcPr>
            <w:tcW w:w="6508" w:type="dxa"/>
            <w:vAlign w:val="bottom"/>
          </w:tcPr>
          <w:p w14:paraId="4DC2F464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NAScommunicationFail</w:t>
            </w:r>
          </w:p>
        </w:tc>
      </w:tr>
      <w:tr w:rsidR="00E76BB3" w:rsidRPr="00705245" w14:paraId="189D6647" w14:textId="77777777" w:rsidTr="000203B4">
        <w:tc>
          <w:tcPr>
            <w:tcW w:w="2172" w:type="dxa"/>
            <w:vAlign w:val="bottom"/>
          </w:tcPr>
          <w:p w14:paraId="1FECE0FE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57</w:t>
            </w:r>
          </w:p>
        </w:tc>
        <w:tc>
          <w:tcPr>
            <w:tcW w:w="6508" w:type="dxa"/>
            <w:vAlign w:val="bottom"/>
          </w:tcPr>
          <w:p w14:paraId="5D802878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OverloadDrop</w:t>
            </w:r>
          </w:p>
        </w:tc>
      </w:tr>
      <w:tr w:rsidR="00E76BB3" w:rsidRPr="00705245" w14:paraId="7DE8BEB1" w14:textId="77777777" w:rsidTr="000203B4">
        <w:tc>
          <w:tcPr>
            <w:tcW w:w="2172" w:type="dxa"/>
            <w:vAlign w:val="bottom"/>
          </w:tcPr>
          <w:p w14:paraId="69696DBC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58</w:t>
            </w:r>
          </w:p>
        </w:tc>
        <w:tc>
          <w:tcPr>
            <w:tcW w:w="6508" w:type="dxa"/>
            <w:vAlign w:val="bottom"/>
          </w:tcPr>
          <w:p w14:paraId="0CA3AB21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CPSOverflow</w:t>
            </w:r>
          </w:p>
        </w:tc>
      </w:tr>
      <w:tr w:rsidR="00E76BB3" w:rsidRPr="00705245" w14:paraId="2959CA2F" w14:textId="77777777" w:rsidTr="000203B4">
        <w:tc>
          <w:tcPr>
            <w:tcW w:w="2172" w:type="dxa"/>
            <w:vAlign w:val="bottom"/>
          </w:tcPr>
          <w:p w14:paraId="64E884DC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59</w:t>
            </w:r>
          </w:p>
        </w:tc>
        <w:tc>
          <w:tcPr>
            <w:tcW w:w="6508" w:type="dxa"/>
            <w:vAlign w:val="bottom"/>
          </w:tcPr>
          <w:p w14:paraId="473DCFCD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SessionOverflow</w:t>
            </w:r>
          </w:p>
        </w:tc>
      </w:tr>
      <w:tr w:rsidR="00E76BB3" w:rsidRPr="00705245" w14:paraId="7E64F37D" w14:textId="77777777" w:rsidTr="000203B4">
        <w:tc>
          <w:tcPr>
            <w:tcW w:w="2172" w:type="dxa"/>
            <w:vAlign w:val="bottom"/>
          </w:tcPr>
          <w:p w14:paraId="74AE3753" w14:textId="77777777" w:rsidR="00E76BB3" w:rsidRPr="00705245" w:rsidRDefault="006B2974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Cs w:val="24"/>
              </w:rPr>
              <w:t>61</w:t>
            </w:r>
          </w:p>
        </w:tc>
        <w:tc>
          <w:tcPr>
            <w:tcW w:w="6508" w:type="dxa"/>
            <w:vAlign w:val="bottom"/>
          </w:tcPr>
          <w:p w14:paraId="5A8D6B94" w14:textId="77777777" w:rsidR="00E76BB3" w:rsidRPr="00705245" w:rsidRDefault="006B2974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ConnectionDeActive</w:t>
            </w:r>
          </w:p>
        </w:tc>
      </w:tr>
      <w:tr w:rsidR="00E76BB3" w:rsidRPr="00705245" w14:paraId="2F5B7740" w14:textId="77777777" w:rsidTr="000203B4">
        <w:tc>
          <w:tcPr>
            <w:tcW w:w="2172" w:type="dxa"/>
            <w:vAlign w:val="bottom"/>
          </w:tcPr>
          <w:p w14:paraId="01DE03BE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63</w:t>
            </w:r>
          </w:p>
        </w:tc>
        <w:tc>
          <w:tcPr>
            <w:tcW w:w="6508" w:type="dxa"/>
            <w:vAlign w:val="bottom"/>
          </w:tcPr>
          <w:p w14:paraId="3D4230EB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HaStatusChange</w:t>
            </w:r>
          </w:p>
        </w:tc>
      </w:tr>
      <w:tr w:rsidR="00E76BB3" w:rsidRPr="00705245" w14:paraId="4F36431F" w14:textId="77777777" w:rsidTr="000203B4">
        <w:tc>
          <w:tcPr>
            <w:tcW w:w="2172" w:type="dxa"/>
            <w:vAlign w:val="bottom"/>
          </w:tcPr>
          <w:p w14:paraId="62FA8E7E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75</w:t>
            </w:r>
          </w:p>
        </w:tc>
        <w:tc>
          <w:tcPr>
            <w:tcW w:w="6508" w:type="dxa"/>
            <w:vAlign w:val="bottom"/>
          </w:tcPr>
          <w:p w14:paraId="4139531C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SuccRateError</w:t>
            </w:r>
          </w:p>
        </w:tc>
      </w:tr>
      <w:tr w:rsidR="00E76BB3" w:rsidRPr="00705245" w14:paraId="2EA6EE41" w14:textId="77777777" w:rsidTr="000203B4">
        <w:tc>
          <w:tcPr>
            <w:tcW w:w="2172" w:type="dxa"/>
            <w:vAlign w:val="bottom"/>
          </w:tcPr>
          <w:p w14:paraId="6FB9CFF4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76</w:t>
            </w:r>
          </w:p>
        </w:tc>
        <w:tc>
          <w:tcPr>
            <w:tcW w:w="6508" w:type="dxa"/>
            <w:vAlign w:val="bottom"/>
          </w:tcPr>
          <w:p w14:paraId="466BBFB9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CommRateError</w:t>
            </w:r>
          </w:p>
        </w:tc>
      </w:tr>
      <w:tr w:rsidR="00E76BB3" w:rsidRPr="00705245" w14:paraId="348CD4BF" w14:textId="77777777" w:rsidTr="000203B4">
        <w:tc>
          <w:tcPr>
            <w:tcW w:w="2172" w:type="dxa"/>
            <w:vAlign w:val="bottom"/>
          </w:tcPr>
          <w:p w14:paraId="550F097B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77</w:t>
            </w:r>
          </w:p>
        </w:tc>
        <w:tc>
          <w:tcPr>
            <w:tcW w:w="6508" w:type="dxa"/>
            <w:vAlign w:val="bottom"/>
          </w:tcPr>
          <w:p w14:paraId="3CEB93AB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CompRateError</w:t>
            </w:r>
          </w:p>
        </w:tc>
      </w:tr>
      <w:tr w:rsidR="00E76BB3" w:rsidRPr="00705245" w14:paraId="45D8BF5B" w14:textId="77777777" w:rsidTr="000203B4">
        <w:tc>
          <w:tcPr>
            <w:tcW w:w="2172" w:type="dxa"/>
            <w:vAlign w:val="bottom"/>
          </w:tcPr>
          <w:p w14:paraId="19CA841F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78</w:t>
            </w:r>
          </w:p>
        </w:tc>
        <w:tc>
          <w:tcPr>
            <w:tcW w:w="6508" w:type="dxa"/>
            <w:vAlign w:val="bottom"/>
          </w:tcPr>
          <w:p w14:paraId="093B5FD9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MediaTimeTooShort</w:t>
            </w:r>
          </w:p>
        </w:tc>
      </w:tr>
      <w:tr w:rsidR="00E76BB3" w:rsidRPr="00705245" w14:paraId="4DF48718" w14:textId="77777777" w:rsidTr="000203B4">
        <w:tc>
          <w:tcPr>
            <w:tcW w:w="2172" w:type="dxa"/>
            <w:vAlign w:val="bottom"/>
          </w:tcPr>
          <w:p w14:paraId="2731D064" w14:textId="77777777" w:rsidR="00E76BB3" w:rsidRPr="00705245" w:rsidRDefault="00E76BB3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/>
                <w:kern w:val="2"/>
                <w:szCs w:val="24"/>
              </w:rPr>
              <w:t>79</w:t>
            </w:r>
          </w:p>
        </w:tc>
        <w:tc>
          <w:tcPr>
            <w:tcW w:w="6508" w:type="dxa"/>
            <w:vAlign w:val="bottom"/>
          </w:tcPr>
          <w:p w14:paraId="3D1446FF" w14:textId="77777777" w:rsidR="00E76BB3" w:rsidRPr="00705245" w:rsidRDefault="00E76BB3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MediaKbpsTooLow</w:t>
            </w:r>
          </w:p>
        </w:tc>
      </w:tr>
      <w:tr w:rsidR="00A30F9E" w:rsidRPr="00705245" w14:paraId="50990B4D" w14:textId="77777777" w:rsidTr="000203B4">
        <w:tc>
          <w:tcPr>
            <w:tcW w:w="2172" w:type="dxa"/>
            <w:vAlign w:val="bottom"/>
          </w:tcPr>
          <w:p w14:paraId="38EF711F" w14:textId="77777777" w:rsidR="00A30F9E" w:rsidRPr="00705245" w:rsidRDefault="00A30F9E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Cs w:val="24"/>
              </w:rPr>
              <w:t>80</w:t>
            </w:r>
          </w:p>
        </w:tc>
        <w:tc>
          <w:tcPr>
            <w:tcW w:w="6508" w:type="dxa"/>
            <w:vAlign w:val="bottom"/>
          </w:tcPr>
          <w:p w14:paraId="54D37E17" w14:textId="77777777" w:rsidR="00A30F9E" w:rsidRPr="00705245" w:rsidRDefault="00A30F9E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SipOptionDeActive</w:t>
            </w:r>
          </w:p>
        </w:tc>
      </w:tr>
      <w:tr w:rsidR="00BC10D4" w:rsidRPr="00705245" w14:paraId="272AD3ED" w14:textId="77777777" w:rsidTr="000203B4">
        <w:tc>
          <w:tcPr>
            <w:tcW w:w="2172" w:type="dxa"/>
            <w:vAlign w:val="bottom"/>
          </w:tcPr>
          <w:p w14:paraId="1A5365BD" w14:textId="77777777" w:rsidR="00BC10D4" w:rsidRPr="00705245" w:rsidRDefault="00BC10D4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Cs w:val="24"/>
              </w:rPr>
              <w:t>81</w:t>
            </w:r>
          </w:p>
        </w:tc>
        <w:tc>
          <w:tcPr>
            <w:tcW w:w="6508" w:type="dxa"/>
            <w:vAlign w:val="bottom"/>
          </w:tcPr>
          <w:p w14:paraId="0C72B232" w14:textId="77777777" w:rsidR="00BC10D4" w:rsidRPr="00705245" w:rsidRDefault="00BC10D4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SyntaxError</w:t>
            </w:r>
          </w:p>
        </w:tc>
      </w:tr>
      <w:tr w:rsidR="00A30F9E" w:rsidRPr="00705245" w14:paraId="7A1360EA" w14:textId="77777777" w:rsidTr="000203B4">
        <w:tc>
          <w:tcPr>
            <w:tcW w:w="2172" w:type="dxa"/>
            <w:vAlign w:val="bottom"/>
          </w:tcPr>
          <w:p w14:paraId="3110E192" w14:textId="77777777" w:rsidR="00A30F9E" w:rsidRPr="00705245" w:rsidRDefault="00A30F9E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Cs w:val="24"/>
              </w:rPr>
              <w:t>83</w:t>
            </w:r>
          </w:p>
        </w:tc>
        <w:tc>
          <w:tcPr>
            <w:tcW w:w="6508" w:type="dxa"/>
            <w:vAlign w:val="bottom"/>
          </w:tcPr>
          <w:p w14:paraId="6FAA79E6" w14:textId="77777777" w:rsidR="00A30F9E" w:rsidRPr="00705245" w:rsidRDefault="00A30F9E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RTTError</w:t>
            </w:r>
          </w:p>
        </w:tc>
      </w:tr>
      <w:tr w:rsidR="00303D94" w:rsidRPr="00705245" w14:paraId="069BB51E" w14:textId="77777777" w:rsidTr="000203B4">
        <w:tc>
          <w:tcPr>
            <w:tcW w:w="2172" w:type="dxa"/>
            <w:vAlign w:val="bottom"/>
          </w:tcPr>
          <w:p w14:paraId="5479F4A8" w14:textId="77777777" w:rsidR="00303D94" w:rsidRPr="00705245" w:rsidRDefault="00303D94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Cs w:val="24"/>
              </w:rPr>
              <w:t>84</w:t>
            </w:r>
          </w:p>
        </w:tc>
        <w:tc>
          <w:tcPr>
            <w:tcW w:w="6508" w:type="dxa"/>
            <w:vAlign w:val="bottom"/>
          </w:tcPr>
          <w:p w14:paraId="65ABB06A" w14:textId="77777777" w:rsidR="00303D94" w:rsidRPr="00705245" w:rsidRDefault="00BB5056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SIPReasonOverflow</w:t>
            </w:r>
          </w:p>
        </w:tc>
      </w:tr>
      <w:tr w:rsidR="00303D94" w:rsidRPr="00705245" w14:paraId="5118C910" w14:textId="77777777" w:rsidTr="000203B4">
        <w:tc>
          <w:tcPr>
            <w:tcW w:w="2172" w:type="dxa"/>
            <w:vAlign w:val="bottom"/>
          </w:tcPr>
          <w:p w14:paraId="1E7FF4E0" w14:textId="77777777" w:rsidR="00303D94" w:rsidRPr="00705245" w:rsidRDefault="00303D94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Cs w:val="24"/>
              </w:rPr>
              <w:t>85</w:t>
            </w:r>
          </w:p>
        </w:tc>
        <w:tc>
          <w:tcPr>
            <w:tcW w:w="6508" w:type="dxa"/>
            <w:vAlign w:val="bottom"/>
          </w:tcPr>
          <w:p w14:paraId="2DE1F8F6" w14:textId="77777777" w:rsidR="00303D94" w:rsidRPr="00705245" w:rsidRDefault="00BB5056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HaConfigChange</w:t>
            </w:r>
          </w:p>
        </w:tc>
      </w:tr>
      <w:tr w:rsidR="00613AAD" w:rsidRPr="00705245" w14:paraId="03C7FF03" w14:textId="77777777" w:rsidTr="000203B4">
        <w:tc>
          <w:tcPr>
            <w:tcW w:w="2172" w:type="dxa"/>
            <w:vAlign w:val="bottom"/>
          </w:tcPr>
          <w:p w14:paraId="3EE64088" w14:textId="77777777" w:rsidR="00613AAD" w:rsidRPr="00705245" w:rsidRDefault="00613AAD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Cs w:val="24"/>
              </w:rPr>
              <w:t>86</w:t>
            </w:r>
          </w:p>
        </w:tc>
        <w:tc>
          <w:tcPr>
            <w:tcW w:w="6508" w:type="dxa"/>
            <w:vAlign w:val="bottom"/>
          </w:tcPr>
          <w:p w14:paraId="22467374" w14:textId="77777777" w:rsidR="00613AAD" w:rsidRPr="00705245" w:rsidRDefault="00613AAD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</w:rPr>
              <w:t>ProcessHangUp</w:t>
            </w:r>
          </w:p>
        </w:tc>
      </w:tr>
      <w:tr w:rsidR="00ED286A" w:rsidRPr="00705245" w14:paraId="357DC7C2" w14:textId="77777777" w:rsidTr="000203B4">
        <w:tc>
          <w:tcPr>
            <w:tcW w:w="2172" w:type="dxa"/>
            <w:vAlign w:val="bottom"/>
          </w:tcPr>
          <w:p w14:paraId="2A8ECFB6" w14:textId="77777777" w:rsidR="00ED286A" w:rsidRPr="00705245" w:rsidRDefault="00ED286A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Cs w:val="24"/>
              </w:rPr>
              <w:t>87</w:t>
            </w:r>
          </w:p>
        </w:tc>
        <w:tc>
          <w:tcPr>
            <w:tcW w:w="6508" w:type="dxa"/>
            <w:vAlign w:val="bottom"/>
          </w:tcPr>
          <w:p w14:paraId="43C346BE" w14:textId="77777777" w:rsidR="00ED286A" w:rsidRPr="00705245" w:rsidRDefault="00ED286A">
            <w:pPr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GMResponseError</w:t>
            </w:r>
          </w:p>
        </w:tc>
      </w:tr>
      <w:tr w:rsidR="000A6E9D" w:rsidRPr="00705245" w14:paraId="7A081787" w14:textId="77777777" w:rsidTr="000203B4">
        <w:tc>
          <w:tcPr>
            <w:tcW w:w="2172" w:type="dxa"/>
            <w:vAlign w:val="bottom"/>
          </w:tcPr>
          <w:p w14:paraId="18BE8795" w14:textId="58D7EE45" w:rsidR="000A6E9D" w:rsidRPr="00B855EA" w:rsidRDefault="000A6E9D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B855EA">
              <w:rPr>
                <w:rFonts w:asciiTheme="minorEastAsia" w:eastAsiaTheme="minorEastAsia" w:hAnsiTheme="minorEastAsia" w:hint="eastAsia"/>
                <w:kern w:val="2"/>
                <w:szCs w:val="24"/>
              </w:rPr>
              <w:t>88</w:t>
            </w:r>
          </w:p>
        </w:tc>
        <w:tc>
          <w:tcPr>
            <w:tcW w:w="6508" w:type="dxa"/>
            <w:vAlign w:val="bottom"/>
          </w:tcPr>
          <w:p w14:paraId="606411B4" w14:textId="4409137B" w:rsidR="000A6E9D" w:rsidRPr="00B855EA" w:rsidRDefault="000A6E9D">
            <w:pPr>
              <w:rPr>
                <w:rFonts w:asciiTheme="minorEastAsia" w:eastAsiaTheme="minorEastAsia" w:hAnsiTheme="minorEastAsia"/>
              </w:rPr>
            </w:pPr>
            <w:r w:rsidRPr="00B855EA">
              <w:rPr>
                <w:rFonts w:asciiTheme="minorEastAsia" w:eastAsiaTheme="minorEastAsia" w:hAnsiTheme="minorEastAsia"/>
              </w:rPr>
              <w:t>VMHostError</w:t>
            </w:r>
          </w:p>
        </w:tc>
      </w:tr>
      <w:tr w:rsidR="000A6E9D" w:rsidRPr="00705245" w14:paraId="4BE22721" w14:textId="77777777" w:rsidTr="000203B4">
        <w:tc>
          <w:tcPr>
            <w:tcW w:w="2172" w:type="dxa"/>
            <w:vAlign w:val="bottom"/>
          </w:tcPr>
          <w:p w14:paraId="519117CE" w14:textId="37A865A1" w:rsidR="000A6E9D" w:rsidRPr="00B855EA" w:rsidRDefault="000A6E9D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B855EA">
              <w:rPr>
                <w:rFonts w:asciiTheme="minorEastAsia" w:eastAsiaTheme="minorEastAsia" w:hAnsiTheme="minorEastAsia" w:hint="eastAsia"/>
                <w:kern w:val="2"/>
                <w:szCs w:val="24"/>
              </w:rPr>
              <w:t>89</w:t>
            </w:r>
          </w:p>
        </w:tc>
        <w:tc>
          <w:tcPr>
            <w:tcW w:w="6508" w:type="dxa"/>
            <w:vAlign w:val="bottom"/>
          </w:tcPr>
          <w:p w14:paraId="464B2548" w14:textId="6887A135" w:rsidR="000A6E9D" w:rsidRPr="00B855EA" w:rsidRDefault="000A6E9D">
            <w:pPr>
              <w:rPr>
                <w:rFonts w:asciiTheme="minorEastAsia" w:eastAsiaTheme="minorEastAsia" w:hAnsiTheme="minorEastAsia"/>
              </w:rPr>
            </w:pPr>
            <w:r w:rsidRPr="00B855EA">
              <w:rPr>
                <w:rFonts w:asciiTheme="minorEastAsia" w:eastAsiaTheme="minorEastAsia" w:hAnsiTheme="minorEastAsia"/>
              </w:rPr>
              <w:t>QueueOverflow</w:t>
            </w:r>
          </w:p>
        </w:tc>
      </w:tr>
      <w:tr w:rsidR="000A6E9D" w:rsidRPr="00705245" w14:paraId="23480EB8" w14:textId="77777777" w:rsidTr="000203B4">
        <w:tc>
          <w:tcPr>
            <w:tcW w:w="2172" w:type="dxa"/>
            <w:vAlign w:val="bottom"/>
          </w:tcPr>
          <w:p w14:paraId="1A11E871" w14:textId="4AF6483D" w:rsidR="000A6E9D" w:rsidRPr="00B855EA" w:rsidRDefault="000A6E9D" w:rsidP="00E76BB3">
            <w:pPr>
              <w:pStyle w:val="16"/>
              <w:widowControl w:val="0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Cs w:val="24"/>
              </w:rPr>
            </w:pPr>
            <w:r w:rsidRPr="00B855EA">
              <w:rPr>
                <w:rFonts w:asciiTheme="minorEastAsia" w:eastAsiaTheme="minorEastAsia" w:hAnsiTheme="minorEastAsia" w:hint="eastAsia"/>
                <w:kern w:val="2"/>
                <w:szCs w:val="24"/>
              </w:rPr>
              <w:t>90</w:t>
            </w:r>
          </w:p>
        </w:tc>
        <w:tc>
          <w:tcPr>
            <w:tcW w:w="6508" w:type="dxa"/>
            <w:vAlign w:val="bottom"/>
          </w:tcPr>
          <w:p w14:paraId="3C0EEA87" w14:textId="509CB94C" w:rsidR="000A6E9D" w:rsidRPr="00B855EA" w:rsidRDefault="000A6E9D">
            <w:pPr>
              <w:rPr>
                <w:rFonts w:asciiTheme="minorEastAsia" w:eastAsiaTheme="minorEastAsia" w:hAnsiTheme="minorEastAsia"/>
              </w:rPr>
            </w:pPr>
            <w:r w:rsidRPr="00B855EA">
              <w:rPr>
                <w:rFonts w:asciiTheme="minorEastAsia" w:eastAsiaTheme="minorEastAsia" w:hAnsiTheme="minorEastAsia"/>
              </w:rPr>
              <w:t>CDRDataEmpty</w:t>
            </w:r>
          </w:p>
        </w:tc>
      </w:tr>
    </w:tbl>
    <w:p w14:paraId="3565240F" w14:textId="77777777" w:rsidR="00032EEB" w:rsidRPr="00705245" w:rsidRDefault="00032EEB" w:rsidP="00032EEB">
      <w:pPr>
        <w:rPr>
          <w:rFonts w:asciiTheme="minorEastAsia" w:eastAsiaTheme="minorEastAsia" w:hAnsiTheme="minorEastAsia"/>
        </w:rPr>
      </w:pPr>
    </w:p>
    <w:p w14:paraId="04253157" w14:textId="77777777" w:rsidR="00032EEB" w:rsidRPr="00705245" w:rsidRDefault="00032EEB" w:rsidP="00032EEB">
      <w:pPr>
        <w:pStyle w:val="2"/>
        <w:numPr>
          <w:ilvl w:val="0"/>
          <w:numId w:val="3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5" w:name="_Toc171597086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ALARM 종류</w:t>
      </w:r>
      <w:bookmarkEnd w:id="5"/>
    </w:p>
    <w:tbl>
      <w:tblPr>
        <w:tblW w:w="9169" w:type="dxa"/>
        <w:tblBorders>
          <w:top w:val="single" w:sz="8" w:space="0" w:color="548DD4"/>
          <w:left w:val="single" w:sz="8" w:space="0" w:color="548DD4"/>
          <w:bottom w:val="single" w:sz="8" w:space="0" w:color="548DD4"/>
          <w:right w:val="single" w:sz="8" w:space="0" w:color="548DD4"/>
          <w:insideH w:val="single" w:sz="8" w:space="0" w:color="548DD4"/>
          <w:insideV w:val="single" w:sz="8" w:space="0" w:color="548DD4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852"/>
        <w:gridCol w:w="970"/>
        <w:gridCol w:w="2694"/>
        <w:gridCol w:w="1842"/>
        <w:gridCol w:w="2266"/>
      </w:tblGrid>
      <w:tr w:rsidR="00A67D3B" w:rsidRPr="00705245" w14:paraId="6C8B9E36" w14:textId="77777777" w:rsidTr="00A530C8">
        <w:tc>
          <w:tcPr>
            <w:tcW w:w="545" w:type="dxa"/>
            <w:shd w:val="clear" w:color="auto" w:fill="8DB3E2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21E27A93" w14:textId="77777777" w:rsidR="00A67D3B" w:rsidRPr="00705245" w:rsidRDefault="00A67D3B">
            <w:pPr>
              <w:pStyle w:val="afb"/>
              <w:jc w:val="center"/>
              <w:rPr>
                <w:rFonts w:asciiTheme="minorEastAsia" w:eastAsiaTheme="minorEastAsia" w:hAnsiTheme="minorEastAsia"/>
                <w:kern w:val="2"/>
              </w:rPr>
            </w:pPr>
            <w:r w:rsidRPr="00705245">
              <w:rPr>
                <w:rFonts w:asciiTheme="minorEastAsia" w:eastAsiaTheme="minorEastAsia" w:hAnsiTheme="minorEastAsia"/>
                <w:kern w:val="2"/>
              </w:rPr>
              <w:t>NO</w:t>
            </w:r>
          </w:p>
        </w:tc>
        <w:tc>
          <w:tcPr>
            <w:tcW w:w="852" w:type="dxa"/>
            <w:shd w:val="clear" w:color="auto" w:fill="8DB3E2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08851413" w14:textId="77777777" w:rsidR="00A67D3B" w:rsidRPr="00705245" w:rsidRDefault="00A67D3B">
            <w:pPr>
              <w:pStyle w:val="afb"/>
              <w:jc w:val="center"/>
              <w:rPr>
                <w:rFonts w:asciiTheme="minorEastAsia" w:eastAsiaTheme="minorEastAsia" w:hAnsiTheme="minorEastAsia"/>
                <w:kern w:val="2"/>
              </w:rPr>
            </w:pPr>
            <w:r w:rsidRPr="00705245">
              <w:rPr>
                <w:rFonts w:asciiTheme="minorEastAsia" w:eastAsiaTheme="minorEastAsia" w:hAnsiTheme="minorEastAsia"/>
                <w:kern w:val="2"/>
              </w:rPr>
              <w:t>CODE</w:t>
            </w:r>
          </w:p>
        </w:tc>
        <w:tc>
          <w:tcPr>
            <w:tcW w:w="970" w:type="dxa"/>
            <w:shd w:val="clear" w:color="auto" w:fill="8DB3E2"/>
            <w:hideMark/>
          </w:tcPr>
          <w:p w14:paraId="745FD8FE" w14:textId="77777777" w:rsidR="00A67D3B" w:rsidRPr="00705245" w:rsidRDefault="00A67D3B">
            <w:pPr>
              <w:pStyle w:val="afb"/>
              <w:jc w:val="center"/>
              <w:rPr>
                <w:rFonts w:asciiTheme="minorEastAsia" w:eastAsiaTheme="minorEastAsia" w:hAnsiTheme="minorEastAsia"/>
                <w:kern w:val="2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</w:rPr>
              <w:t>알람</w:t>
            </w:r>
            <w:r w:rsidRPr="00705245">
              <w:rPr>
                <w:rFonts w:asciiTheme="minorEastAsia" w:eastAsiaTheme="minorEastAsia" w:hAnsiTheme="minorEastAsia"/>
                <w:kern w:val="2"/>
              </w:rPr>
              <w:t xml:space="preserve"> </w:t>
            </w:r>
            <w:r w:rsidRPr="00705245">
              <w:rPr>
                <w:rFonts w:asciiTheme="minorEastAsia" w:eastAsiaTheme="minorEastAsia" w:hAnsiTheme="minorEastAsia" w:hint="eastAsia"/>
                <w:kern w:val="2"/>
              </w:rPr>
              <w:t>등급</w:t>
            </w:r>
          </w:p>
        </w:tc>
        <w:tc>
          <w:tcPr>
            <w:tcW w:w="2694" w:type="dxa"/>
            <w:shd w:val="clear" w:color="auto" w:fill="8DB3E2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1C147C0A" w14:textId="77777777" w:rsidR="00A67D3B" w:rsidRPr="00705245" w:rsidRDefault="00A67D3B">
            <w:pPr>
              <w:pStyle w:val="afb"/>
              <w:jc w:val="center"/>
              <w:rPr>
                <w:rFonts w:asciiTheme="minorEastAsia" w:eastAsiaTheme="minorEastAsia" w:hAnsiTheme="minorEastAsia"/>
                <w:kern w:val="2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</w:rPr>
              <w:t>발생</w:t>
            </w:r>
            <w:r w:rsidRPr="00705245">
              <w:rPr>
                <w:rFonts w:asciiTheme="minorEastAsia" w:eastAsiaTheme="minorEastAsia" w:hAnsiTheme="minorEastAsia"/>
                <w:kern w:val="2"/>
              </w:rPr>
              <w:t xml:space="preserve"> </w:t>
            </w:r>
            <w:r w:rsidRPr="00705245">
              <w:rPr>
                <w:rFonts w:asciiTheme="minorEastAsia" w:eastAsiaTheme="minorEastAsia" w:hAnsiTheme="minorEastAsia" w:hint="eastAsia"/>
                <w:kern w:val="2"/>
              </w:rPr>
              <w:t>위치</w:t>
            </w:r>
          </w:p>
        </w:tc>
        <w:tc>
          <w:tcPr>
            <w:tcW w:w="1842" w:type="dxa"/>
            <w:shd w:val="clear" w:color="auto" w:fill="8DB3E2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58E75789" w14:textId="77777777" w:rsidR="00A67D3B" w:rsidRPr="00705245" w:rsidRDefault="00A67D3B">
            <w:pPr>
              <w:pStyle w:val="afb"/>
              <w:jc w:val="center"/>
              <w:rPr>
                <w:rFonts w:asciiTheme="minorEastAsia" w:eastAsiaTheme="minorEastAsia" w:hAnsiTheme="minorEastAsia"/>
                <w:kern w:val="2"/>
              </w:rPr>
            </w:pPr>
            <w:r w:rsidRPr="00705245">
              <w:rPr>
                <w:rFonts w:asciiTheme="minorEastAsia" w:eastAsiaTheme="minorEastAsia" w:hAnsiTheme="minorEastAsia"/>
                <w:kern w:val="2"/>
              </w:rPr>
              <w:t xml:space="preserve">Alarm </w:t>
            </w:r>
            <w:r w:rsidRPr="00705245">
              <w:rPr>
                <w:rFonts w:asciiTheme="minorEastAsia" w:eastAsiaTheme="minorEastAsia" w:hAnsiTheme="minorEastAsia" w:hint="eastAsia"/>
                <w:kern w:val="2"/>
              </w:rPr>
              <w:t>타입</w:t>
            </w:r>
          </w:p>
        </w:tc>
        <w:tc>
          <w:tcPr>
            <w:tcW w:w="2266" w:type="dxa"/>
            <w:shd w:val="clear" w:color="auto" w:fill="8DB3E2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3E15FCAF" w14:textId="77777777" w:rsidR="00A67D3B" w:rsidRPr="00705245" w:rsidRDefault="00A67D3B">
            <w:pPr>
              <w:pStyle w:val="afb"/>
              <w:jc w:val="center"/>
              <w:rPr>
                <w:rFonts w:asciiTheme="minorEastAsia" w:eastAsiaTheme="minorEastAsia" w:hAnsiTheme="minorEastAsia"/>
                <w:kern w:val="2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</w:rPr>
              <w:t>원인</w:t>
            </w:r>
          </w:p>
        </w:tc>
      </w:tr>
      <w:tr w:rsidR="006F4DBF" w:rsidRPr="00705245" w14:paraId="6667AE24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3417940" w14:textId="77777777" w:rsidR="006F4DBF" w:rsidRPr="00705245" w:rsidRDefault="006F4DBF" w:rsidP="006F4DBF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41D55B00" w14:textId="77777777" w:rsidR="006F4DBF" w:rsidRPr="00705245" w:rsidRDefault="006F4DBF" w:rsidP="00BB155A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</w:t>
            </w:r>
            <w:r w:rsidR="00BB155A"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00</w:t>
            </w:r>
          </w:p>
        </w:tc>
        <w:tc>
          <w:tcPr>
            <w:tcW w:w="970" w:type="dxa"/>
            <w:hideMark/>
          </w:tcPr>
          <w:p w14:paraId="3110E52B" w14:textId="77777777" w:rsidR="006F4DBF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7034781D" w14:textId="77777777" w:rsidR="006F4DBF" w:rsidRPr="00705245" w:rsidRDefault="006F4DBF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각서버명/</w:t>
            </w:r>
            <w:r w:rsidR="00BB155A"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network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0D40B" w14:textId="77777777" w:rsidR="006F4DBF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CommunicationFail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D0365DD" w14:textId="77777777" w:rsidR="006F4DBF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Physical network error</w:t>
            </w:r>
          </w:p>
        </w:tc>
      </w:tr>
      <w:tr w:rsidR="00BC10D4" w:rsidRPr="00705245" w14:paraId="16087F16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9099A2" w14:textId="77777777" w:rsidR="00BC10D4" w:rsidRPr="00705245" w:rsidRDefault="00BC10D4" w:rsidP="006F4DBF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062ADAC" w14:textId="77777777" w:rsidR="00BC10D4" w:rsidRPr="00705245" w:rsidRDefault="00BC10D4" w:rsidP="00BB155A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A0003</w:t>
            </w:r>
          </w:p>
        </w:tc>
        <w:tc>
          <w:tcPr>
            <w:tcW w:w="970" w:type="dxa"/>
          </w:tcPr>
          <w:p w14:paraId="14AD86D0" w14:textId="77777777" w:rsidR="00BC10D4" w:rsidRPr="00705245" w:rsidRDefault="00F618C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0199F9E" w14:textId="77777777" w:rsidR="00BC10D4" w:rsidRPr="00705245" w:rsidRDefault="00F618C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프로세스명</w:t>
            </w:r>
            <w:r w:rsidR="00540A1E" w:rsidRPr="00705245">
              <w:rPr>
                <w:rFonts w:asciiTheme="minorEastAsia" w:eastAsiaTheme="minorEastAsia" w:hAnsiTheme="minorEastAsia"/>
                <w:sz w:val="18"/>
                <w:szCs w:val="18"/>
              </w:rPr>
              <w:t>/DB/MySQL_xx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0D6A3B" w14:textId="77777777" w:rsidR="00BC10D4" w:rsidRPr="00705245" w:rsidRDefault="00BC10D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DatabaseError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B1409C" w14:textId="77777777" w:rsidR="00BC10D4" w:rsidRPr="00705245" w:rsidRDefault="00540A1E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MySQL_Error_num</w:t>
            </w:r>
          </w:p>
        </w:tc>
      </w:tr>
      <w:tr w:rsidR="00BC10D4" w:rsidRPr="00705245" w14:paraId="65AFBB54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001D5F" w14:textId="77777777" w:rsidR="00BC10D4" w:rsidRPr="00705245" w:rsidRDefault="00BC10D4" w:rsidP="006F4DBF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273B010" w14:textId="77777777" w:rsidR="00BC10D4" w:rsidRPr="00705245" w:rsidRDefault="00BC10D4" w:rsidP="00BB155A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A0007</w:t>
            </w:r>
          </w:p>
        </w:tc>
        <w:tc>
          <w:tcPr>
            <w:tcW w:w="970" w:type="dxa"/>
          </w:tcPr>
          <w:p w14:paraId="4B361487" w14:textId="77777777" w:rsidR="00BC10D4" w:rsidRPr="00705245" w:rsidRDefault="00F618C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4BE5A27" w14:textId="1929106E" w:rsidR="00BC10D4" w:rsidRPr="00705245" w:rsidRDefault="00CA569E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각서버명/프로세스명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958593" w14:textId="77777777" w:rsidR="00BC10D4" w:rsidRPr="00705245" w:rsidRDefault="00BC10D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TcpCLosedError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432388A" w14:textId="132B971C" w:rsidR="00BC10D4" w:rsidRPr="00705245" w:rsidRDefault="00CA569E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TCP Connection Error</w:t>
            </w:r>
          </w:p>
        </w:tc>
      </w:tr>
      <w:tr w:rsidR="00BB155A" w:rsidRPr="00705245" w14:paraId="740A146E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B2845F" w14:textId="77777777" w:rsidR="00BC10D4" w:rsidRPr="00705245" w:rsidRDefault="00BC10D4" w:rsidP="006F4DBF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88CF7D8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</w:t>
            </w:r>
            <w:r w:rsidR="00931233"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11</w:t>
            </w:r>
          </w:p>
        </w:tc>
        <w:tc>
          <w:tcPr>
            <w:tcW w:w="970" w:type="dxa"/>
          </w:tcPr>
          <w:p w14:paraId="330CF050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26BF48C" w14:textId="77777777" w:rsidR="00BB155A" w:rsidRPr="00705245" w:rsidRDefault="00931233" w:rsidP="0093123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eMPXX_X</w:t>
            </w:r>
            <w:r w:rsidR="00BB155A"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/</w:t>
            </w: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SARP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915D46" w14:textId="77777777" w:rsidR="00BB155A" w:rsidRPr="00705245" w:rsidRDefault="00931233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ProcessKilled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B42C09" w14:textId="77777777" w:rsidR="00BB155A" w:rsidRPr="00705245" w:rsidRDefault="00931233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Process Killed</w:t>
            </w:r>
          </w:p>
        </w:tc>
      </w:tr>
      <w:tr w:rsidR="00BB155A" w:rsidRPr="00705245" w14:paraId="3C4FBBE4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BEC4E2" w14:textId="77777777" w:rsidR="00BB155A" w:rsidRPr="00705245" w:rsidRDefault="00BC10D4" w:rsidP="00AB7778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E93F4EE" w14:textId="77777777" w:rsidR="00BB155A" w:rsidRPr="00705245" w:rsidRDefault="00BB155A" w:rsidP="00AB7778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A0012</w:t>
            </w:r>
          </w:p>
        </w:tc>
        <w:tc>
          <w:tcPr>
            <w:tcW w:w="970" w:type="dxa"/>
          </w:tcPr>
          <w:p w14:paraId="1D283EB5" w14:textId="77777777" w:rsidR="00BB155A" w:rsidRPr="00705245" w:rsidRDefault="00BB155A" w:rsidP="00AB7778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 xml:space="preserve">Minor:70% Major:80% </w:t>
            </w: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lastRenderedPageBreak/>
              <w:t>Critical:90%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BFA5CFA" w14:textId="77777777" w:rsidR="00BB155A" w:rsidRPr="00705245" w:rsidRDefault="00BB155A" w:rsidP="00AB7778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lastRenderedPageBreak/>
              <w:t>각서버명/CPU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CDB7A4" w14:textId="77777777" w:rsidR="00BB155A" w:rsidRPr="00705245" w:rsidRDefault="00BB155A" w:rsidP="00AB7778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CPUOverflow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0AD9BA" w14:textId="77777777" w:rsidR="00BB155A" w:rsidRPr="00705245" w:rsidRDefault="00BB155A" w:rsidP="00AB7778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CPU load is too high</w:t>
            </w:r>
          </w:p>
        </w:tc>
      </w:tr>
      <w:tr w:rsidR="00BB155A" w:rsidRPr="00705245" w14:paraId="4F40A786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9E7F577" w14:textId="77777777" w:rsidR="00BB155A" w:rsidRPr="00705245" w:rsidRDefault="00BC10D4" w:rsidP="006F4DBF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32C0B5B1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A0013</w:t>
            </w:r>
          </w:p>
        </w:tc>
        <w:tc>
          <w:tcPr>
            <w:tcW w:w="970" w:type="dxa"/>
            <w:hideMark/>
          </w:tcPr>
          <w:p w14:paraId="26070A83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Minor:70% Major:80% Critical:90%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772B1ACE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각서버명/DISK//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B03B29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DiskOverload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2DA6425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Used rate of DISK is too high </w:t>
            </w:r>
          </w:p>
        </w:tc>
      </w:tr>
      <w:tr w:rsidR="00BB155A" w:rsidRPr="00705245" w14:paraId="5E765577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678F7A" w14:textId="77777777" w:rsidR="00BB155A" w:rsidRPr="00705245" w:rsidRDefault="00BC10D4" w:rsidP="006F4DBF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65F82651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A0014</w:t>
            </w:r>
          </w:p>
        </w:tc>
        <w:tc>
          <w:tcPr>
            <w:tcW w:w="970" w:type="dxa"/>
            <w:hideMark/>
          </w:tcPr>
          <w:p w14:paraId="7BE2D9F3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Minor:70% Major:80% Critical:90%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48D02807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각서버명/MEMORY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49C6BFB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MemoryOverflow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FE77B6A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MEMORY load is too high</w:t>
            </w:r>
          </w:p>
        </w:tc>
      </w:tr>
      <w:tr w:rsidR="00705245" w:rsidRPr="00705245" w14:paraId="7E535CBB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B9ACC3" w14:textId="77777777" w:rsidR="00BC10D4" w:rsidRPr="00705245" w:rsidRDefault="00BC10D4" w:rsidP="006F4DBF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A25C2AD" w14:textId="77777777" w:rsidR="00BC10D4" w:rsidRPr="00705245" w:rsidRDefault="00BC10D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A0023</w:t>
            </w:r>
          </w:p>
        </w:tc>
        <w:tc>
          <w:tcPr>
            <w:tcW w:w="970" w:type="dxa"/>
          </w:tcPr>
          <w:p w14:paraId="15AA6135" w14:textId="77777777" w:rsidR="00BC10D4" w:rsidRPr="00705245" w:rsidRDefault="0070524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45FF98F" w14:textId="77777777" w:rsidR="00BC10D4" w:rsidRPr="00705245" w:rsidRDefault="0070524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각 서버명/프로세스명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F5AB7B" w14:textId="77777777" w:rsidR="00BC10D4" w:rsidRPr="00705245" w:rsidRDefault="00BC10D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StatusChange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C060ED" w14:textId="77777777" w:rsidR="00BC10D4" w:rsidRPr="00705245" w:rsidRDefault="0070524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Block On</w:t>
            </w:r>
          </w:p>
        </w:tc>
      </w:tr>
      <w:tr w:rsidR="00303D94" w:rsidRPr="00705245" w14:paraId="07B89E4A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195CB4" w14:textId="77777777" w:rsidR="00303D94" w:rsidRPr="00705245" w:rsidRDefault="00BC10D4" w:rsidP="006F4DBF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B065F72" w14:textId="77777777" w:rsidR="00303D94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A0030</w:t>
            </w:r>
          </w:p>
        </w:tc>
        <w:tc>
          <w:tcPr>
            <w:tcW w:w="970" w:type="dxa"/>
          </w:tcPr>
          <w:p w14:paraId="6E88947E" w14:textId="77777777" w:rsidR="00303D94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8B59E30" w14:textId="77777777" w:rsidR="00303D94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각 서버명/프로세스명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824705" w14:textId="77777777" w:rsidR="00303D94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QueueFull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EB4B68" w14:textId="77777777" w:rsidR="00303D94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Queue Full Error</w:t>
            </w:r>
          </w:p>
        </w:tc>
      </w:tr>
      <w:tr w:rsidR="00BB155A" w:rsidRPr="00705245" w14:paraId="55205036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09D37A0" w14:textId="77777777" w:rsidR="00BB155A" w:rsidRPr="00705245" w:rsidRDefault="00BC10D4" w:rsidP="006F4DBF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3A6BDE8D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A0034</w:t>
            </w:r>
          </w:p>
        </w:tc>
        <w:tc>
          <w:tcPr>
            <w:tcW w:w="970" w:type="dxa"/>
            <w:hideMark/>
          </w:tcPr>
          <w:p w14:paraId="57459080" w14:textId="77777777" w:rsidR="00BB155A" w:rsidRPr="00705245" w:rsidRDefault="00BB155A" w:rsidP="006F4DBF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22C57111" w14:textId="77777777" w:rsidR="00BB155A" w:rsidRPr="00705245" w:rsidRDefault="00BB155A" w:rsidP="00B92AC1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각서버명/</w:t>
            </w:r>
            <w:r w:rsidR="00B92AC1"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네트웍명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B8F689A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NetworkFail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7ACA41B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Ethernet is down</w:t>
            </w:r>
          </w:p>
        </w:tc>
      </w:tr>
      <w:tr w:rsidR="00BB155A" w:rsidRPr="00705245" w14:paraId="2299E791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B20E7E" w14:textId="77777777" w:rsidR="00BB155A" w:rsidRPr="00705245" w:rsidRDefault="00BC10D4" w:rsidP="00BC10D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0E2E0AC" w14:textId="77777777" w:rsidR="00BB155A" w:rsidRPr="00705245" w:rsidRDefault="00BB155A" w:rsidP="00643A26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A0041</w:t>
            </w:r>
          </w:p>
        </w:tc>
        <w:tc>
          <w:tcPr>
            <w:tcW w:w="970" w:type="dxa"/>
          </w:tcPr>
          <w:p w14:paraId="4AD20BB6" w14:textId="77777777" w:rsidR="00BB155A" w:rsidRPr="00705245" w:rsidRDefault="00BB155A" w:rsidP="00643A26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7182E3D" w14:textId="77777777" w:rsidR="00BB155A" w:rsidRPr="00705245" w:rsidRDefault="00BB155A" w:rsidP="00643A26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각서버명/NTP/Delay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B2D44A" w14:textId="77777777" w:rsidR="00BB155A" w:rsidRPr="00705245" w:rsidRDefault="00BB155A" w:rsidP="00E6130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NTPDelayError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871E15" w14:textId="77777777" w:rsidR="00BB155A" w:rsidRPr="00705245" w:rsidRDefault="00BB155A" w:rsidP="00E6130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NTP Delay is too high</w:t>
            </w:r>
          </w:p>
        </w:tc>
      </w:tr>
      <w:tr w:rsidR="00BB155A" w:rsidRPr="00705245" w14:paraId="5816F218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5557AA6" w14:textId="77777777" w:rsidR="00BB155A" w:rsidRPr="00705245" w:rsidRDefault="00303D94" w:rsidP="00BC10D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</w:t>
            </w:r>
            <w:r w:rsidR="00BC10D4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3B4EE508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A0042</w:t>
            </w:r>
          </w:p>
        </w:tc>
        <w:tc>
          <w:tcPr>
            <w:tcW w:w="970" w:type="dxa"/>
            <w:hideMark/>
          </w:tcPr>
          <w:p w14:paraId="5CB53C9F" w14:textId="77777777" w:rsidR="00BB155A" w:rsidRPr="00705245" w:rsidRDefault="00BB155A" w:rsidP="006F4DBF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2FE37C00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각서버명/NTP/Offset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518D67B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NTPOffsetError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4E8F54A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NTP Offset is too high</w:t>
            </w:r>
          </w:p>
        </w:tc>
      </w:tr>
      <w:tr w:rsidR="00BB155A" w:rsidRPr="00705245" w14:paraId="0003117E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352773C" w14:textId="77777777" w:rsidR="00BB155A" w:rsidRPr="00705245" w:rsidRDefault="00540BE3" w:rsidP="00BC10D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</w:t>
            </w:r>
            <w:r w:rsidR="00BC10D4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0DB4FD96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A0043</w:t>
            </w:r>
          </w:p>
        </w:tc>
        <w:tc>
          <w:tcPr>
            <w:tcW w:w="970" w:type="dxa"/>
            <w:hideMark/>
          </w:tcPr>
          <w:p w14:paraId="73710D3A" w14:textId="77777777" w:rsidR="00BB155A" w:rsidRPr="00705245" w:rsidRDefault="00BB155A" w:rsidP="006F4DBF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53156195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각서버명/NTP/ntpd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64D602D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NTPStatusError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16F9064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ntpd status error</w:t>
            </w:r>
          </w:p>
        </w:tc>
      </w:tr>
      <w:tr w:rsidR="00134CB1" w:rsidRPr="00134CB1" w14:paraId="6E5B27DD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0C2B4FD" w14:textId="77777777" w:rsidR="00BB155A" w:rsidRPr="00134CB1" w:rsidRDefault="00540BE3" w:rsidP="00BC10D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134CB1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</w:t>
            </w:r>
            <w:r w:rsidR="00BC10D4" w:rsidRPr="00134CB1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18A619D1" w14:textId="77777777" w:rsidR="00BB155A" w:rsidRPr="00134CB1" w:rsidRDefault="00BB155A" w:rsidP="00BC10D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134CB1">
              <w:rPr>
                <w:rFonts w:asciiTheme="minorEastAsia" w:eastAsiaTheme="minorEastAsia" w:hAnsiTheme="minorEastAsia" w:hint="eastAsia"/>
                <w:sz w:val="18"/>
                <w:szCs w:val="18"/>
              </w:rPr>
              <w:t>A005</w:t>
            </w:r>
            <w:r w:rsidR="00BC10D4" w:rsidRPr="00134CB1">
              <w:rPr>
                <w:rFonts w:asciiTheme="minorEastAsia" w:eastAsiaTheme="minorEastAsia" w:hAnsiTheme="minorEastAsia" w:hint="eastAsia"/>
                <w:sz w:val="18"/>
                <w:szCs w:val="18"/>
              </w:rPr>
              <w:t>7</w:t>
            </w:r>
          </w:p>
        </w:tc>
        <w:tc>
          <w:tcPr>
            <w:tcW w:w="970" w:type="dxa"/>
            <w:hideMark/>
          </w:tcPr>
          <w:p w14:paraId="3739284D" w14:textId="77777777" w:rsidR="00BB155A" w:rsidRPr="00134CB1" w:rsidRDefault="00BB155A" w:rsidP="006F4DBF">
            <w:pPr>
              <w:jc w:val="center"/>
              <w:rPr>
                <w:rFonts w:asciiTheme="minorEastAsia" w:eastAsiaTheme="minorEastAsia" w:hAnsiTheme="minorEastAsia"/>
              </w:rPr>
            </w:pPr>
            <w:r w:rsidRPr="00134CB1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26CBEB1A" w14:textId="77777777" w:rsidR="00BB155A" w:rsidRPr="00134CB1" w:rsidRDefault="00134CB1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134CB1">
              <w:rPr>
                <w:rFonts w:asciiTheme="minorEastAsia" w:eastAsiaTheme="minorEastAsia" w:hAnsiTheme="minorEastAsia" w:hint="eastAsia"/>
                <w:sz w:val="18"/>
                <w:szCs w:val="18"/>
              </w:rPr>
              <w:t>장애발생서버/장애원인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070D6C" w14:textId="77777777" w:rsidR="00BB155A" w:rsidRPr="00134CB1" w:rsidRDefault="00BC10D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134CB1">
              <w:rPr>
                <w:rFonts w:asciiTheme="minorEastAsia" w:eastAsiaTheme="minorEastAsia" w:hAnsiTheme="minorEastAsia"/>
                <w:sz w:val="18"/>
                <w:szCs w:val="18"/>
              </w:rPr>
              <w:t>OverloadDrop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19AE54A" w14:textId="77777777" w:rsidR="00BB155A" w:rsidRPr="00134CB1" w:rsidRDefault="00134CB1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134CB1">
              <w:rPr>
                <w:rFonts w:asciiTheme="minorEastAsia" w:eastAsiaTheme="minorEastAsia" w:hAnsiTheme="minorEastAsia" w:hint="eastAsia"/>
                <w:sz w:val="18"/>
                <w:szCs w:val="18"/>
              </w:rPr>
              <w:t>Overload Error</w:t>
            </w:r>
          </w:p>
        </w:tc>
      </w:tr>
      <w:tr w:rsidR="00BB155A" w:rsidRPr="00705245" w14:paraId="0F576C48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153D46" w14:textId="77777777" w:rsidR="00BB155A" w:rsidRPr="00705245" w:rsidRDefault="00540BE3" w:rsidP="00A530C8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</w:t>
            </w:r>
            <w:r w:rsidR="00A530C8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5BDC8729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A0058</w:t>
            </w:r>
          </w:p>
        </w:tc>
        <w:tc>
          <w:tcPr>
            <w:tcW w:w="970" w:type="dxa"/>
            <w:hideMark/>
          </w:tcPr>
          <w:p w14:paraId="363A1CD7" w14:textId="77777777" w:rsidR="00BB155A" w:rsidRPr="00705245" w:rsidRDefault="00BB155A" w:rsidP="006F4DBF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6E7141FD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CM/CPS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FD779B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CPSOverflow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E22FFA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CPS is too high</w:t>
            </w:r>
          </w:p>
        </w:tc>
      </w:tr>
      <w:tr w:rsidR="00BB155A" w:rsidRPr="00705245" w14:paraId="0DF6E315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E1AD32" w14:textId="77777777" w:rsidR="00BB155A" w:rsidRPr="00705245" w:rsidRDefault="00BB155A" w:rsidP="00A530C8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</w:t>
            </w:r>
            <w:r w:rsidR="00A530C8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17BE22FF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A0059</w:t>
            </w:r>
          </w:p>
        </w:tc>
        <w:tc>
          <w:tcPr>
            <w:tcW w:w="970" w:type="dxa"/>
            <w:hideMark/>
          </w:tcPr>
          <w:p w14:paraId="74513D37" w14:textId="77777777" w:rsidR="00BB155A" w:rsidRPr="00705245" w:rsidRDefault="00BB155A" w:rsidP="006F4DBF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6BA66A1A" w14:textId="77777777" w:rsidR="00BB155A" w:rsidRPr="00705245" w:rsidRDefault="00931233" w:rsidP="0093123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각서버명</w:t>
            </w:r>
            <w:r w:rsidR="00BB155A"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/</w:t>
            </w: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노드명</w:t>
            </w:r>
            <w:r w:rsidR="00BB155A"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(</w:t>
            </w: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노드ID</w:t>
            </w:r>
            <w:r w:rsidR="00BB155A"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)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4162DA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SessionOverflow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7A2553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Node Session usage is too high</w:t>
            </w:r>
          </w:p>
        </w:tc>
      </w:tr>
      <w:tr w:rsidR="00134CB1" w:rsidRPr="00134CB1" w14:paraId="2DA4481A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724EC1" w14:textId="77777777" w:rsidR="00BC10D4" w:rsidRPr="00134CB1" w:rsidRDefault="00A530C8" w:rsidP="00BC10D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134CB1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3442FCE" w14:textId="77777777" w:rsidR="00BC10D4" w:rsidRPr="00134CB1" w:rsidRDefault="00A530C8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134CB1">
              <w:rPr>
                <w:rFonts w:asciiTheme="minorEastAsia" w:eastAsiaTheme="minorEastAsia" w:hAnsiTheme="minorEastAsia"/>
                <w:sz w:val="18"/>
                <w:szCs w:val="18"/>
              </w:rPr>
              <w:t>A0061</w:t>
            </w:r>
          </w:p>
        </w:tc>
        <w:tc>
          <w:tcPr>
            <w:tcW w:w="970" w:type="dxa"/>
          </w:tcPr>
          <w:p w14:paraId="49EAEF0A" w14:textId="77777777" w:rsidR="00BC10D4" w:rsidRPr="00134CB1" w:rsidRDefault="00134CB1" w:rsidP="006F4DB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134CB1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4E1407A" w14:textId="77777777" w:rsidR="00BC10D4" w:rsidRPr="00134CB1" w:rsidRDefault="00134CB1" w:rsidP="0093123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134CB1">
              <w:rPr>
                <w:rFonts w:asciiTheme="minorEastAsia" w:eastAsiaTheme="minorEastAsia" w:hAnsiTheme="minorEastAsia" w:hint="eastAsia"/>
                <w:sz w:val="18"/>
                <w:szCs w:val="18"/>
              </w:rPr>
              <w:t>각 서버명/각 프로세스명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736D19" w14:textId="77777777" w:rsidR="00BC10D4" w:rsidRPr="00134CB1" w:rsidRDefault="00A530C8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134CB1">
              <w:rPr>
                <w:rFonts w:asciiTheme="minorEastAsia" w:eastAsiaTheme="minorEastAsia" w:hAnsiTheme="minorEastAsia"/>
                <w:sz w:val="18"/>
                <w:szCs w:val="18"/>
              </w:rPr>
              <w:t>ConnectionDeActive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2D3DAF" w14:textId="77777777" w:rsidR="00BC10D4" w:rsidRPr="00134CB1" w:rsidRDefault="00134CB1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134CB1">
              <w:rPr>
                <w:rFonts w:asciiTheme="minorEastAsia" w:eastAsiaTheme="minorEastAsia" w:hAnsiTheme="minorEastAsia"/>
                <w:sz w:val="18"/>
                <w:szCs w:val="18"/>
              </w:rPr>
              <w:t>ConnectionDeActive</w:t>
            </w:r>
          </w:p>
        </w:tc>
      </w:tr>
      <w:tr w:rsidR="006F3F15" w:rsidRPr="00705245" w14:paraId="339B381B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6EEC02" w14:textId="77777777" w:rsidR="006F3F15" w:rsidRPr="00705245" w:rsidRDefault="00A530C8" w:rsidP="00BC10D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460C50B" w14:textId="77777777" w:rsidR="006F3F15" w:rsidRPr="00705245" w:rsidRDefault="006F3F1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A0063</w:t>
            </w:r>
          </w:p>
        </w:tc>
        <w:tc>
          <w:tcPr>
            <w:tcW w:w="970" w:type="dxa"/>
          </w:tcPr>
          <w:p w14:paraId="4F74194D" w14:textId="77777777" w:rsidR="006F3F15" w:rsidRPr="00705245" w:rsidRDefault="00303D94" w:rsidP="006F4DB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3FB84CD" w14:textId="77777777" w:rsidR="006F3F15" w:rsidRPr="00705245" w:rsidRDefault="00303D94" w:rsidP="0093123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각 서버명/HA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22808B" w14:textId="77777777" w:rsidR="006F3F15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HaStatusChange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AA26B1" w14:textId="77777777" w:rsidR="006F3F15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Monitor PROC Current Stopped</w:t>
            </w:r>
          </w:p>
        </w:tc>
      </w:tr>
      <w:tr w:rsidR="00BB155A" w:rsidRPr="00705245" w14:paraId="517F616E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4C43B8C" w14:textId="77777777" w:rsidR="00BB155A" w:rsidRPr="00705245" w:rsidRDefault="00BB155A" w:rsidP="00A530C8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</w:t>
            </w:r>
            <w:r w:rsidR="00A530C8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572D5E99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A0075</w:t>
            </w:r>
          </w:p>
        </w:tc>
        <w:tc>
          <w:tcPr>
            <w:tcW w:w="970" w:type="dxa"/>
            <w:hideMark/>
          </w:tcPr>
          <w:p w14:paraId="0292ED46" w14:textId="77777777" w:rsidR="00BB155A" w:rsidRPr="00705245" w:rsidRDefault="00BB155A" w:rsidP="006F4DBF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59A55A2A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시스템명/NODE(XXXX)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780DEE4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SuccRateError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F3B54E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Success rate is too low</w:t>
            </w:r>
          </w:p>
        </w:tc>
      </w:tr>
      <w:tr w:rsidR="00BB155A" w:rsidRPr="00705245" w14:paraId="3243D943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EC9889D" w14:textId="77777777" w:rsidR="00BB155A" w:rsidRPr="00705245" w:rsidRDefault="00A530C8" w:rsidP="00540BE3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348AA5BC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A0076</w:t>
            </w:r>
          </w:p>
        </w:tc>
        <w:tc>
          <w:tcPr>
            <w:tcW w:w="970" w:type="dxa"/>
            <w:hideMark/>
          </w:tcPr>
          <w:p w14:paraId="4604E7B3" w14:textId="77777777" w:rsidR="00BB155A" w:rsidRPr="00705245" w:rsidRDefault="00BB155A" w:rsidP="006F4DBF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4539A607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시스템명/NODE(XXXX)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A338E1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CommRateError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3C9DD84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Communication rate is too low</w:t>
            </w:r>
          </w:p>
        </w:tc>
      </w:tr>
      <w:tr w:rsidR="00BB155A" w:rsidRPr="00705245" w14:paraId="41C3DC6C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FF29DAD" w14:textId="77777777" w:rsidR="00BB155A" w:rsidRPr="00705245" w:rsidRDefault="00303D94" w:rsidP="00A530C8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</w:t>
            </w:r>
            <w:r w:rsidR="00A530C8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4997FAD8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A0077</w:t>
            </w:r>
          </w:p>
        </w:tc>
        <w:tc>
          <w:tcPr>
            <w:tcW w:w="970" w:type="dxa"/>
            <w:hideMark/>
          </w:tcPr>
          <w:p w14:paraId="667F1A31" w14:textId="77777777" w:rsidR="00BB155A" w:rsidRPr="00705245" w:rsidRDefault="00BB155A" w:rsidP="006F4DBF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351CAEF4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시스템명/NODE(XXXX)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870A8B9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CompRateError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5059222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Completion rate is too low</w:t>
            </w:r>
          </w:p>
        </w:tc>
      </w:tr>
      <w:tr w:rsidR="004A6595" w:rsidRPr="00705245" w14:paraId="47A6FEEC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EBEC4F" w14:textId="77777777" w:rsidR="004A6595" w:rsidRPr="00705245" w:rsidRDefault="00303D94" w:rsidP="00A530C8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</w:t>
            </w:r>
            <w:r w:rsidR="00A530C8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2D55AB5" w14:textId="77777777" w:rsidR="004A6595" w:rsidRPr="00705245" w:rsidRDefault="004A659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A0078</w:t>
            </w:r>
          </w:p>
        </w:tc>
        <w:tc>
          <w:tcPr>
            <w:tcW w:w="970" w:type="dxa"/>
          </w:tcPr>
          <w:p w14:paraId="6E059A95" w14:textId="77777777" w:rsidR="004A6595" w:rsidRPr="00705245" w:rsidRDefault="004A6595" w:rsidP="006F4DB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808353F" w14:textId="77777777" w:rsidR="004A6595" w:rsidRPr="00705245" w:rsidRDefault="004A659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시스템명/NODE(XXXX)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EF9A1D" w14:textId="77777777" w:rsidR="004A6595" w:rsidRPr="00705245" w:rsidRDefault="004A659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MediaTimeTooShort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F8176A" w14:textId="77777777" w:rsidR="004A6595" w:rsidRPr="00705245" w:rsidRDefault="004A659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Media Time is too short</w:t>
            </w:r>
          </w:p>
        </w:tc>
      </w:tr>
      <w:tr w:rsidR="00BB155A" w:rsidRPr="00705245" w14:paraId="059104EE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8E6D29" w14:textId="77777777" w:rsidR="00BB155A" w:rsidRPr="00705245" w:rsidRDefault="00303D94" w:rsidP="00A530C8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</w:t>
            </w:r>
            <w:r w:rsidR="00A530C8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2EFEBE66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A0079</w:t>
            </w:r>
          </w:p>
        </w:tc>
        <w:tc>
          <w:tcPr>
            <w:tcW w:w="970" w:type="dxa"/>
            <w:hideMark/>
          </w:tcPr>
          <w:p w14:paraId="7DDB164F" w14:textId="77777777" w:rsidR="00BB155A" w:rsidRPr="00705245" w:rsidRDefault="00BB155A" w:rsidP="006F4DBF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58F3CAEF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시스템명/NODE(XXXXX)/AUDIO_TX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BBD24F1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MediaKbpsTooLow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23EFD87" w14:textId="77777777" w:rsidR="00BB155A" w:rsidRPr="00705245" w:rsidRDefault="00BB155A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Kbps is too low</w:t>
            </w:r>
          </w:p>
        </w:tc>
      </w:tr>
      <w:tr w:rsidR="004A6595" w:rsidRPr="00705245" w14:paraId="3FEF3DB8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76CC9E" w14:textId="77777777" w:rsidR="004A6595" w:rsidRPr="00705245" w:rsidRDefault="00540BE3" w:rsidP="00A530C8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</w:t>
            </w:r>
            <w:r w:rsidR="00A530C8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3949F0B" w14:textId="77777777" w:rsidR="004A6595" w:rsidRPr="00705245" w:rsidRDefault="004A659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A0081</w:t>
            </w:r>
          </w:p>
        </w:tc>
        <w:tc>
          <w:tcPr>
            <w:tcW w:w="970" w:type="dxa"/>
          </w:tcPr>
          <w:p w14:paraId="47A63413" w14:textId="77777777" w:rsidR="004A6595" w:rsidRPr="00705245" w:rsidRDefault="004A6595" w:rsidP="006F4DB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E2896E4" w14:textId="77777777" w:rsidR="004A6595" w:rsidRPr="00705245" w:rsidRDefault="004A659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CM/CCM/SIP_SYNTAX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6318871" w14:textId="77777777" w:rsidR="004A6595" w:rsidRPr="00705245" w:rsidRDefault="004A659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SyntaxError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4C01D6" w14:textId="77777777" w:rsidR="004A6595" w:rsidRPr="00705245" w:rsidRDefault="004A659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SIP Message Syntax Error</w:t>
            </w:r>
          </w:p>
        </w:tc>
      </w:tr>
      <w:tr w:rsidR="004A6595" w:rsidRPr="00705245" w14:paraId="7022FEB5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1F808D" w14:textId="77777777" w:rsidR="004A6595" w:rsidRPr="00705245" w:rsidRDefault="00540BE3" w:rsidP="00A530C8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</w:t>
            </w:r>
            <w:r w:rsidR="00A530C8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B9390B7" w14:textId="77777777" w:rsidR="004A6595" w:rsidRPr="00705245" w:rsidRDefault="004A659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A0083</w:t>
            </w:r>
          </w:p>
        </w:tc>
        <w:tc>
          <w:tcPr>
            <w:tcW w:w="970" w:type="dxa"/>
          </w:tcPr>
          <w:p w14:paraId="7723A11B" w14:textId="77777777" w:rsidR="004A6595" w:rsidRPr="00705245" w:rsidRDefault="004A6595" w:rsidP="006F4DB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CE886D7" w14:textId="77777777" w:rsidR="004A6595" w:rsidRPr="00705245" w:rsidRDefault="004A659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시스템명/NODE(XXXX)/RTT_종류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89ADA9" w14:textId="77777777" w:rsidR="004A6595" w:rsidRPr="00705245" w:rsidRDefault="004A659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RTTError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D81825" w14:textId="77777777" w:rsidR="004A6595" w:rsidRPr="00705245" w:rsidRDefault="004A6595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RTT(종류) is too high</w:t>
            </w:r>
          </w:p>
        </w:tc>
      </w:tr>
      <w:tr w:rsidR="00303D94" w:rsidRPr="00705245" w14:paraId="7EABB97F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9925999" w14:textId="77777777" w:rsidR="00303D94" w:rsidRPr="00705245" w:rsidRDefault="00303D94" w:rsidP="00A530C8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</w:t>
            </w:r>
            <w:r w:rsidR="00A530C8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E83EF2A" w14:textId="77777777" w:rsidR="00303D94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A0084</w:t>
            </w:r>
          </w:p>
        </w:tc>
        <w:tc>
          <w:tcPr>
            <w:tcW w:w="970" w:type="dxa"/>
          </w:tcPr>
          <w:p w14:paraId="367AFB05" w14:textId="77777777" w:rsidR="00303D94" w:rsidRPr="00705245" w:rsidRDefault="00303D94" w:rsidP="006F4DB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6FCC3B6" w14:textId="77777777" w:rsidR="00303D94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시스템명/NODE(노드ID)/XXXX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ECEF3D" w14:textId="77777777" w:rsidR="00303D94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SIPReasonOverflow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A2D400" w14:textId="77777777" w:rsidR="00303D94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XXXX </w:t>
            </w: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Count is too high</w:t>
            </w:r>
          </w:p>
        </w:tc>
      </w:tr>
      <w:tr w:rsidR="00303D94" w:rsidRPr="00705245" w14:paraId="35B2603F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F83181" w14:textId="77777777" w:rsidR="00303D94" w:rsidRPr="00705245" w:rsidRDefault="00303D94" w:rsidP="007248DE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</w:t>
            </w:r>
            <w:r w:rsidR="00A530C8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88FD8C8" w14:textId="77777777" w:rsidR="00303D94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A0085</w:t>
            </w:r>
          </w:p>
        </w:tc>
        <w:tc>
          <w:tcPr>
            <w:tcW w:w="970" w:type="dxa"/>
          </w:tcPr>
          <w:p w14:paraId="417C7654" w14:textId="77777777" w:rsidR="00303D94" w:rsidRPr="00705245" w:rsidRDefault="00303D94" w:rsidP="006F4DB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ED45027" w14:textId="77777777" w:rsidR="00303D94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시스템명/HA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13C7A1" w14:textId="77777777" w:rsidR="00303D94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HaConfigChange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DE2EB4" w14:textId="77777777" w:rsidR="00303D94" w:rsidRPr="00705245" w:rsidRDefault="00303D94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mandotory ON</w:t>
            </w:r>
          </w:p>
        </w:tc>
      </w:tr>
      <w:tr w:rsidR="00613AAD" w:rsidRPr="00705245" w14:paraId="07F3072F" w14:textId="77777777" w:rsidTr="00A530C8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72314D9" w14:textId="77777777" w:rsidR="00613AAD" w:rsidRPr="00705245" w:rsidRDefault="00613AAD" w:rsidP="00A530C8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</w:t>
            </w:r>
            <w:r w:rsidR="00A530C8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7E39902" w14:textId="77777777" w:rsidR="00613AAD" w:rsidRPr="00705245" w:rsidRDefault="00613AAD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A0086</w:t>
            </w:r>
          </w:p>
        </w:tc>
        <w:tc>
          <w:tcPr>
            <w:tcW w:w="970" w:type="dxa"/>
          </w:tcPr>
          <w:p w14:paraId="3171A2D7" w14:textId="77777777" w:rsidR="00613AAD" w:rsidRPr="00705245" w:rsidRDefault="00613AAD" w:rsidP="006F4DBF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F80E606" w14:textId="77777777" w:rsidR="00613AAD" w:rsidRPr="00705245" w:rsidRDefault="00613AAD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시스템명/프로세스명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055ECE" w14:textId="77777777" w:rsidR="00613AAD" w:rsidRPr="00705245" w:rsidRDefault="00613AAD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ProcessHangUp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12CA98" w14:textId="77777777" w:rsidR="00613AAD" w:rsidRPr="00705245" w:rsidRDefault="00613AAD" w:rsidP="006F4DBF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Hang</w:t>
            </w:r>
            <w:r w:rsidR="006E233C"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Up</w:t>
            </w:r>
            <w:r w:rsidR="006E233C"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Detected</w:t>
            </w:r>
          </w:p>
        </w:tc>
      </w:tr>
      <w:tr w:rsidR="007869C1" w:rsidRPr="00705245" w14:paraId="0DAF3569" w14:textId="77777777" w:rsidTr="008B0A2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74103" w14:textId="77777777" w:rsidR="007869C1" w:rsidRPr="00705245" w:rsidRDefault="007869C1" w:rsidP="008B0A2C">
            <w:pPr>
              <w:pStyle w:val="afb"/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lastRenderedPageBreak/>
              <w:t>2</w:t>
            </w:r>
            <w:r w:rsidR="00A530C8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35C6A3" w14:textId="77777777" w:rsidR="007869C1" w:rsidRPr="00705245" w:rsidRDefault="00ED286A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A0087</w:t>
            </w:r>
          </w:p>
        </w:tc>
        <w:tc>
          <w:tcPr>
            <w:tcW w:w="970" w:type="dxa"/>
            <w:vAlign w:val="center"/>
          </w:tcPr>
          <w:p w14:paraId="47123E0C" w14:textId="77777777" w:rsidR="007869C1" w:rsidRPr="00705245" w:rsidRDefault="007869C1" w:rsidP="008B0A2C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가</w:t>
            </w: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E31C3E" w14:textId="77777777" w:rsidR="007869C1" w:rsidRPr="00705245" w:rsidRDefault="007869C1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시스</w:t>
            </w: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템명/</w:t>
            </w:r>
            <w:r w:rsidR="00ED286A"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VIMS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0BF2DBF" w14:textId="77777777" w:rsidR="007869C1" w:rsidRPr="00705245" w:rsidRDefault="00ED286A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GMResponseError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4ACD34" w14:textId="1AA6CE5A" w:rsidR="007869C1" w:rsidRPr="00705245" w:rsidRDefault="006B4DE4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GM Response Fail(EMS &lt;-&gt; GM)</w:t>
            </w:r>
          </w:p>
        </w:tc>
      </w:tr>
      <w:tr w:rsidR="000A6E9D" w:rsidRPr="00705245" w14:paraId="795A1CEB" w14:textId="77777777" w:rsidTr="008B0A2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744901" w14:textId="288AFDD0" w:rsidR="000A6E9D" w:rsidRPr="00705245" w:rsidRDefault="000A6E9D" w:rsidP="008B0A2C">
            <w:pPr>
              <w:pStyle w:val="afb"/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2216A27" w14:textId="5AD4E49A" w:rsidR="000A6E9D" w:rsidRPr="00705245" w:rsidRDefault="000A6E9D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A008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8</w:t>
            </w:r>
          </w:p>
        </w:tc>
        <w:tc>
          <w:tcPr>
            <w:tcW w:w="970" w:type="dxa"/>
            <w:vAlign w:val="center"/>
          </w:tcPr>
          <w:p w14:paraId="36F23C40" w14:textId="2257D94F" w:rsidR="000A6E9D" w:rsidRPr="00705245" w:rsidRDefault="00727CC0" w:rsidP="008B0A2C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FE342D" w14:textId="40FDC84F" w:rsidR="000A6E9D" w:rsidRPr="00705245" w:rsidRDefault="00727CC0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시스</w:t>
            </w: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템명/VIMS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245C6C" w14:textId="3C36CAC2" w:rsidR="000A6E9D" w:rsidRPr="00B855EA" w:rsidRDefault="00EB7BB5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55EA">
              <w:rPr>
                <w:rFonts w:asciiTheme="minorEastAsia" w:eastAsiaTheme="minorEastAsia" w:hAnsiTheme="minorEastAsia"/>
              </w:rPr>
              <w:t>VMHostError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FA45F3" w14:textId="0C470CC5" w:rsidR="000A6E9D" w:rsidRPr="00705245" w:rsidRDefault="00727CC0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V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M HOST</w:t>
            </w: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 xml:space="preserve"> Response Fail(EMS &lt;-&gt; GM)</w:t>
            </w:r>
          </w:p>
        </w:tc>
      </w:tr>
      <w:tr w:rsidR="000A6E9D" w:rsidRPr="00705245" w14:paraId="7D2C6183" w14:textId="77777777" w:rsidTr="008B0A2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B94DB9" w14:textId="36E1812E" w:rsidR="000A6E9D" w:rsidRPr="00705245" w:rsidRDefault="000A6E9D" w:rsidP="008B0A2C">
            <w:pPr>
              <w:pStyle w:val="afb"/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E78FA4" w14:textId="67177FB9" w:rsidR="000A6E9D" w:rsidRPr="00705245" w:rsidRDefault="000A6E9D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A008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9</w:t>
            </w:r>
          </w:p>
        </w:tc>
        <w:tc>
          <w:tcPr>
            <w:tcW w:w="970" w:type="dxa"/>
            <w:vAlign w:val="center"/>
          </w:tcPr>
          <w:p w14:paraId="7F7E73D2" w14:textId="149B6407" w:rsidR="000A6E9D" w:rsidRPr="00705245" w:rsidRDefault="00727CC0" w:rsidP="008B0A2C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Minor:70% Major:80% Critical:90%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85C56C" w14:textId="21F3A251" w:rsidR="000A6E9D" w:rsidRPr="008B0A2C" w:rsidRDefault="008B0A2C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B0A2C">
              <w:rPr>
                <w:rFonts w:asciiTheme="minorEastAsia" w:eastAsiaTheme="minorEastAsia" w:hAnsiTheme="minorEastAsia" w:hint="eastAsia"/>
                <w:sz w:val="18"/>
                <w:szCs w:val="18"/>
              </w:rPr>
              <w:t>시스템명/프로세스명/스레드명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4F61A4" w14:textId="09356B3E" w:rsidR="000A6E9D" w:rsidRPr="00B855EA" w:rsidRDefault="00EB7BB5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55EA">
              <w:rPr>
                <w:rFonts w:asciiTheme="minorEastAsia" w:eastAsiaTheme="minorEastAsia" w:hAnsiTheme="minorEastAsia"/>
              </w:rPr>
              <w:t>QueueOverflow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61BA13" w14:textId="6DC1D6D1" w:rsidR="000A6E9D" w:rsidRPr="00705245" w:rsidRDefault="008B0A2C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B0A2C">
              <w:rPr>
                <w:rFonts w:asciiTheme="minorEastAsia" w:eastAsiaTheme="minorEastAsia" w:hAnsiTheme="minorEastAsia"/>
                <w:sz w:val="18"/>
                <w:szCs w:val="18"/>
              </w:rPr>
              <w:t>Queue load is too high</w:t>
            </w:r>
          </w:p>
        </w:tc>
      </w:tr>
      <w:tr w:rsidR="000A6E9D" w:rsidRPr="00705245" w14:paraId="5B441984" w14:textId="77777777" w:rsidTr="008B0A2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185B47" w14:textId="2E29EBCC" w:rsidR="000A6E9D" w:rsidRPr="00705245" w:rsidRDefault="000A6E9D" w:rsidP="008B0A2C">
            <w:pPr>
              <w:pStyle w:val="afb"/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728297" w14:textId="65573EA5" w:rsidR="000A6E9D" w:rsidRPr="00705245" w:rsidRDefault="000A6E9D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A00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90</w:t>
            </w:r>
          </w:p>
        </w:tc>
        <w:tc>
          <w:tcPr>
            <w:tcW w:w="970" w:type="dxa"/>
            <w:vAlign w:val="center"/>
          </w:tcPr>
          <w:p w14:paraId="4608C5DA" w14:textId="18BCB054" w:rsidR="000A6E9D" w:rsidRPr="00705245" w:rsidRDefault="006C753A" w:rsidP="008B0A2C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가변</w:t>
            </w:r>
          </w:p>
        </w:tc>
        <w:tc>
          <w:tcPr>
            <w:tcW w:w="2694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99B24B8" w14:textId="419FD949" w:rsidR="000A6E9D" w:rsidRPr="00705245" w:rsidRDefault="006C753A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시스템명</w:t>
            </w:r>
            <w:r w:rsidR="0017354A">
              <w:rPr>
                <w:rFonts w:asciiTheme="minorEastAsia" w:eastAsiaTheme="minorEastAsia" w:hAnsiTheme="minorEastAsia" w:hint="eastAsia"/>
                <w:sz w:val="18"/>
                <w:szCs w:val="18"/>
              </w:rPr>
              <w:t>/L</w:t>
            </w:r>
            <w:r w:rsidR="0017354A">
              <w:rPr>
                <w:rFonts w:asciiTheme="minorEastAsia" w:eastAsiaTheme="minorEastAsia" w:hAnsiTheme="minorEastAsia"/>
                <w:sz w:val="18"/>
                <w:szCs w:val="18"/>
              </w:rPr>
              <w:t>B/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C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HARGE</w:t>
            </w:r>
          </w:p>
        </w:tc>
        <w:tc>
          <w:tcPr>
            <w:tcW w:w="184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DC8F98" w14:textId="7303D7A8" w:rsidR="000A6E9D" w:rsidRPr="00B855EA" w:rsidRDefault="00EB7BB5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55EA">
              <w:rPr>
                <w:rFonts w:asciiTheme="minorEastAsia" w:eastAsiaTheme="minorEastAsia" w:hAnsiTheme="minorEastAsia"/>
              </w:rPr>
              <w:t>CDRDataEmpty</w:t>
            </w:r>
          </w:p>
        </w:tc>
        <w:tc>
          <w:tcPr>
            <w:tcW w:w="2266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7D9183" w14:textId="64752CF4" w:rsidR="000A6E9D" w:rsidRPr="00705245" w:rsidRDefault="006C753A" w:rsidP="008B0A2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C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DR DATA Not Exist</w:t>
            </w:r>
          </w:p>
        </w:tc>
      </w:tr>
    </w:tbl>
    <w:p w14:paraId="15A0B7BE" w14:textId="77777777" w:rsidR="00EC6481" w:rsidRPr="00705245" w:rsidRDefault="00EC6481" w:rsidP="00032EEB">
      <w:pPr>
        <w:rPr>
          <w:rFonts w:asciiTheme="minorEastAsia" w:eastAsiaTheme="minorEastAsia" w:hAnsiTheme="minorEastAsia"/>
        </w:rPr>
      </w:pPr>
    </w:p>
    <w:p w14:paraId="51B5A926" w14:textId="77777777" w:rsidR="00EC6481" w:rsidRPr="00705245" w:rsidRDefault="00EC6481" w:rsidP="00EC6481">
      <w:pPr>
        <w:pStyle w:val="2"/>
        <w:numPr>
          <w:ilvl w:val="0"/>
          <w:numId w:val="3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6" w:name="_Toc171597087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FAULT 필드 설명</w:t>
      </w:r>
      <w:bookmarkEnd w:id="6"/>
    </w:p>
    <w:tbl>
      <w:tblPr>
        <w:tblW w:w="0" w:type="auto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10"/>
        <w:gridCol w:w="6471"/>
      </w:tblGrid>
      <w:tr w:rsidR="00EC6481" w:rsidRPr="00705245" w14:paraId="30A46590" w14:textId="77777777" w:rsidTr="00B572B4">
        <w:tc>
          <w:tcPr>
            <w:tcW w:w="2210" w:type="dxa"/>
            <w:shd w:val="clear" w:color="auto" w:fill="8DB3E2"/>
          </w:tcPr>
          <w:p w14:paraId="4126E854" w14:textId="77777777" w:rsidR="00EC6481" w:rsidRPr="00705245" w:rsidRDefault="00EC6481" w:rsidP="00B572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471" w:type="dxa"/>
            <w:shd w:val="clear" w:color="auto" w:fill="8DB3E2"/>
          </w:tcPr>
          <w:p w14:paraId="0CABA9F9" w14:textId="77777777" w:rsidR="00EC6481" w:rsidRPr="00705245" w:rsidRDefault="00EC6481" w:rsidP="00B572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의미</w:t>
            </w:r>
          </w:p>
        </w:tc>
      </w:tr>
      <w:tr w:rsidR="00EC6481" w:rsidRPr="00705245" w14:paraId="57F0E724" w14:textId="77777777" w:rsidTr="00B572B4">
        <w:tc>
          <w:tcPr>
            <w:tcW w:w="2210" w:type="dxa"/>
          </w:tcPr>
          <w:p w14:paraId="2DD91051" w14:textId="77777777" w:rsidR="00EC6481" w:rsidRPr="00705245" w:rsidRDefault="00EC6481" w:rsidP="00B572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발생시간</w:t>
            </w:r>
          </w:p>
        </w:tc>
        <w:tc>
          <w:tcPr>
            <w:tcW w:w="6471" w:type="dxa"/>
          </w:tcPr>
          <w:p w14:paraId="7B53C671" w14:textId="77777777" w:rsidR="00EC6481" w:rsidRPr="00705245" w:rsidRDefault="00EC6481" w:rsidP="00B572B4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장애가 발생한 시간</w:t>
            </w:r>
          </w:p>
        </w:tc>
      </w:tr>
      <w:tr w:rsidR="00EC6481" w:rsidRPr="00705245" w14:paraId="44EF1A87" w14:textId="77777777" w:rsidTr="00B572B4">
        <w:tc>
          <w:tcPr>
            <w:tcW w:w="2210" w:type="dxa"/>
          </w:tcPr>
          <w:p w14:paraId="4FE0474A" w14:textId="77777777" w:rsidR="00EC6481" w:rsidRPr="00705245" w:rsidRDefault="00EC6481" w:rsidP="00B572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코드</w:t>
            </w:r>
          </w:p>
        </w:tc>
        <w:tc>
          <w:tcPr>
            <w:tcW w:w="6471" w:type="dxa"/>
          </w:tcPr>
          <w:p w14:paraId="6A1BBB58" w14:textId="77777777" w:rsidR="00EC6481" w:rsidRPr="00705245" w:rsidRDefault="00EC6481" w:rsidP="00B572B4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시스템/프로세스 별로 부여된 장애코드 값(유일한 값)</w:t>
            </w:r>
          </w:p>
        </w:tc>
      </w:tr>
      <w:tr w:rsidR="00EC6481" w:rsidRPr="00705245" w14:paraId="73FBCAE3" w14:textId="77777777" w:rsidTr="00B572B4">
        <w:tc>
          <w:tcPr>
            <w:tcW w:w="2210" w:type="dxa"/>
          </w:tcPr>
          <w:p w14:paraId="23D974AD" w14:textId="77777777" w:rsidR="00EC6481" w:rsidRPr="00705245" w:rsidRDefault="00EC6481" w:rsidP="00B572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등급</w:t>
            </w:r>
          </w:p>
        </w:tc>
        <w:tc>
          <w:tcPr>
            <w:tcW w:w="6471" w:type="dxa"/>
          </w:tcPr>
          <w:p w14:paraId="685DDD33" w14:textId="77777777" w:rsidR="00EC6481" w:rsidRPr="00705245" w:rsidRDefault="00EC6481" w:rsidP="00EC6481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등급 (FAULT/WARNING/INFO)</w:t>
            </w:r>
          </w:p>
        </w:tc>
      </w:tr>
      <w:tr w:rsidR="00EC6481" w:rsidRPr="00705245" w14:paraId="235929D7" w14:textId="77777777" w:rsidTr="00B572B4">
        <w:tc>
          <w:tcPr>
            <w:tcW w:w="2210" w:type="dxa"/>
          </w:tcPr>
          <w:p w14:paraId="1DA34CBF" w14:textId="77777777" w:rsidR="00EC6481" w:rsidRPr="00705245" w:rsidRDefault="00EC6481" w:rsidP="00B572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장비위치</w:t>
            </w:r>
          </w:p>
        </w:tc>
        <w:tc>
          <w:tcPr>
            <w:tcW w:w="6471" w:type="dxa"/>
          </w:tcPr>
          <w:p w14:paraId="1CC3EC9E" w14:textId="77777777" w:rsidR="00EC6481" w:rsidRPr="00705245" w:rsidRDefault="00EC6481" w:rsidP="00B572B4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발생한 위치(서버명/프로세스명)</w:t>
            </w:r>
          </w:p>
        </w:tc>
      </w:tr>
      <w:tr w:rsidR="00EC6481" w:rsidRPr="00705245" w14:paraId="2CABFF0E" w14:textId="77777777" w:rsidTr="00B572B4">
        <w:tc>
          <w:tcPr>
            <w:tcW w:w="2210" w:type="dxa"/>
          </w:tcPr>
          <w:p w14:paraId="2EA6D8AD" w14:textId="77777777" w:rsidR="00EC6481" w:rsidRPr="00705245" w:rsidRDefault="00EC6481" w:rsidP="00EC6481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471" w:type="dxa"/>
          </w:tcPr>
          <w:p w14:paraId="51D327D5" w14:textId="77777777" w:rsidR="00EC6481" w:rsidRPr="00705245" w:rsidRDefault="00EC6481" w:rsidP="00B572B4">
            <w:pPr>
              <w:pStyle w:val="16"/>
              <w:jc w:val="both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FAULT 메시지 내용</w:t>
            </w:r>
          </w:p>
        </w:tc>
      </w:tr>
    </w:tbl>
    <w:p w14:paraId="5D648C68" w14:textId="77777777" w:rsidR="00EC6481" w:rsidRPr="00705245" w:rsidRDefault="00EC6481" w:rsidP="00EC6481">
      <w:pPr>
        <w:rPr>
          <w:rFonts w:asciiTheme="minorEastAsia" w:eastAsiaTheme="minorEastAsia" w:hAnsiTheme="minorEastAsia"/>
        </w:rPr>
      </w:pPr>
    </w:p>
    <w:p w14:paraId="756B6731" w14:textId="77777777" w:rsidR="00EC6481" w:rsidRPr="00705245" w:rsidRDefault="00EC6481" w:rsidP="00EC6481">
      <w:pPr>
        <w:pStyle w:val="2"/>
        <w:numPr>
          <w:ilvl w:val="0"/>
          <w:numId w:val="3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7" w:name="_Toc171597088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FAULT 종류</w:t>
      </w:r>
      <w:bookmarkEnd w:id="7"/>
    </w:p>
    <w:tbl>
      <w:tblPr>
        <w:tblW w:w="9455" w:type="dxa"/>
        <w:tblBorders>
          <w:top w:val="single" w:sz="8" w:space="0" w:color="548DD4"/>
          <w:left w:val="single" w:sz="8" w:space="0" w:color="548DD4"/>
          <w:bottom w:val="single" w:sz="8" w:space="0" w:color="548DD4"/>
          <w:right w:val="single" w:sz="8" w:space="0" w:color="548DD4"/>
          <w:insideH w:val="single" w:sz="8" w:space="0" w:color="548DD4"/>
          <w:insideV w:val="single" w:sz="8" w:space="0" w:color="548DD4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852"/>
        <w:gridCol w:w="829"/>
        <w:gridCol w:w="1559"/>
        <w:gridCol w:w="5670"/>
      </w:tblGrid>
      <w:tr w:rsidR="00EC6481" w:rsidRPr="00705245" w14:paraId="49726239" w14:textId="77777777" w:rsidTr="00B4648C">
        <w:tc>
          <w:tcPr>
            <w:tcW w:w="545" w:type="dxa"/>
            <w:shd w:val="clear" w:color="auto" w:fill="8DB3E2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3462B4D8" w14:textId="77777777" w:rsidR="00EC6481" w:rsidRPr="00705245" w:rsidRDefault="00EC6481" w:rsidP="00B572B4">
            <w:pPr>
              <w:pStyle w:val="afb"/>
              <w:jc w:val="center"/>
              <w:rPr>
                <w:rFonts w:asciiTheme="minorEastAsia" w:eastAsiaTheme="minorEastAsia" w:hAnsiTheme="minorEastAsia"/>
                <w:kern w:val="2"/>
              </w:rPr>
            </w:pPr>
            <w:r w:rsidRPr="00705245">
              <w:rPr>
                <w:rFonts w:asciiTheme="minorEastAsia" w:eastAsiaTheme="minorEastAsia" w:hAnsiTheme="minorEastAsia"/>
                <w:kern w:val="2"/>
              </w:rPr>
              <w:t>NO</w:t>
            </w:r>
          </w:p>
        </w:tc>
        <w:tc>
          <w:tcPr>
            <w:tcW w:w="852" w:type="dxa"/>
            <w:shd w:val="clear" w:color="auto" w:fill="8DB3E2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49C087A1" w14:textId="77777777" w:rsidR="00EC6481" w:rsidRPr="00705245" w:rsidRDefault="00EC6481" w:rsidP="00B572B4">
            <w:pPr>
              <w:pStyle w:val="afb"/>
              <w:jc w:val="center"/>
              <w:rPr>
                <w:rFonts w:asciiTheme="minorEastAsia" w:eastAsiaTheme="minorEastAsia" w:hAnsiTheme="minorEastAsia"/>
                <w:kern w:val="2"/>
              </w:rPr>
            </w:pPr>
            <w:r w:rsidRPr="00705245">
              <w:rPr>
                <w:rFonts w:asciiTheme="minorEastAsia" w:eastAsiaTheme="minorEastAsia" w:hAnsiTheme="minorEastAsia"/>
                <w:kern w:val="2"/>
              </w:rPr>
              <w:t>CODE</w:t>
            </w:r>
          </w:p>
        </w:tc>
        <w:tc>
          <w:tcPr>
            <w:tcW w:w="829" w:type="dxa"/>
            <w:shd w:val="clear" w:color="auto" w:fill="8DB3E2"/>
            <w:hideMark/>
          </w:tcPr>
          <w:p w14:paraId="7A1FF810" w14:textId="77777777" w:rsidR="00EC6481" w:rsidRPr="00705245" w:rsidRDefault="00EC6481" w:rsidP="00B572B4">
            <w:pPr>
              <w:pStyle w:val="afb"/>
              <w:jc w:val="center"/>
              <w:rPr>
                <w:rFonts w:asciiTheme="minorEastAsia" w:eastAsiaTheme="minorEastAsia" w:hAnsiTheme="minorEastAsia"/>
                <w:kern w:val="2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</w:rPr>
              <w:t>등급</w:t>
            </w:r>
          </w:p>
        </w:tc>
        <w:tc>
          <w:tcPr>
            <w:tcW w:w="1559" w:type="dxa"/>
            <w:shd w:val="clear" w:color="auto" w:fill="8DB3E2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377C7014" w14:textId="77777777" w:rsidR="00EC6481" w:rsidRPr="00705245" w:rsidRDefault="00EC6481" w:rsidP="00B572B4">
            <w:pPr>
              <w:pStyle w:val="afb"/>
              <w:jc w:val="center"/>
              <w:rPr>
                <w:rFonts w:asciiTheme="minorEastAsia" w:eastAsiaTheme="minorEastAsia" w:hAnsiTheme="minorEastAsia"/>
                <w:kern w:val="2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</w:rPr>
              <w:t>발생</w:t>
            </w:r>
            <w:r w:rsidRPr="00705245">
              <w:rPr>
                <w:rFonts w:asciiTheme="minorEastAsia" w:eastAsiaTheme="minorEastAsia" w:hAnsiTheme="minorEastAsia"/>
                <w:kern w:val="2"/>
              </w:rPr>
              <w:t xml:space="preserve"> </w:t>
            </w:r>
            <w:r w:rsidRPr="00705245">
              <w:rPr>
                <w:rFonts w:asciiTheme="minorEastAsia" w:eastAsiaTheme="minorEastAsia" w:hAnsiTheme="minorEastAsia" w:hint="eastAsia"/>
                <w:kern w:val="2"/>
              </w:rPr>
              <w:t>위치</w:t>
            </w:r>
          </w:p>
        </w:tc>
        <w:tc>
          <w:tcPr>
            <w:tcW w:w="5670" w:type="dxa"/>
            <w:shd w:val="clear" w:color="auto" w:fill="8DB3E2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3BE48941" w14:textId="77777777" w:rsidR="00EC6481" w:rsidRPr="00705245" w:rsidRDefault="00EC6481" w:rsidP="00B572B4">
            <w:pPr>
              <w:pStyle w:val="afb"/>
              <w:jc w:val="center"/>
              <w:rPr>
                <w:rFonts w:asciiTheme="minorEastAsia" w:eastAsiaTheme="minorEastAsia" w:hAnsiTheme="minorEastAsia"/>
                <w:kern w:val="2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</w:rPr>
              <w:t>로그</w:t>
            </w:r>
          </w:p>
        </w:tc>
      </w:tr>
      <w:tr w:rsidR="00EC6481" w:rsidRPr="00705245" w14:paraId="409E1B78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42EF5DB" w14:textId="77777777" w:rsidR="00EC6481" w:rsidRPr="00705245" w:rsidRDefault="00EC6481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89AA188" w14:textId="77777777" w:rsidR="00EC6481" w:rsidRPr="00705245" w:rsidRDefault="00EC6481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F4001</w:t>
            </w:r>
          </w:p>
        </w:tc>
        <w:tc>
          <w:tcPr>
            <w:tcW w:w="829" w:type="dxa"/>
          </w:tcPr>
          <w:p w14:paraId="3F33C97B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0C53CD0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CM/CCM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BADC30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Session ID, SIP method와 response code, 수신 address 정보</w:t>
            </w:r>
          </w:p>
        </w:tc>
      </w:tr>
      <w:tr w:rsidR="00EC6481" w:rsidRPr="00705245" w14:paraId="183368C9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C909201" w14:textId="77777777" w:rsidR="00EC6481" w:rsidRPr="00705245" w:rsidRDefault="00EC6481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13DE7D0" w14:textId="77777777" w:rsidR="00EC6481" w:rsidRPr="00705245" w:rsidRDefault="00EC6481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F4002</w:t>
            </w:r>
          </w:p>
        </w:tc>
        <w:tc>
          <w:tcPr>
            <w:tcW w:w="829" w:type="dxa"/>
          </w:tcPr>
          <w:p w14:paraId="5EF2D9EC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59F17E4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CM/CCM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64418B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SIP 전체 메시지 및 Syntax Error에 대한 상세 정보를 표시함</w:t>
            </w:r>
          </w:p>
        </w:tc>
      </w:tr>
      <w:tr w:rsidR="00EC6481" w:rsidRPr="00705245" w14:paraId="54944058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47A118" w14:textId="77777777" w:rsidR="00EC6481" w:rsidRPr="00705245" w:rsidRDefault="00EC6481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1FBC06D" w14:textId="77777777" w:rsidR="00EC6481" w:rsidRPr="00705245" w:rsidRDefault="00EC6481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F4006</w:t>
            </w:r>
          </w:p>
        </w:tc>
        <w:tc>
          <w:tcPr>
            <w:tcW w:w="829" w:type="dxa"/>
          </w:tcPr>
          <w:p w14:paraId="121203F8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82F09EC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CM/CCM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9C91DB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SIP method와 response code, 수신 address 정보</w:t>
            </w:r>
          </w:p>
        </w:tc>
      </w:tr>
      <w:tr w:rsidR="00EC6481" w:rsidRPr="00705245" w14:paraId="44620284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6755C3D" w14:textId="77777777" w:rsidR="00EC6481" w:rsidRPr="00705245" w:rsidRDefault="00EC6481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F607C0E" w14:textId="77777777" w:rsidR="00EC6481" w:rsidRPr="00705245" w:rsidRDefault="00EC6481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F4009</w:t>
            </w:r>
          </w:p>
        </w:tc>
        <w:tc>
          <w:tcPr>
            <w:tcW w:w="829" w:type="dxa"/>
          </w:tcPr>
          <w:p w14:paraId="63841481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D137699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CM/CCM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EB9AE56" w14:textId="77777777" w:rsidR="00EC6481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SIP method와 response code, 수신 address 정보</w:t>
            </w:r>
          </w:p>
        </w:tc>
      </w:tr>
      <w:tr w:rsidR="00EC6481" w:rsidRPr="00705245" w14:paraId="02CCC552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F0763A8" w14:textId="77777777" w:rsidR="00EC6481" w:rsidRPr="00705245" w:rsidRDefault="00EC6481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9871ED6" w14:textId="77777777" w:rsidR="00EC6481" w:rsidRPr="00705245" w:rsidRDefault="00EC6481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F400A</w:t>
            </w:r>
          </w:p>
        </w:tc>
        <w:tc>
          <w:tcPr>
            <w:tcW w:w="829" w:type="dxa"/>
          </w:tcPr>
          <w:p w14:paraId="2FB6ECDB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7A963BB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CM/CCM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63AC10" w14:textId="77777777" w:rsidR="00EC6481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현재 Dialog 개수, 최대 Dialog 개수, SIP method와 response code, 수신 address 정보</w:t>
            </w:r>
          </w:p>
        </w:tc>
      </w:tr>
      <w:tr w:rsidR="00EC6481" w:rsidRPr="00705245" w14:paraId="059BDFB1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BA96A9" w14:textId="77777777" w:rsidR="00EC6481" w:rsidRPr="00705245" w:rsidRDefault="00EC6481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53289E6" w14:textId="77777777" w:rsidR="00EC6481" w:rsidRPr="00705245" w:rsidRDefault="00EC6481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F400B</w:t>
            </w:r>
          </w:p>
        </w:tc>
        <w:tc>
          <w:tcPr>
            <w:tcW w:w="829" w:type="dxa"/>
          </w:tcPr>
          <w:p w14:paraId="7EE0DF02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3D855F4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CM/CCM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6638BF" w14:textId="77777777" w:rsidR="00EC6481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SIP method와 response code, 수신 address 정보</w:t>
            </w:r>
          </w:p>
        </w:tc>
      </w:tr>
      <w:tr w:rsidR="00EC6481" w:rsidRPr="00705245" w14:paraId="07D074B9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7E136C8" w14:textId="77777777" w:rsidR="00EC6481" w:rsidRPr="00705245" w:rsidRDefault="00EC6481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5FF7A50" w14:textId="77777777" w:rsidR="00EC6481" w:rsidRPr="00705245" w:rsidRDefault="00EC6481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F400C</w:t>
            </w:r>
          </w:p>
        </w:tc>
        <w:tc>
          <w:tcPr>
            <w:tcW w:w="829" w:type="dxa"/>
          </w:tcPr>
          <w:p w14:paraId="550418DE" w14:textId="77777777" w:rsidR="00EC6481" w:rsidRPr="00705245" w:rsidRDefault="0082748A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93AD345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CM/CCM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C7B0A6" w14:textId="77777777" w:rsidR="00EC6481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Dialog정보, 현재 FSM state, SIP method와 response code, 수신 address 정보</w:t>
            </w:r>
          </w:p>
        </w:tc>
      </w:tr>
      <w:tr w:rsidR="00EC6481" w:rsidRPr="00705245" w14:paraId="45AA82C5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1A9B52" w14:textId="77777777" w:rsidR="00EC6481" w:rsidRPr="00705245" w:rsidRDefault="00EC6481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EC59463" w14:textId="77777777" w:rsidR="00EC6481" w:rsidRPr="00705245" w:rsidRDefault="00EC6481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F400E</w:t>
            </w:r>
          </w:p>
        </w:tc>
        <w:tc>
          <w:tcPr>
            <w:tcW w:w="829" w:type="dxa"/>
          </w:tcPr>
          <w:p w14:paraId="4CDA51DC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E835217" w14:textId="77777777" w:rsidR="00EC6481" w:rsidRPr="00705245" w:rsidRDefault="0082748A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CM/CCM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F12F25" w14:textId="77777777" w:rsidR="00EC6481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Route ID, SIP method와 response code, 수신 address 정보</w:t>
            </w:r>
          </w:p>
        </w:tc>
      </w:tr>
      <w:tr w:rsidR="00EC6481" w:rsidRPr="00705245" w14:paraId="27F45CE7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67A1B9" w14:textId="77777777" w:rsidR="00EC6481" w:rsidRPr="00705245" w:rsidRDefault="00EC6481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7B40E19" w14:textId="77777777" w:rsidR="00EC6481" w:rsidRPr="00705245" w:rsidRDefault="00EC6481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F4039</w:t>
            </w:r>
          </w:p>
        </w:tc>
        <w:tc>
          <w:tcPr>
            <w:tcW w:w="829" w:type="dxa"/>
          </w:tcPr>
          <w:p w14:paraId="318DB165" w14:textId="77777777" w:rsidR="00EC6481" w:rsidRPr="00705245" w:rsidRDefault="005F15D6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3DB4124" w14:textId="77777777" w:rsidR="00EC6481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CM/CCM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5EC690" w14:textId="77777777" w:rsidR="00EC6481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Dialog 정보, Expire 시간</w:t>
            </w:r>
          </w:p>
        </w:tc>
      </w:tr>
      <w:tr w:rsidR="00EC6481" w:rsidRPr="00705245" w14:paraId="3D31ED40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49CD48B" w14:textId="77777777" w:rsidR="00EC6481" w:rsidRPr="00705245" w:rsidRDefault="00EC6481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F92D566" w14:textId="77777777" w:rsidR="00EC6481" w:rsidRPr="00705245" w:rsidRDefault="00EC6481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F403C</w:t>
            </w:r>
          </w:p>
        </w:tc>
        <w:tc>
          <w:tcPr>
            <w:tcW w:w="829" w:type="dxa"/>
          </w:tcPr>
          <w:p w14:paraId="6F11A263" w14:textId="77777777" w:rsidR="00EC6481" w:rsidRPr="00705245" w:rsidRDefault="005F15D6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28FA561" w14:textId="77777777" w:rsidR="00EC6481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CM/CCM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C845FE" w14:textId="77777777" w:rsidR="00EC6481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Dialog 정보, Expire 시간</w:t>
            </w:r>
          </w:p>
        </w:tc>
      </w:tr>
      <w:tr w:rsidR="005F15D6" w:rsidRPr="00705245" w14:paraId="65405DD3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679122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33799E0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F403D</w:t>
            </w:r>
          </w:p>
        </w:tc>
        <w:tc>
          <w:tcPr>
            <w:tcW w:w="829" w:type="dxa"/>
          </w:tcPr>
          <w:p w14:paraId="0716D5A9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20F591D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CM/CCM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DA7827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Dialog 정보, Expire 시간</w:t>
            </w:r>
          </w:p>
        </w:tc>
      </w:tr>
      <w:tr w:rsidR="005F15D6" w:rsidRPr="00705245" w14:paraId="13B00225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15C4E3A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D31FA75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F403E</w:t>
            </w:r>
          </w:p>
        </w:tc>
        <w:tc>
          <w:tcPr>
            <w:tcW w:w="829" w:type="dxa"/>
          </w:tcPr>
          <w:p w14:paraId="01625038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3AC359B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CM/CCM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0915D2A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Dialog 정보, Expire 시간, SIP method와 response code</w:t>
            </w:r>
          </w:p>
        </w:tc>
      </w:tr>
      <w:tr w:rsidR="005F15D6" w:rsidRPr="00705245" w14:paraId="3140861B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24EF445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lastRenderedPageBreak/>
              <w:t>13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9FDE911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F4100</w:t>
            </w:r>
          </w:p>
        </w:tc>
        <w:tc>
          <w:tcPr>
            <w:tcW w:w="829" w:type="dxa"/>
          </w:tcPr>
          <w:p w14:paraId="6CE2D729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565439E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CM/CCM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DFEAD4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6FABB67D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659167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A87DCDB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F4101</w:t>
            </w:r>
          </w:p>
        </w:tc>
        <w:tc>
          <w:tcPr>
            <w:tcW w:w="829" w:type="dxa"/>
          </w:tcPr>
          <w:p w14:paraId="09309F7E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96367C3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CCM_0X/CM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906626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6FF9EC31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984CED3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6FF4067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F4102</w:t>
            </w:r>
          </w:p>
        </w:tc>
        <w:tc>
          <w:tcPr>
            <w:tcW w:w="829" w:type="dxa"/>
          </w:tcPr>
          <w:p w14:paraId="6956A1C2" w14:textId="77777777" w:rsidR="005F15D6" w:rsidRPr="00705245" w:rsidRDefault="005F15D6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B88705C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CCM_0X/CM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4B4DF0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018AA76C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E70551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6C3D574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F4200</w:t>
            </w:r>
          </w:p>
        </w:tc>
        <w:tc>
          <w:tcPr>
            <w:tcW w:w="829" w:type="dxa"/>
          </w:tcPr>
          <w:p w14:paraId="51E0CBF5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7FD69EB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CCM_0X/CM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D53623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4EFAF5D3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459162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AE72A73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F4300</w:t>
            </w:r>
          </w:p>
        </w:tc>
        <w:tc>
          <w:tcPr>
            <w:tcW w:w="829" w:type="dxa"/>
          </w:tcPr>
          <w:p w14:paraId="41547EE1" w14:textId="77777777" w:rsidR="005F15D6" w:rsidRPr="00705245" w:rsidRDefault="005F15D6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1945660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CCM_0X/CM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C29C82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4EE05BBD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B58E40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C1EE4A0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F4301</w:t>
            </w:r>
          </w:p>
        </w:tc>
        <w:tc>
          <w:tcPr>
            <w:tcW w:w="829" w:type="dxa"/>
          </w:tcPr>
          <w:p w14:paraId="38358A85" w14:textId="77777777" w:rsidR="005F15D6" w:rsidRPr="00705245" w:rsidRDefault="005F15D6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90FD339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CCM_0X/CM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2739C6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67E25C59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02C306A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A4A0251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F4302</w:t>
            </w:r>
          </w:p>
        </w:tc>
        <w:tc>
          <w:tcPr>
            <w:tcW w:w="829" w:type="dxa"/>
          </w:tcPr>
          <w:p w14:paraId="54478C8E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7E80717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CCM_0X/CM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B64DF95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20DF101E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1FDC108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EE35607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F4303</w:t>
            </w:r>
          </w:p>
        </w:tc>
        <w:tc>
          <w:tcPr>
            <w:tcW w:w="829" w:type="dxa"/>
          </w:tcPr>
          <w:p w14:paraId="626829C6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1178BF6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CCM_0X/CM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613FF3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40604BA7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7A0346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BDC6CFE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F4304</w:t>
            </w:r>
          </w:p>
        </w:tc>
        <w:tc>
          <w:tcPr>
            <w:tcW w:w="829" w:type="dxa"/>
          </w:tcPr>
          <w:p w14:paraId="024E40F1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F1E09FD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CCM_0X/CM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E71D761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3A867040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9430DF9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C7BEE2A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F5001</w:t>
            </w:r>
          </w:p>
        </w:tc>
        <w:tc>
          <w:tcPr>
            <w:tcW w:w="829" w:type="dxa"/>
          </w:tcPr>
          <w:p w14:paraId="296C7988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17F19B1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09797C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316A12FA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8D17CC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9D6D111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F5002</w:t>
            </w:r>
          </w:p>
        </w:tc>
        <w:tc>
          <w:tcPr>
            <w:tcW w:w="829" w:type="dxa"/>
          </w:tcPr>
          <w:p w14:paraId="111F387E" w14:textId="77777777" w:rsidR="005F15D6" w:rsidRPr="00705245" w:rsidRDefault="005F15D6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5C6FFE7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5441B8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77B0EA48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66C049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9EB8496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F5003</w:t>
            </w:r>
          </w:p>
        </w:tc>
        <w:tc>
          <w:tcPr>
            <w:tcW w:w="829" w:type="dxa"/>
          </w:tcPr>
          <w:p w14:paraId="5B4A670D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060419A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7C18FA8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38612DA2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918CC95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76D56DB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F5004</w:t>
            </w:r>
          </w:p>
        </w:tc>
        <w:tc>
          <w:tcPr>
            <w:tcW w:w="829" w:type="dxa"/>
          </w:tcPr>
          <w:p w14:paraId="28A9EA86" w14:textId="77777777" w:rsidR="005F15D6" w:rsidRPr="00705245" w:rsidRDefault="005F15D6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996DDCA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C75052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0DE392CA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208383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161DC09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F5005</w:t>
            </w:r>
          </w:p>
        </w:tc>
        <w:tc>
          <w:tcPr>
            <w:tcW w:w="829" w:type="dxa"/>
          </w:tcPr>
          <w:p w14:paraId="7242F586" w14:textId="77777777" w:rsidR="005F15D6" w:rsidRPr="00705245" w:rsidRDefault="005F15D6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DD205A0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2E8CFD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4A93C746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8310CB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5282B8A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F5006</w:t>
            </w:r>
          </w:p>
        </w:tc>
        <w:tc>
          <w:tcPr>
            <w:tcW w:w="829" w:type="dxa"/>
          </w:tcPr>
          <w:p w14:paraId="611B2745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9BE6F9C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CCA2F1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1F666629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50AC76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BF4F127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F5007</w:t>
            </w:r>
          </w:p>
        </w:tc>
        <w:tc>
          <w:tcPr>
            <w:tcW w:w="829" w:type="dxa"/>
          </w:tcPr>
          <w:p w14:paraId="4ED4272E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BEFEA86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04F636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1F84CF5D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66A0624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C7A655A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F5008</w:t>
            </w:r>
          </w:p>
        </w:tc>
        <w:tc>
          <w:tcPr>
            <w:tcW w:w="829" w:type="dxa"/>
          </w:tcPr>
          <w:p w14:paraId="1E8EF21B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CEAC96D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63E4FB7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6C9A8AA0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513D8E2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574357D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F5009</w:t>
            </w:r>
          </w:p>
        </w:tc>
        <w:tc>
          <w:tcPr>
            <w:tcW w:w="829" w:type="dxa"/>
          </w:tcPr>
          <w:p w14:paraId="7634B8A6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F9CBA01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98A264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6AB946A2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FC51415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6A0627D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F500A</w:t>
            </w:r>
          </w:p>
        </w:tc>
        <w:tc>
          <w:tcPr>
            <w:tcW w:w="829" w:type="dxa"/>
          </w:tcPr>
          <w:p w14:paraId="11EF2ECE" w14:textId="77777777" w:rsidR="005F15D6" w:rsidRPr="00705245" w:rsidRDefault="005F15D6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FE33CB3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9C6AC7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655C21E2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D795E2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99DE18F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F500B</w:t>
            </w:r>
          </w:p>
        </w:tc>
        <w:tc>
          <w:tcPr>
            <w:tcW w:w="829" w:type="dxa"/>
          </w:tcPr>
          <w:p w14:paraId="48E2F85A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65E6086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A9C7A0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15770478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A8CD65C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808598C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F500C</w:t>
            </w:r>
          </w:p>
        </w:tc>
        <w:tc>
          <w:tcPr>
            <w:tcW w:w="829" w:type="dxa"/>
          </w:tcPr>
          <w:p w14:paraId="63600655" w14:textId="77777777" w:rsidR="005F15D6" w:rsidRPr="00705245" w:rsidRDefault="005F15D6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5DFC6BD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D83507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1699B8D7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1F3288B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86711C5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F500D</w:t>
            </w:r>
          </w:p>
        </w:tc>
        <w:tc>
          <w:tcPr>
            <w:tcW w:w="829" w:type="dxa"/>
          </w:tcPr>
          <w:p w14:paraId="65219206" w14:textId="77777777" w:rsidR="005F15D6" w:rsidRPr="00705245" w:rsidRDefault="005F15D6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3EBD9C1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0D9855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7ABA8B1C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54E048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D2CEB45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F500E</w:t>
            </w:r>
          </w:p>
        </w:tc>
        <w:tc>
          <w:tcPr>
            <w:tcW w:w="829" w:type="dxa"/>
          </w:tcPr>
          <w:p w14:paraId="2F4A89FD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99C732B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FB24AA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3F1C3F66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77ACF4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732E92D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F500F</w:t>
            </w:r>
          </w:p>
        </w:tc>
        <w:tc>
          <w:tcPr>
            <w:tcW w:w="829" w:type="dxa"/>
          </w:tcPr>
          <w:p w14:paraId="072849B4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FA03683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581B4E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2A8B1882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9B91182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BE17FD2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F5011</w:t>
            </w:r>
          </w:p>
        </w:tc>
        <w:tc>
          <w:tcPr>
            <w:tcW w:w="829" w:type="dxa"/>
          </w:tcPr>
          <w:p w14:paraId="64F15BBA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A58D081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43A7D9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13AB58A1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38038D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0ED0746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F5012</w:t>
            </w:r>
          </w:p>
        </w:tc>
        <w:tc>
          <w:tcPr>
            <w:tcW w:w="829" w:type="dxa"/>
          </w:tcPr>
          <w:p w14:paraId="603CD41B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8A1FB2F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2DF8B8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22A2D284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F73CB4A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84AB592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F5013</w:t>
            </w:r>
          </w:p>
        </w:tc>
        <w:tc>
          <w:tcPr>
            <w:tcW w:w="829" w:type="dxa"/>
          </w:tcPr>
          <w:p w14:paraId="352453CB" w14:textId="77777777" w:rsidR="005F15D6" w:rsidRPr="00705245" w:rsidRDefault="005F15D6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DAF5D99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A6A207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2E91F711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72E1FA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1540D5C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F5014</w:t>
            </w:r>
          </w:p>
        </w:tc>
        <w:tc>
          <w:tcPr>
            <w:tcW w:w="829" w:type="dxa"/>
          </w:tcPr>
          <w:p w14:paraId="70915E95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3E66401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97472B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5F15D6" w:rsidRPr="00705245" w14:paraId="2AAE990E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C014BA" w14:textId="77777777" w:rsidR="005F15D6" w:rsidRPr="00705245" w:rsidRDefault="005F15D6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3E7FD55" w14:textId="77777777" w:rsidR="005F15D6" w:rsidRPr="00705245" w:rsidRDefault="005F15D6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F5015</w:t>
            </w:r>
          </w:p>
        </w:tc>
        <w:tc>
          <w:tcPr>
            <w:tcW w:w="829" w:type="dxa"/>
          </w:tcPr>
          <w:p w14:paraId="05EE96F3" w14:textId="77777777" w:rsidR="005F15D6" w:rsidRPr="00705245" w:rsidRDefault="005F15D6" w:rsidP="00B572B4">
            <w:pPr>
              <w:jc w:val="center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D219F6D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/>
                <w:sz w:val="18"/>
                <w:szCs w:val="18"/>
              </w:rPr>
              <w:t>eMP0X_X/TGAS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EDE672" w14:textId="77777777" w:rsidR="005F15D6" w:rsidRPr="00705245" w:rsidRDefault="00B4648C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인입된 세션의 세션정보 및 내용을 표시함.</w:t>
            </w:r>
          </w:p>
        </w:tc>
      </w:tr>
      <w:tr w:rsidR="000C5B8B" w:rsidRPr="00705245" w14:paraId="6B4612B5" w14:textId="77777777" w:rsidTr="000D6243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326875" w14:textId="77777777" w:rsidR="000C5B8B" w:rsidRPr="00705245" w:rsidRDefault="000C5B8B" w:rsidP="000D6243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DE1716" w14:textId="77777777" w:rsidR="000C5B8B" w:rsidRPr="00705245" w:rsidRDefault="000C5B8B" w:rsidP="000D624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S1003</w:t>
            </w:r>
          </w:p>
        </w:tc>
        <w:tc>
          <w:tcPr>
            <w:tcW w:w="829" w:type="dxa"/>
          </w:tcPr>
          <w:p w14:paraId="6A2884E0" w14:textId="77777777" w:rsidR="000C5B8B" w:rsidRPr="00705245" w:rsidRDefault="000C5B8B" w:rsidP="000D624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F7E7612" w14:textId="77777777" w:rsidR="000C5B8B" w:rsidRPr="00705245" w:rsidRDefault="000C5B8B" w:rsidP="000D624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844B36" w14:textId="77777777" w:rsidR="000C5B8B" w:rsidRPr="00705245" w:rsidRDefault="000C5B8B" w:rsidP="000D624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1MIN STATISTICS (루트&lt;CDR&gt;) - CM01</w:t>
            </w:r>
          </w:p>
        </w:tc>
      </w:tr>
      <w:tr w:rsidR="000C5B8B" w:rsidRPr="00705245" w14:paraId="4094FDED" w14:textId="77777777" w:rsidTr="000D6243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489D84" w14:textId="77777777" w:rsidR="000C5B8B" w:rsidRPr="00705245" w:rsidRDefault="000C5B8B" w:rsidP="000D6243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ECFC338" w14:textId="77777777" w:rsidR="000C5B8B" w:rsidRPr="00705245" w:rsidRDefault="000C5B8B" w:rsidP="000D624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S1007</w:t>
            </w:r>
          </w:p>
        </w:tc>
        <w:tc>
          <w:tcPr>
            <w:tcW w:w="829" w:type="dxa"/>
          </w:tcPr>
          <w:p w14:paraId="13811556" w14:textId="77777777" w:rsidR="000C5B8B" w:rsidRPr="00705245" w:rsidRDefault="000C5B8B" w:rsidP="000D624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A1C3D7C" w14:textId="77777777" w:rsidR="000C5B8B" w:rsidRPr="00705245" w:rsidRDefault="000C5B8B" w:rsidP="000D624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6FB590" w14:textId="77777777" w:rsidR="000C5B8B" w:rsidRPr="00705245" w:rsidRDefault="000C5B8B" w:rsidP="000D624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1MIN STATISTICS (RTT 과금) - CM01</w:t>
            </w:r>
          </w:p>
        </w:tc>
      </w:tr>
      <w:tr w:rsidR="000C5B8B" w:rsidRPr="00705245" w14:paraId="63B62DA6" w14:textId="77777777" w:rsidTr="000D6243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EDE31CF" w14:textId="77777777" w:rsidR="000C5B8B" w:rsidRPr="00705245" w:rsidRDefault="000C5B8B" w:rsidP="000D6243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299B55" w14:textId="77777777" w:rsidR="000C5B8B" w:rsidRPr="00705245" w:rsidRDefault="000C5B8B" w:rsidP="000D624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S1008</w:t>
            </w:r>
          </w:p>
        </w:tc>
        <w:tc>
          <w:tcPr>
            <w:tcW w:w="829" w:type="dxa"/>
          </w:tcPr>
          <w:p w14:paraId="6038CA25" w14:textId="77777777" w:rsidR="000C5B8B" w:rsidRPr="00705245" w:rsidRDefault="000C5B8B" w:rsidP="000D624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DAFC51B" w14:textId="77777777" w:rsidR="000C5B8B" w:rsidRPr="00705245" w:rsidRDefault="000C5B8B" w:rsidP="000D624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298A94" w14:textId="77777777" w:rsidR="000C5B8B" w:rsidRPr="00705245" w:rsidRDefault="000C5B8B" w:rsidP="000D6243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1MIN STATISTICS (RTT SIP) - CM01</w:t>
            </w:r>
          </w:p>
        </w:tc>
      </w:tr>
      <w:tr w:rsidR="000C5B8B" w:rsidRPr="00705245" w14:paraId="5EDF6481" w14:textId="77777777" w:rsidTr="000C5B8B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0229FF" w14:textId="77777777" w:rsidR="000C5B8B" w:rsidRPr="00705245" w:rsidRDefault="000C5B8B" w:rsidP="000D6243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11FCAB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S1101</w:t>
            </w:r>
          </w:p>
        </w:tc>
        <w:tc>
          <w:tcPr>
            <w:tcW w:w="829" w:type="dxa"/>
          </w:tcPr>
          <w:p w14:paraId="5A170E93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1971151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802A30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5MIN STATISTICS (시스템)</w:t>
            </w:r>
          </w:p>
        </w:tc>
      </w:tr>
      <w:tr w:rsidR="000C5B8B" w:rsidRPr="00705245" w14:paraId="236EF410" w14:textId="77777777" w:rsidTr="000C5B8B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1F8660" w14:textId="77777777" w:rsidR="000C5B8B" w:rsidRPr="00705245" w:rsidRDefault="000C5B8B" w:rsidP="000D6243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72DEBA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S1102</w:t>
            </w:r>
          </w:p>
        </w:tc>
        <w:tc>
          <w:tcPr>
            <w:tcW w:w="829" w:type="dxa"/>
          </w:tcPr>
          <w:p w14:paraId="28D754D9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7DEC30D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EDA8BB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5MIN STATISTICS (장애)</w:t>
            </w:r>
          </w:p>
        </w:tc>
      </w:tr>
      <w:tr w:rsidR="000C5B8B" w:rsidRPr="00705245" w14:paraId="3AB45E02" w14:textId="77777777" w:rsidTr="000C5B8B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95D364" w14:textId="77777777" w:rsidR="000C5B8B" w:rsidRPr="00705245" w:rsidRDefault="000C5B8B" w:rsidP="000D6243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DB8B66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S1103</w:t>
            </w:r>
          </w:p>
        </w:tc>
        <w:tc>
          <w:tcPr>
            <w:tcW w:w="829" w:type="dxa"/>
          </w:tcPr>
          <w:p w14:paraId="197FD3CC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7ED09CE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9E15BA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5MIN STATISTICS (루트&lt;CDR&gt;) - CM01</w:t>
            </w:r>
          </w:p>
        </w:tc>
      </w:tr>
      <w:tr w:rsidR="000C5B8B" w:rsidRPr="00705245" w14:paraId="295913C9" w14:textId="77777777" w:rsidTr="000C5B8B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87399C" w14:textId="77777777" w:rsidR="000C5B8B" w:rsidRPr="00705245" w:rsidRDefault="000C5B8B" w:rsidP="000D6243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lastRenderedPageBreak/>
              <w:t>48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B9E911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S1104</w:t>
            </w:r>
          </w:p>
        </w:tc>
        <w:tc>
          <w:tcPr>
            <w:tcW w:w="829" w:type="dxa"/>
          </w:tcPr>
          <w:p w14:paraId="712F1162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5BABF22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434FCB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5MIN STATISTICS (호&lt;SIP&gt;) - CM01</w:t>
            </w:r>
          </w:p>
        </w:tc>
      </w:tr>
      <w:tr w:rsidR="000C5B8B" w:rsidRPr="00705245" w14:paraId="33D7A6F7" w14:textId="77777777" w:rsidTr="000C5B8B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958D538" w14:textId="77777777" w:rsidR="000C5B8B" w:rsidRPr="00705245" w:rsidRDefault="000C5B8B" w:rsidP="000D6243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F89EF5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S1105</w:t>
            </w:r>
          </w:p>
        </w:tc>
        <w:tc>
          <w:tcPr>
            <w:tcW w:w="829" w:type="dxa"/>
          </w:tcPr>
          <w:p w14:paraId="3FF70022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1CCFE1C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3D1EE9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5MIN STATISTICS (과금) - CM01</w:t>
            </w:r>
          </w:p>
        </w:tc>
      </w:tr>
      <w:tr w:rsidR="000C5B8B" w:rsidRPr="00705245" w14:paraId="15F2B394" w14:textId="77777777" w:rsidTr="000C5B8B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2D25CC" w14:textId="77777777" w:rsidR="000C5B8B" w:rsidRPr="00705245" w:rsidRDefault="000C5B8B" w:rsidP="000D6243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0FFBAC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S1106</w:t>
            </w:r>
          </w:p>
        </w:tc>
        <w:tc>
          <w:tcPr>
            <w:tcW w:w="829" w:type="dxa"/>
          </w:tcPr>
          <w:p w14:paraId="4E36B300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37DE5B6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E2415F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5MIN STATISTICS (MEDIA) - CM01</w:t>
            </w:r>
          </w:p>
        </w:tc>
      </w:tr>
      <w:tr w:rsidR="000C5B8B" w:rsidRPr="00705245" w14:paraId="5945AC3D" w14:textId="77777777" w:rsidTr="000C5B8B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DFF4FB" w14:textId="77777777" w:rsidR="000C5B8B" w:rsidRPr="00705245" w:rsidRDefault="000C5B8B" w:rsidP="000D6243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C60E36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S1107</w:t>
            </w:r>
          </w:p>
        </w:tc>
        <w:tc>
          <w:tcPr>
            <w:tcW w:w="829" w:type="dxa"/>
          </w:tcPr>
          <w:p w14:paraId="751BFCF7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DC47748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20E033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5MIN STATISTICS (RTT 과금) - CM01</w:t>
            </w:r>
          </w:p>
        </w:tc>
      </w:tr>
      <w:tr w:rsidR="000C5B8B" w:rsidRPr="00705245" w14:paraId="71EDF817" w14:textId="77777777" w:rsidTr="000C5B8B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ED8456" w14:textId="77777777" w:rsidR="000C5B8B" w:rsidRPr="00705245" w:rsidRDefault="000C5B8B" w:rsidP="000D6243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FAD1D4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S1108</w:t>
            </w:r>
          </w:p>
        </w:tc>
        <w:tc>
          <w:tcPr>
            <w:tcW w:w="829" w:type="dxa"/>
          </w:tcPr>
          <w:p w14:paraId="3B506BC9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743D996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0FF019F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5MIN STATISTICS (RTT SIP) - CM01</w:t>
            </w:r>
          </w:p>
        </w:tc>
      </w:tr>
      <w:tr w:rsidR="000C5B8B" w:rsidRPr="00705245" w14:paraId="344CA282" w14:textId="77777777" w:rsidTr="00B4648C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53878F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C8466DF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S1109</w:t>
            </w:r>
          </w:p>
        </w:tc>
        <w:tc>
          <w:tcPr>
            <w:tcW w:w="829" w:type="dxa"/>
          </w:tcPr>
          <w:p w14:paraId="4E6B3E6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3458A2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D29FE4" w14:textId="77777777" w:rsidR="000C5B8B" w:rsidRPr="00705245" w:rsidRDefault="000C5B8B" w:rsidP="00B4648C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5MIN STATISTICS (SIP REASON) - CM01</w:t>
            </w:r>
          </w:p>
        </w:tc>
      </w:tr>
      <w:tr w:rsidR="000C5B8B" w:rsidRPr="00705245" w14:paraId="03D2679E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B0313F0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020DFA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S1201</w:t>
            </w:r>
          </w:p>
        </w:tc>
        <w:tc>
          <w:tcPr>
            <w:tcW w:w="829" w:type="dxa"/>
          </w:tcPr>
          <w:p w14:paraId="483151C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71C058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0D06F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HOUR STATISTICS (시스템)</w:t>
            </w:r>
          </w:p>
        </w:tc>
      </w:tr>
      <w:tr w:rsidR="000C5B8B" w:rsidRPr="00705245" w14:paraId="7F0056F4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DDB8FE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0EC2A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S1202</w:t>
            </w:r>
          </w:p>
        </w:tc>
        <w:tc>
          <w:tcPr>
            <w:tcW w:w="829" w:type="dxa"/>
          </w:tcPr>
          <w:p w14:paraId="734DC34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94A43E2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1ADF9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HOUR STATISTICS (장애)</w:t>
            </w:r>
          </w:p>
        </w:tc>
      </w:tr>
      <w:tr w:rsidR="000C5B8B" w:rsidRPr="00705245" w14:paraId="6D83F89E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14CA33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9DD9C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S1203</w:t>
            </w:r>
          </w:p>
        </w:tc>
        <w:tc>
          <w:tcPr>
            <w:tcW w:w="829" w:type="dxa"/>
          </w:tcPr>
          <w:p w14:paraId="7DB8533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35CB67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D03B6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HOUR STATISTICS (루트&lt;CDR&gt;)</w:t>
            </w:r>
          </w:p>
        </w:tc>
      </w:tr>
      <w:tr w:rsidR="000C5B8B" w:rsidRPr="00705245" w14:paraId="3E3D92F1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E5BE8E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ACC42D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S1204</w:t>
            </w:r>
          </w:p>
        </w:tc>
        <w:tc>
          <w:tcPr>
            <w:tcW w:w="829" w:type="dxa"/>
          </w:tcPr>
          <w:p w14:paraId="692D6302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D3C3E5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2F3CD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HOUR STATISTICS (호&lt;SIP&gt;)</w:t>
            </w:r>
          </w:p>
        </w:tc>
      </w:tr>
      <w:tr w:rsidR="000C5B8B" w:rsidRPr="00705245" w14:paraId="6880C67A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3B000A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7D6D5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S1205</w:t>
            </w:r>
          </w:p>
        </w:tc>
        <w:tc>
          <w:tcPr>
            <w:tcW w:w="829" w:type="dxa"/>
          </w:tcPr>
          <w:p w14:paraId="43D8065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178BEE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040942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HOUR STATISTICS (과금) - CM01</w:t>
            </w:r>
          </w:p>
        </w:tc>
      </w:tr>
      <w:tr w:rsidR="000C5B8B" w:rsidRPr="00705245" w14:paraId="60E807FA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4B3181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B6ED0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S1206</w:t>
            </w:r>
          </w:p>
        </w:tc>
        <w:tc>
          <w:tcPr>
            <w:tcW w:w="829" w:type="dxa"/>
          </w:tcPr>
          <w:p w14:paraId="6EAF936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0B6FEC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591E3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HOUR STATISTICS (MEDIA) - CM01</w:t>
            </w:r>
          </w:p>
        </w:tc>
      </w:tr>
      <w:tr w:rsidR="000C5B8B" w:rsidRPr="00705245" w14:paraId="31F5B6FB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086FB48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62BD7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S1207</w:t>
            </w:r>
          </w:p>
        </w:tc>
        <w:tc>
          <w:tcPr>
            <w:tcW w:w="829" w:type="dxa"/>
          </w:tcPr>
          <w:p w14:paraId="080C576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C82C37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91A86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HOUR STATISTICS (RTT 과금) - CM01</w:t>
            </w:r>
          </w:p>
        </w:tc>
      </w:tr>
      <w:tr w:rsidR="000C5B8B" w:rsidRPr="00705245" w14:paraId="0E4B19AB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798CEE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42066D1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S1208</w:t>
            </w:r>
          </w:p>
        </w:tc>
        <w:tc>
          <w:tcPr>
            <w:tcW w:w="829" w:type="dxa"/>
          </w:tcPr>
          <w:p w14:paraId="4A15506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EB9FED2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7186B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HOUR STATISTICS (RTT SIP) - CM01</w:t>
            </w:r>
          </w:p>
        </w:tc>
      </w:tr>
      <w:tr w:rsidR="000C5B8B" w:rsidRPr="00705245" w14:paraId="22C58AD8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246526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494D3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S1209</w:t>
            </w:r>
          </w:p>
        </w:tc>
        <w:tc>
          <w:tcPr>
            <w:tcW w:w="829" w:type="dxa"/>
          </w:tcPr>
          <w:p w14:paraId="0C239B0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CFF6556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DF6F8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HOUR STATISTICS (SIP REASON) - CM01</w:t>
            </w:r>
          </w:p>
        </w:tc>
      </w:tr>
      <w:tr w:rsidR="000C5B8B" w:rsidRPr="00705245" w14:paraId="4D4CC893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6C585D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869DB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S1301</w:t>
            </w:r>
          </w:p>
        </w:tc>
        <w:tc>
          <w:tcPr>
            <w:tcW w:w="829" w:type="dxa"/>
          </w:tcPr>
          <w:p w14:paraId="295E06B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73591E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29F29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DAY STATISTICS (시스템)</w:t>
            </w:r>
          </w:p>
        </w:tc>
      </w:tr>
      <w:tr w:rsidR="000C5B8B" w:rsidRPr="00705245" w14:paraId="55A00B85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B785F3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9A66E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S1302</w:t>
            </w:r>
          </w:p>
        </w:tc>
        <w:tc>
          <w:tcPr>
            <w:tcW w:w="829" w:type="dxa"/>
          </w:tcPr>
          <w:p w14:paraId="0A69E15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AF790E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7E481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DAY STATISTICS (장애)</w:t>
            </w:r>
          </w:p>
        </w:tc>
      </w:tr>
      <w:tr w:rsidR="000C5B8B" w:rsidRPr="00705245" w14:paraId="62EDB31D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E6C880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A6D8D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S1303</w:t>
            </w:r>
          </w:p>
        </w:tc>
        <w:tc>
          <w:tcPr>
            <w:tcW w:w="829" w:type="dxa"/>
          </w:tcPr>
          <w:p w14:paraId="7ADAE54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A9C031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E3002F2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DAY STATISTICS (루트&lt;CDR&gt;)</w:t>
            </w:r>
          </w:p>
        </w:tc>
      </w:tr>
      <w:tr w:rsidR="000C5B8B" w:rsidRPr="00705245" w14:paraId="5CFBDE90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FD3806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5B2BE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S1304</w:t>
            </w:r>
          </w:p>
        </w:tc>
        <w:tc>
          <w:tcPr>
            <w:tcW w:w="829" w:type="dxa"/>
          </w:tcPr>
          <w:p w14:paraId="28AF073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DB4B6D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D6A16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DAY STATISTICS (호&lt;SIP&gt;)</w:t>
            </w:r>
          </w:p>
        </w:tc>
      </w:tr>
      <w:tr w:rsidR="000C5B8B" w:rsidRPr="00705245" w14:paraId="37EC0684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961FD7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5059A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S1305</w:t>
            </w:r>
          </w:p>
        </w:tc>
        <w:tc>
          <w:tcPr>
            <w:tcW w:w="829" w:type="dxa"/>
          </w:tcPr>
          <w:p w14:paraId="448CB17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47FF7F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59B11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DAY STATISTICS (과금) - CM01</w:t>
            </w:r>
          </w:p>
        </w:tc>
      </w:tr>
      <w:tr w:rsidR="000C5B8B" w:rsidRPr="00705245" w14:paraId="62D1295F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C2C826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853D9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S1306</w:t>
            </w:r>
          </w:p>
        </w:tc>
        <w:tc>
          <w:tcPr>
            <w:tcW w:w="829" w:type="dxa"/>
          </w:tcPr>
          <w:p w14:paraId="6599616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83AEDF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7C7B0A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DAY STATISTICS (MEDIA) - CM01</w:t>
            </w:r>
          </w:p>
        </w:tc>
      </w:tr>
      <w:tr w:rsidR="000C5B8B" w:rsidRPr="00705245" w14:paraId="1D4D3C21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2D0385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ECCF46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S1307</w:t>
            </w:r>
          </w:p>
        </w:tc>
        <w:tc>
          <w:tcPr>
            <w:tcW w:w="829" w:type="dxa"/>
          </w:tcPr>
          <w:p w14:paraId="21D86E9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7189A7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EA6C6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DAY STATISTICS (RTT 과금) - CM01</w:t>
            </w:r>
          </w:p>
        </w:tc>
      </w:tr>
      <w:tr w:rsidR="000C5B8B" w:rsidRPr="00705245" w14:paraId="18D81518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0884DF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DE326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S1308</w:t>
            </w:r>
          </w:p>
        </w:tc>
        <w:tc>
          <w:tcPr>
            <w:tcW w:w="829" w:type="dxa"/>
          </w:tcPr>
          <w:p w14:paraId="53409FF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1468F7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F9B66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DAY STATISTICS (RTT SIP) - CM01</w:t>
            </w:r>
          </w:p>
        </w:tc>
      </w:tr>
      <w:tr w:rsidR="000C5B8B" w:rsidRPr="00705245" w14:paraId="46192408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ADF49D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70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8DFC0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S1309</w:t>
            </w:r>
          </w:p>
        </w:tc>
        <w:tc>
          <w:tcPr>
            <w:tcW w:w="829" w:type="dxa"/>
          </w:tcPr>
          <w:p w14:paraId="320AA64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D9AF1A6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355C0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DAY STATISTICS (SIP REASON) - CM01</w:t>
            </w:r>
          </w:p>
        </w:tc>
      </w:tr>
      <w:tr w:rsidR="000C5B8B" w:rsidRPr="00705245" w14:paraId="4565B7C5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88216B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71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76EFE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S1401</w:t>
            </w:r>
          </w:p>
        </w:tc>
        <w:tc>
          <w:tcPr>
            <w:tcW w:w="829" w:type="dxa"/>
          </w:tcPr>
          <w:p w14:paraId="3FDDFED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286E94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B135B1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WEEK STATISTICS (시스템)</w:t>
            </w:r>
          </w:p>
        </w:tc>
      </w:tr>
      <w:tr w:rsidR="000C5B8B" w:rsidRPr="00705245" w14:paraId="1FDE9348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47CCB1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72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84911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S1402</w:t>
            </w:r>
          </w:p>
        </w:tc>
        <w:tc>
          <w:tcPr>
            <w:tcW w:w="829" w:type="dxa"/>
          </w:tcPr>
          <w:p w14:paraId="7BC01E8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4606A8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E3812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WEEK STATISTICS (장애)</w:t>
            </w:r>
          </w:p>
        </w:tc>
      </w:tr>
      <w:tr w:rsidR="000C5B8B" w:rsidRPr="00705245" w14:paraId="56AFD222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C4EA07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73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52E336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S1403</w:t>
            </w:r>
          </w:p>
        </w:tc>
        <w:tc>
          <w:tcPr>
            <w:tcW w:w="829" w:type="dxa"/>
          </w:tcPr>
          <w:p w14:paraId="07E3723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BA0D17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8F976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WEEK STATISTICS (루트&lt;CDR&gt;)</w:t>
            </w:r>
          </w:p>
        </w:tc>
      </w:tr>
      <w:tr w:rsidR="000C5B8B" w:rsidRPr="00705245" w14:paraId="3DF26947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1D5764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74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AAE668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S1404</w:t>
            </w:r>
          </w:p>
        </w:tc>
        <w:tc>
          <w:tcPr>
            <w:tcW w:w="829" w:type="dxa"/>
          </w:tcPr>
          <w:p w14:paraId="7FA022A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D5E6A2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1B8CB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WEEK STATISTICS (호&lt;SIP&gt;)</w:t>
            </w:r>
          </w:p>
        </w:tc>
      </w:tr>
      <w:tr w:rsidR="000C5B8B" w:rsidRPr="00705245" w14:paraId="6EB7D486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7BD9AFE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75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EFBFB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S1405</w:t>
            </w:r>
          </w:p>
        </w:tc>
        <w:tc>
          <w:tcPr>
            <w:tcW w:w="829" w:type="dxa"/>
          </w:tcPr>
          <w:p w14:paraId="0B9AA73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70E041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BF7351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WEEK STATISTICS (과금) - CM01</w:t>
            </w:r>
          </w:p>
        </w:tc>
      </w:tr>
      <w:tr w:rsidR="000C5B8B" w:rsidRPr="00705245" w14:paraId="4DC82BC6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60FA50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76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6F9C9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S1406</w:t>
            </w:r>
          </w:p>
        </w:tc>
        <w:tc>
          <w:tcPr>
            <w:tcW w:w="829" w:type="dxa"/>
          </w:tcPr>
          <w:p w14:paraId="50D80CC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B6FDF2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D19ED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WEEK STATISTICS (MEDIA) - CM01</w:t>
            </w:r>
          </w:p>
        </w:tc>
      </w:tr>
      <w:tr w:rsidR="000C5B8B" w:rsidRPr="00705245" w14:paraId="6105D193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441A35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77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AE1D7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S1407</w:t>
            </w:r>
          </w:p>
        </w:tc>
        <w:tc>
          <w:tcPr>
            <w:tcW w:w="829" w:type="dxa"/>
          </w:tcPr>
          <w:p w14:paraId="50AD89F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C92AED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4AF781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WEEK STATISTICS (RTT 과금) - CM01</w:t>
            </w:r>
          </w:p>
        </w:tc>
      </w:tr>
      <w:tr w:rsidR="000C5B8B" w:rsidRPr="00705245" w14:paraId="7DB36916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45D9B5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78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BDBE6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S1408</w:t>
            </w:r>
          </w:p>
        </w:tc>
        <w:tc>
          <w:tcPr>
            <w:tcW w:w="829" w:type="dxa"/>
          </w:tcPr>
          <w:p w14:paraId="433E8AD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160A1D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2D58C6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WEEK STATISTICS (RTT SIP) - CM01</w:t>
            </w:r>
          </w:p>
        </w:tc>
      </w:tr>
      <w:tr w:rsidR="000C5B8B" w:rsidRPr="00705245" w14:paraId="63075381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D363EF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79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ADAAC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S1409</w:t>
            </w:r>
          </w:p>
        </w:tc>
        <w:tc>
          <w:tcPr>
            <w:tcW w:w="829" w:type="dxa"/>
          </w:tcPr>
          <w:p w14:paraId="5F7E78A6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1E7740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5A6CA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WEEK STATISTICS (SIP REASON) - CM01</w:t>
            </w:r>
          </w:p>
        </w:tc>
      </w:tr>
      <w:tr w:rsidR="000C5B8B" w:rsidRPr="00705245" w14:paraId="341DA538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1B5A0D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80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5A649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S1501</w:t>
            </w:r>
          </w:p>
        </w:tc>
        <w:tc>
          <w:tcPr>
            <w:tcW w:w="829" w:type="dxa"/>
          </w:tcPr>
          <w:p w14:paraId="4DD0B8D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B50B3E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117E0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MONTH STATISTICS (시스템)</w:t>
            </w:r>
          </w:p>
        </w:tc>
      </w:tr>
      <w:tr w:rsidR="000C5B8B" w:rsidRPr="00705245" w14:paraId="6FD55778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0582FC8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81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2DEEB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S1502</w:t>
            </w:r>
          </w:p>
        </w:tc>
        <w:tc>
          <w:tcPr>
            <w:tcW w:w="829" w:type="dxa"/>
          </w:tcPr>
          <w:p w14:paraId="372B9B0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EE820E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4262C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MONTH STATISTICS (장애)</w:t>
            </w:r>
          </w:p>
        </w:tc>
      </w:tr>
      <w:tr w:rsidR="000C5B8B" w:rsidRPr="00705245" w14:paraId="0D2763C4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89803E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lastRenderedPageBreak/>
              <w:t>82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09A8D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S1503</w:t>
            </w:r>
          </w:p>
        </w:tc>
        <w:tc>
          <w:tcPr>
            <w:tcW w:w="829" w:type="dxa"/>
          </w:tcPr>
          <w:p w14:paraId="419FCDB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AA31456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4FE59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MONTH STATISTICS (루트&lt;CDR&gt;)</w:t>
            </w:r>
          </w:p>
        </w:tc>
      </w:tr>
      <w:tr w:rsidR="000C5B8B" w:rsidRPr="00705245" w14:paraId="2DDCD880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2B197D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83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7DAE9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S1504</w:t>
            </w:r>
          </w:p>
        </w:tc>
        <w:tc>
          <w:tcPr>
            <w:tcW w:w="829" w:type="dxa"/>
          </w:tcPr>
          <w:p w14:paraId="139FE36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7E476C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ADBA9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MONTH STATISTICS (호&lt;SIP&gt;)</w:t>
            </w:r>
          </w:p>
        </w:tc>
      </w:tr>
      <w:tr w:rsidR="000C5B8B" w:rsidRPr="00705245" w14:paraId="1D9769A0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C6A7A93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84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ED053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S1505</w:t>
            </w:r>
          </w:p>
        </w:tc>
        <w:tc>
          <w:tcPr>
            <w:tcW w:w="829" w:type="dxa"/>
          </w:tcPr>
          <w:p w14:paraId="7EEEB29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64695B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E94F62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MONTH STATISTICS (과금) - CM01</w:t>
            </w:r>
          </w:p>
        </w:tc>
      </w:tr>
      <w:tr w:rsidR="000C5B8B" w:rsidRPr="00705245" w14:paraId="5E15E23B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BBDEE3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85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629A6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S1506</w:t>
            </w:r>
          </w:p>
        </w:tc>
        <w:tc>
          <w:tcPr>
            <w:tcW w:w="829" w:type="dxa"/>
          </w:tcPr>
          <w:p w14:paraId="4FCA6FD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43209D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EB12CF1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MONTH STATISTICS (MEDIA) - CM01</w:t>
            </w:r>
          </w:p>
        </w:tc>
      </w:tr>
      <w:tr w:rsidR="000C5B8B" w:rsidRPr="00705245" w14:paraId="3B1D29A4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94D29F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86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060C16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S1507</w:t>
            </w:r>
          </w:p>
        </w:tc>
        <w:tc>
          <w:tcPr>
            <w:tcW w:w="829" w:type="dxa"/>
          </w:tcPr>
          <w:p w14:paraId="2AE95E1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5CC97D6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E9DF0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MONTH STATISTICS (RTT 과금) - CM01</w:t>
            </w:r>
          </w:p>
        </w:tc>
      </w:tr>
      <w:tr w:rsidR="000C5B8B" w:rsidRPr="00705245" w14:paraId="42DBA78F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D35137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87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DFA69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S1508</w:t>
            </w:r>
          </w:p>
        </w:tc>
        <w:tc>
          <w:tcPr>
            <w:tcW w:w="829" w:type="dxa"/>
          </w:tcPr>
          <w:p w14:paraId="5807A3A2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81D6C72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D62F26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MONTH STATISTICS (RTT SIP) - CM01</w:t>
            </w:r>
          </w:p>
        </w:tc>
      </w:tr>
      <w:tr w:rsidR="000C5B8B" w:rsidRPr="00705245" w14:paraId="4289E8BD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B80238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88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3A266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S1509</w:t>
            </w:r>
          </w:p>
        </w:tc>
        <w:tc>
          <w:tcPr>
            <w:tcW w:w="829" w:type="dxa"/>
          </w:tcPr>
          <w:p w14:paraId="3EE084F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6595351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DE199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MONTH STATISTICS (SIP REASON) - CM01</w:t>
            </w:r>
          </w:p>
        </w:tc>
      </w:tr>
      <w:tr w:rsidR="000C5B8B" w:rsidRPr="00705245" w14:paraId="23A837E8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B27DCA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89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90942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S1601</w:t>
            </w:r>
          </w:p>
        </w:tc>
        <w:tc>
          <w:tcPr>
            <w:tcW w:w="829" w:type="dxa"/>
          </w:tcPr>
          <w:p w14:paraId="6E8FCFD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E245B3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CD3CF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YEAR STATISTICS (시스템)</w:t>
            </w:r>
          </w:p>
        </w:tc>
      </w:tr>
      <w:tr w:rsidR="000C5B8B" w:rsidRPr="00705245" w14:paraId="58C21301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757C0D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24BE1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S1602</w:t>
            </w:r>
          </w:p>
        </w:tc>
        <w:tc>
          <w:tcPr>
            <w:tcW w:w="829" w:type="dxa"/>
          </w:tcPr>
          <w:p w14:paraId="399E2BA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3FCE28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78B5ED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YEAR STATISTICS (장애)</w:t>
            </w:r>
          </w:p>
        </w:tc>
      </w:tr>
      <w:tr w:rsidR="000C5B8B" w:rsidRPr="00705245" w14:paraId="060312BC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5FF058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9437C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S1603</w:t>
            </w:r>
          </w:p>
        </w:tc>
        <w:tc>
          <w:tcPr>
            <w:tcW w:w="829" w:type="dxa"/>
          </w:tcPr>
          <w:p w14:paraId="682CEF5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EE7985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CC9F2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YEAR STATISTICS (루트&lt;CDR&gt;)</w:t>
            </w:r>
          </w:p>
        </w:tc>
      </w:tr>
      <w:tr w:rsidR="000C5B8B" w:rsidRPr="00705245" w14:paraId="1F128477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F26F2B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9F994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S1604</w:t>
            </w:r>
          </w:p>
        </w:tc>
        <w:tc>
          <w:tcPr>
            <w:tcW w:w="829" w:type="dxa"/>
          </w:tcPr>
          <w:p w14:paraId="06C88F7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7348B2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CAC5C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YEAR STATISTICS (호&lt;SIP&gt;)</w:t>
            </w:r>
          </w:p>
        </w:tc>
      </w:tr>
      <w:tr w:rsidR="000C5B8B" w:rsidRPr="00705245" w14:paraId="161E137C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7097E8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E806E7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S1605</w:t>
            </w:r>
          </w:p>
        </w:tc>
        <w:tc>
          <w:tcPr>
            <w:tcW w:w="829" w:type="dxa"/>
          </w:tcPr>
          <w:p w14:paraId="701B3E4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031CCB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88547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YEAR STATISTICS (과금) - CM01</w:t>
            </w:r>
          </w:p>
        </w:tc>
      </w:tr>
      <w:tr w:rsidR="000C5B8B" w:rsidRPr="00705245" w14:paraId="7316396A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DE2808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B2864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S1606</w:t>
            </w:r>
          </w:p>
        </w:tc>
        <w:tc>
          <w:tcPr>
            <w:tcW w:w="829" w:type="dxa"/>
          </w:tcPr>
          <w:p w14:paraId="76D66E0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B4784F1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C3E43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YEAR STATISTICS (MEDIA) - CM01</w:t>
            </w:r>
          </w:p>
        </w:tc>
      </w:tr>
      <w:tr w:rsidR="000C5B8B" w:rsidRPr="00705245" w14:paraId="2B66575D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A57CE3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B4E12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S1607</w:t>
            </w:r>
          </w:p>
        </w:tc>
        <w:tc>
          <w:tcPr>
            <w:tcW w:w="829" w:type="dxa"/>
          </w:tcPr>
          <w:p w14:paraId="072ED3C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A7FA37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AE8662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YEAR STATISTICS (RTT 과금) - CM01</w:t>
            </w:r>
          </w:p>
        </w:tc>
      </w:tr>
      <w:tr w:rsidR="000C5B8B" w:rsidRPr="00705245" w14:paraId="56C690D2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3244B5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8296E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S1608</w:t>
            </w:r>
          </w:p>
        </w:tc>
        <w:tc>
          <w:tcPr>
            <w:tcW w:w="829" w:type="dxa"/>
          </w:tcPr>
          <w:p w14:paraId="73E3791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8A8BC6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51521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YEAR STATISTICS (RTT SIP) - CM01</w:t>
            </w:r>
          </w:p>
        </w:tc>
      </w:tr>
      <w:tr w:rsidR="000C5B8B" w:rsidRPr="00705245" w14:paraId="4365031A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AEB41D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407E9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S1609</w:t>
            </w:r>
          </w:p>
        </w:tc>
        <w:tc>
          <w:tcPr>
            <w:tcW w:w="829" w:type="dxa"/>
          </w:tcPr>
          <w:p w14:paraId="34467B8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EFE5EE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F8BDB3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COMPLETED WRITING YEAR STATISTICS (SIP REASON) - CM01</w:t>
            </w:r>
          </w:p>
        </w:tc>
      </w:tr>
      <w:tr w:rsidR="000C5B8B" w:rsidRPr="00705245" w14:paraId="5748E157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34D28A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7DC6A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S1901</w:t>
            </w:r>
          </w:p>
        </w:tc>
        <w:tc>
          <w:tcPr>
            <w:tcW w:w="829" w:type="dxa"/>
          </w:tcPr>
          <w:p w14:paraId="423B02A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CE1C8E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E48ED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OMP01 : MAX_CPU = 7, CPU = 6, MAX_Memory = 21, Memory = 21</w:t>
            </w:r>
          </w:p>
        </w:tc>
      </w:tr>
      <w:tr w:rsidR="000C5B8B" w:rsidRPr="00705245" w14:paraId="1D5BCC3C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F99D86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99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1CEC22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S1902</w:t>
            </w:r>
          </w:p>
        </w:tc>
        <w:tc>
          <w:tcPr>
            <w:tcW w:w="829" w:type="dxa"/>
          </w:tcPr>
          <w:p w14:paraId="709B8EA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ABC35E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6D68D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REQUEST = 0, SUCCESS = 0, FAIL = 0, USAGE = 0 (루트&lt;CDR&gt;)</w:t>
            </w:r>
          </w:p>
        </w:tc>
      </w:tr>
      <w:tr w:rsidR="000C5B8B" w:rsidRPr="00705245" w14:paraId="41C4949D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B6E240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100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12A3E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S1903</w:t>
            </w:r>
          </w:p>
        </w:tc>
        <w:tc>
          <w:tcPr>
            <w:tcW w:w="829" w:type="dxa"/>
          </w:tcPr>
          <w:p w14:paraId="4A26383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747A6B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D49E2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성공률 = 0, 소통률 = 0, 완료율 = 0 (호&lt;SIP&gt;)</w:t>
            </w:r>
          </w:p>
        </w:tc>
      </w:tr>
      <w:tr w:rsidR="000C5B8B" w:rsidRPr="00705245" w14:paraId="08514162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861F55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101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6CC09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S1904</w:t>
            </w:r>
          </w:p>
        </w:tc>
        <w:tc>
          <w:tcPr>
            <w:tcW w:w="829" w:type="dxa"/>
          </w:tcPr>
          <w:p w14:paraId="202644D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72BC4F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0484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NODE ID = 1111, OPTIONS RX = 0, TX = 0 (OPTIONS 장애 체크&lt;SIP&gt;)</w:t>
            </w:r>
          </w:p>
        </w:tc>
      </w:tr>
      <w:tr w:rsidR="000C5B8B" w:rsidRPr="00705245" w14:paraId="2D158667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45F690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102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10C15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S1905</w:t>
            </w:r>
          </w:p>
        </w:tc>
        <w:tc>
          <w:tcPr>
            <w:tcW w:w="829" w:type="dxa"/>
          </w:tcPr>
          <w:p w14:paraId="28D6D87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53B123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37932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S1005, IBC52, 성공률 = 70%</w:t>
            </w:r>
          </w:p>
        </w:tc>
      </w:tr>
      <w:tr w:rsidR="000C5B8B" w:rsidRPr="00705245" w14:paraId="3F95FAF3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D1F696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103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ED91C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S1906</w:t>
            </w:r>
          </w:p>
        </w:tc>
        <w:tc>
          <w:tcPr>
            <w:tcW w:w="829" w:type="dxa"/>
          </w:tcPr>
          <w:p w14:paraId="36FFB0A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A29CE11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D3274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S1006, IBC52, IN RTT(SIP) = 200</w:t>
            </w:r>
          </w:p>
        </w:tc>
      </w:tr>
      <w:tr w:rsidR="000C5B8B" w:rsidRPr="00705245" w14:paraId="6D3A7262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C90C4D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104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E9CAF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S1907</w:t>
            </w:r>
          </w:p>
        </w:tc>
        <w:tc>
          <w:tcPr>
            <w:tcW w:w="829" w:type="dxa"/>
          </w:tcPr>
          <w:p w14:paraId="021CACF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12458F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7608C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S1007, IBC52, OUT RTT(SIP) = 200</w:t>
            </w:r>
          </w:p>
        </w:tc>
      </w:tr>
      <w:tr w:rsidR="000C5B8B" w:rsidRPr="00705245" w14:paraId="2424B1DB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430220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105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B56E7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S1908</w:t>
            </w:r>
          </w:p>
        </w:tc>
        <w:tc>
          <w:tcPr>
            <w:tcW w:w="829" w:type="dxa"/>
          </w:tcPr>
          <w:p w14:paraId="625B101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A85F64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47235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S1008, IBC52, CGName = imscg1, RTT = 200</w:t>
            </w:r>
          </w:p>
        </w:tc>
      </w:tr>
      <w:tr w:rsidR="000C5B8B" w:rsidRPr="00705245" w14:paraId="0F46BD5A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EC7D6D5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106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896CA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S2101</w:t>
            </w:r>
          </w:p>
        </w:tc>
        <w:tc>
          <w:tcPr>
            <w:tcW w:w="829" w:type="dxa"/>
          </w:tcPr>
          <w:p w14:paraId="0A1A93F2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8AA6AC1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CE3EA8" w14:textId="77777777" w:rsidR="000C5B8B" w:rsidRPr="00705245" w:rsidRDefault="000C5B8B" w:rsidP="000C5B8B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FINISHED PKG BACKUP (CM01) RESULT = SUCCESS</w:t>
            </w:r>
          </w:p>
        </w:tc>
      </w:tr>
      <w:tr w:rsidR="000C5B8B" w:rsidRPr="00705245" w14:paraId="02453AC7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DAE529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107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9629F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S2102</w:t>
            </w:r>
          </w:p>
        </w:tc>
        <w:tc>
          <w:tcPr>
            <w:tcW w:w="829" w:type="dxa"/>
          </w:tcPr>
          <w:p w14:paraId="02D4BAE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613F9E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66EAA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FINISHED PKG BACKUP (CM01) RESULT = FAIL</w:t>
            </w:r>
          </w:p>
        </w:tc>
      </w:tr>
      <w:tr w:rsidR="000C5B8B" w:rsidRPr="00705245" w14:paraId="62679508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EC8E8E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108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25A22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S2103</w:t>
            </w:r>
          </w:p>
        </w:tc>
        <w:tc>
          <w:tcPr>
            <w:tcW w:w="829" w:type="dxa"/>
          </w:tcPr>
          <w:p w14:paraId="28CA5E01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68509E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D8DB72" w14:textId="77777777" w:rsidR="000C5B8B" w:rsidRPr="00705245" w:rsidRDefault="000C5B8B" w:rsidP="000C5B8B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SENDED TO OMP PKG BACKUP (CM01) RESULT = SUCCESS</w:t>
            </w:r>
          </w:p>
        </w:tc>
      </w:tr>
      <w:tr w:rsidR="000C5B8B" w:rsidRPr="00705245" w14:paraId="6AEC5BB2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CD2DF8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109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C6969A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S2104</w:t>
            </w:r>
          </w:p>
        </w:tc>
        <w:tc>
          <w:tcPr>
            <w:tcW w:w="829" w:type="dxa"/>
          </w:tcPr>
          <w:p w14:paraId="2307B88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A3E48F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8106BD" w14:textId="77777777" w:rsidR="000C5B8B" w:rsidRPr="00705245" w:rsidRDefault="000C5B8B" w:rsidP="000C5B8B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SEND TO OMP PKG BACKUP (CM01) RESULT = FAIL, rc = %d</w:t>
            </w:r>
          </w:p>
        </w:tc>
      </w:tr>
      <w:tr w:rsidR="000C5B8B" w:rsidRPr="00705245" w14:paraId="697D8FF4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86B01B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110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1EB9C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S2105</w:t>
            </w:r>
          </w:p>
        </w:tc>
        <w:tc>
          <w:tcPr>
            <w:tcW w:w="829" w:type="dxa"/>
          </w:tcPr>
          <w:p w14:paraId="5FC9C316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A4DFAE2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9E8C69" w14:textId="77777777" w:rsidR="000C5B8B" w:rsidRPr="00705245" w:rsidRDefault="000C5B8B" w:rsidP="000C5B8B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START PKG AUTO BACKUP (CM01)</w:t>
            </w:r>
          </w:p>
        </w:tc>
      </w:tr>
      <w:tr w:rsidR="000C5B8B" w:rsidRPr="00705245" w14:paraId="066E6A9F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086E91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111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866BD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S2106</w:t>
            </w:r>
          </w:p>
        </w:tc>
        <w:tc>
          <w:tcPr>
            <w:tcW w:w="829" w:type="dxa"/>
          </w:tcPr>
          <w:p w14:paraId="3EE51085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4B7953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E4ED3F" w14:textId="77777777" w:rsidR="000C5B8B" w:rsidRPr="00705245" w:rsidRDefault="000C5B8B" w:rsidP="000C5B8B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FINISHED PKG AUTO BACKUP (CM01) RESULT = SUCCESS</w:t>
            </w:r>
          </w:p>
        </w:tc>
      </w:tr>
      <w:tr w:rsidR="000C5B8B" w:rsidRPr="00705245" w14:paraId="40B8F3C5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FD1C58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112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3539D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S2107</w:t>
            </w:r>
          </w:p>
        </w:tc>
        <w:tc>
          <w:tcPr>
            <w:tcW w:w="829" w:type="dxa"/>
          </w:tcPr>
          <w:p w14:paraId="4DF950E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0A0F57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F6EB97" w14:textId="77777777" w:rsidR="000C5B8B" w:rsidRPr="00705245" w:rsidRDefault="000C5B8B" w:rsidP="000C5B8B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FINISHED PKG AUTO BACKUP (CM01) RESULT = FAIL</w:t>
            </w:r>
          </w:p>
        </w:tc>
      </w:tr>
      <w:tr w:rsidR="000C5B8B" w:rsidRPr="00705245" w14:paraId="70702060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6CA655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113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35D59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S2108</w:t>
            </w:r>
          </w:p>
        </w:tc>
        <w:tc>
          <w:tcPr>
            <w:tcW w:w="829" w:type="dxa"/>
          </w:tcPr>
          <w:p w14:paraId="454F92A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8B96B6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5B2A3D" w14:textId="77777777" w:rsidR="000C5B8B" w:rsidRPr="00705245" w:rsidRDefault="000C5B8B" w:rsidP="000C5B8B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SEND TO OMP PKG AUTO BACKUP (CM01) RESULT = SUCCESS</w:t>
            </w:r>
          </w:p>
        </w:tc>
      </w:tr>
      <w:tr w:rsidR="000C5B8B" w:rsidRPr="00705245" w14:paraId="13215AD9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70840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114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243F0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S2109</w:t>
            </w:r>
          </w:p>
        </w:tc>
        <w:tc>
          <w:tcPr>
            <w:tcW w:w="829" w:type="dxa"/>
          </w:tcPr>
          <w:p w14:paraId="0A92460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8958922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BAAA3B" w14:textId="77777777" w:rsidR="000C5B8B" w:rsidRPr="00705245" w:rsidRDefault="000C5B8B" w:rsidP="000C5B8B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SEND TO OMP PKG AUTO BACKUP (CM01) RESULT = FAIL</w:t>
            </w:r>
          </w:p>
        </w:tc>
      </w:tr>
      <w:tr w:rsidR="000C5B8B" w:rsidRPr="00705245" w14:paraId="7D100AC2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A70044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lastRenderedPageBreak/>
              <w:t>115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C1E47A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S2201</w:t>
            </w:r>
          </w:p>
        </w:tc>
        <w:tc>
          <w:tcPr>
            <w:tcW w:w="829" w:type="dxa"/>
          </w:tcPr>
          <w:p w14:paraId="6F6709D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5EF25E1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108D7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FINISHED DB BACKUP RESULT = SUCCESS</w:t>
            </w:r>
          </w:p>
        </w:tc>
      </w:tr>
      <w:tr w:rsidR="000C5B8B" w:rsidRPr="00705245" w14:paraId="5CBE0116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79B055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116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6E9076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S2202</w:t>
            </w:r>
          </w:p>
        </w:tc>
        <w:tc>
          <w:tcPr>
            <w:tcW w:w="829" w:type="dxa"/>
          </w:tcPr>
          <w:p w14:paraId="4AA8C1C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71ED10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44C17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FINISHED DB BACKUP RESULT = FAIL</w:t>
            </w:r>
          </w:p>
        </w:tc>
      </w:tr>
      <w:tr w:rsidR="000C5B8B" w:rsidRPr="00705245" w14:paraId="5FD79E96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3C9E8F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117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9B873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S2203</w:t>
            </w:r>
          </w:p>
        </w:tc>
        <w:tc>
          <w:tcPr>
            <w:tcW w:w="829" w:type="dxa"/>
          </w:tcPr>
          <w:p w14:paraId="599E92A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36D2B2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1DFF4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FINISHED DB RESTORE RESULT = SUCCESS</w:t>
            </w:r>
          </w:p>
        </w:tc>
      </w:tr>
      <w:tr w:rsidR="000C5B8B" w:rsidRPr="00705245" w14:paraId="1862FBDC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EBBF20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118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101847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S2204</w:t>
            </w:r>
          </w:p>
        </w:tc>
        <w:tc>
          <w:tcPr>
            <w:tcW w:w="829" w:type="dxa"/>
          </w:tcPr>
          <w:p w14:paraId="6C8013C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88313F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A24CA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FINISHED DB RESTORE RESULT = FAIL</w:t>
            </w:r>
          </w:p>
        </w:tc>
      </w:tr>
      <w:tr w:rsidR="000C5B8B" w:rsidRPr="00705245" w14:paraId="281107BD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64D6F4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119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9712A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S2205</w:t>
            </w:r>
          </w:p>
        </w:tc>
        <w:tc>
          <w:tcPr>
            <w:tcW w:w="829" w:type="dxa"/>
          </w:tcPr>
          <w:p w14:paraId="21B44DF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D20C64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62F300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START DB AUTO BACKUP</w:t>
            </w:r>
          </w:p>
        </w:tc>
      </w:tr>
      <w:tr w:rsidR="000C5B8B" w:rsidRPr="00705245" w14:paraId="53B9797F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62B51A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120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CA7F4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S2206</w:t>
            </w:r>
          </w:p>
        </w:tc>
        <w:tc>
          <w:tcPr>
            <w:tcW w:w="829" w:type="dxa"/>
          </w:tcPr>
          <w:p w14:paraId="5482E3DF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3C6CCA9D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A5B26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FINISHED DB AUTO BACKUP RESULT = SUCCESS </w:t>
            </w:r>
          </w:p>
        </w:tc>
      </w:tr>
      <w:tr w:rsidR="000C5B8B" w:rsidRPr="00705245" w14:paraId="2133AEC6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76EECE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121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B41D5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S2207</w:t>
            </w:r>
          </w:p>
        </w:tc>
        <w:tc>
          <w:tcPr>
            <w:tcW w:w="829" w:type="dxa"/>
          </w:tcPr>
          <w:p w14:paraId="66D7726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FAULT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24C5EF6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E3EE2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FINISHED DB AUTO BACKUP RESULT = FAIL</w:t>
            </w:r>
          </w:p>
        </w:tc>
      </w:tr>
      <w:tr w:rsidR="000C5B8B" w:rsidRPr="00705245" w14:paraId="0AB65970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C4B7B9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12</w:t>
            </w:r>
            <w:r w:rsidR="00BB0B95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2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C90D3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S3001</w:t>
            </w:r>
          </w:p>
        </w:tc>
        <w:tc>
          <w:tcPr>
            <w:tcW w:w="829" w:type="dxa"/>
          </w:tcPr>
          <w:p w14:paraId="630D1574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7FCE381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B06F9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HA DACT SUCCESS</w:t>
            </w:r>
          </w:p>
        </w:tc>
      </w:tr>
      <w:tr w:rsidR="000C5B8B" w:rsidRPr="00705245" w14:paraId="4E5A9EB1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91E625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12</w:t>
            </w:r>
            <w:r w:rsidR="00BB0B95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3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36E5B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S3002</w:t>
            </w:r>
          </w:p>
        </w:tc>
        <w:tc>
          <w:tcPr>
            <w:tcW w:w="829" w:type="dxa"/>
          </w:tcPr>
          <w:p w14:paraId="7D179A3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INFO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D84DA3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B3874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HA DACT FAIL</w:t>
            </w:r>
          </w:p>
        </w:tc>
      </w:tr>
      <w:tr w:rsidR="000C5B8B" w:rsidRPr="00705245" w14:paraId="578C7D41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86C099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12</w:t>
            </w:r>
            <w:r w:rsidR="00BB0B95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4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976E5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S3003</w:t>
            </w:r>
          </w:p>
        </w:tc>
        <w:tc>
          <w:tcPr>
            <w:tcW w:w="829" w:type="dxa"/>
          </w:tcPr>
          <w:p w14:paraId="5570173B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WARN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8380B4C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164CC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ACTIVE SYSTEM CHANGED [SERVER01(S), SERVER02(A)]</w:t>
            </w:r>
          </w:p>
        </w:tc>
      </w:tr>
      <w:tr w:rsidR="000C5B8B" w:rsidRPr="00705245" w14:paraId="2543E114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AE1655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12</w:t>
            </w:r>
            <w:r w:rsidR="00BB0B95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5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9B8E0E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S3004</w:t>
            </w:r>
          </w:p>
        </w:tc>
        <w:tc>
          <w:tcPr>
            <w:tcW w:w="829" w:type="dxa"/>
          </w:tcPr>
          <w:p w14:paraId="52A55406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WARN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B95591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870126" w14:textId="77777777" w:rsidR="000C5B8B" w:rsidRPr="00705245" w:rsidRDefault="000C5B8B" w:rsidP="000C5B8B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SEND DACT MESSAGE CPU ( 80 &gt; 70 ) Server = CM Server</w:t>
            </w:r>
          </w:p>
        </w:tc>
      </w:tr>
      <w:tr w:rsidR="000C5B8B" w:rsidRPr="00705245" w14:paraId="470400C2" w14:textId="77777777" w:rsidTr="00B572B4">
        <w:tc>
          <w:tcPr>
            <w:tcW w:w="545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1E80AD" w14:textId="77777777" w:rsidR="000C5B8B" w:rsidRPr="00705245" w:rsidRDefault="000C5B8B" w:rsidP="00B572B4">
            <w:pPr>
              <w:pStyle w:val="afb"/>
              <w:wordWrap w:val="0"/>
              <w:autoSpaceDE w:val="0"/>
              <w:autoSpaceDN w:val="0"/>
              <w:rPr>
                <w:rFonts w:asciiTheme="minorEastAsia" w:eastAsiaTheme="minorEastAsia" w:hAnsiTheme="minorEastAsia"/>
                <w:kern w:val="2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12</w:t>
            </w:r>
            <w:r w:rsidR="00BB0B95" w:rsidRPr="00705245">
              <w:rPr>
                <w:rFonts w:asciiTheme="minorEastAsia" w:eastAsiaTheme="minorEastAsia" w:hAnsiTheme="minorEastAsia" w:hint="eastAsia"/>
                <w:kern w:val="2"/>
                <w:sz w:val="18"/>
                <w:szCs w:val="18"/>
              </w:rPr>
              <w:t>6</w:t>
            </w:r>
          </w:p>
        </w:tc>
        <w:tc>
          <w:tcPr>
            <w:tcW w:w="85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3B4079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S3005</w:t>
            </w:r>
          </w:p>
        </w:tc>
        <w:tc>
          <w:tcPr>
            <w:tcW w:w="829" w:type="dxa"/>
          </w:tcPr>
          <w:p w14:paraId="4D250A58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WARN</w:t>
            </w:r>
          </w:p>
        </w:tc>
        <w:tc>
          <w:tcPr>
            <w:tcW w:w="1559" w:type="dxa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10AA823" w14:textId="77777777" w:rsidR="000C5B8B" w:rsidRPr="00705245" w:rsidRDefault="000C5B8B" w:rsidP="00B572B4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>OMP</w:t>
            </w:r>
          </w:p>
        </w:tc>
        <w:tc>
          <w:tcPr>
            <w:tcW w:w="5670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E11C36" w14:textId="77777777" w:rsidR="000C5B8B" w:rsidRPr="00705245" w:rsidRDefault="000C5B8B" w:rsidP="000C5B8B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0524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SEND DACT MESSAGE MEM ( 90 &gt; 80 ) Server = CM Server </w:t>
            </w:r>
          </w:p>
        </w:tc>
      </w:tr>
    </w:tbl>
    <w:p w14:paraId="7F9DF4B4" w14:textId="77777777" w:rsidR="00EC6481" w:rsidRPr="00705245" w:rsidRDefault="00EC6481" w:rsidP="00EC6481">
      <w:pPr>
        <w:rPr>
          <w:rFonts w:asciiTheme="minorEastAsia" w:eastAsiaTheme="minorEastAsia" w:hAnsiTheme="minorEastAsia"/>
        </w:rPr>
      </w:pPr>
    </w:p>
    <w:p w14:paraId="69C1A29C" w14:textId="77777777" w:rsidR="00032EEB" w:rsidRPr="00705245" w:rsidRDefault="00A67D3B" w:rsidP="00032EEB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44883960" w14:textId="77777777" w:rsidR="0046468F" w:rsidRPr="00705245" w:rsidRDefault="0046468F" w:rsidP="0046468F">
      <w:pPr>
        <w:pStyle w:val="10"/>
        <w:rPr>
          <w:rFonts w:asciiTheme="minorEastAsia" w:eastAsiaTheme="minorEastAsia" w:hAnsiTheme="minorEastAsia"/>
        </w:rPr>
      </w:pPr>
      <w:bookmarkStart w:id="8" w:name="_Toc171597089"/>
      <w:r w:rsidRPr="00705245">
        <w:rPr>
          <w:rFonts w:asciiTheme="minorEastAsia" w:eastAsiaTheme="minorEastAsia" w:hAnsiTheme="minorEastAsia" w:hint="eastAsia"/>
        </w:rPr>
        <w:lastRenderedPageBreak/>
        <w:t xml:space="preserve">제 2장 </w:t>
      </w:r>
      <w:r w:rsidR="00576844" w:rsidRPr="00705245">
        <w:rPr>
          <w:rFonts w:asciiTheme="minorEastAsia" w:eastAsiaTheme="minorEastAsia" w:hAnsiTheme="minorEastAsia" w:hint="eastAsia"/>
        </w:rPr>
        <w:t xml:space="preserve"> Alarm</w:t>
      </w:r>
      <w:bookmarkEnd w:id="8"/>
    </w:p>
    <w:p w14:paraId="390DF7A2" w14:textId="77777777" w:rsidR="0046468F" w:rsidRPr="00705245" w:rsidRDefault="0046468F" w:rsidP="0046468F">
      <w:pPr>
        <w:rPr>
          <w:rFonts w:asciiTheme="minorEastAsia" w:eastAsiaTheme="minorEastAsia" w:hAnsiTheme="minorEastAsia"/>
        </w:rPr>
      </w:pPr>
    </w:p>
    <w:p w14:paraId="67E1E0EF" w14:textId="77777777" w:rsidR="00B36D42" w:rsidRPr="00705245" w:rsidRDefault="00B36D42" w:rsidP="00B36D42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9" w:name="_Toc171597090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A0000</w:t>
      </w:r>
      <w:bookmarkEnd w:id="9"/>
    </w:p>
    <w:p w14:paraId="5F7F1DEB" w14:textId="77777777" w:rsidR="00B36D42" w:rsidRPr="00705245" w:rsidRDefault="00B36D42" w:rsidP="00B36D42">
      <w:pPr>
        <w:numPr>
          <w:ilvl w:val="0"/>
          <w:numId w:val="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AABAC32" w14:textId="77777777" w:rsidR="00B36D42" w:rsidRPr="00705245" w:rsidRDefault="00B36D42" w:rsidP="00B36D42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설정된 임계치보다 CPU 사용률이 높을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B36D42" w:rsidRPr="00705245" w14:paraId="760E9F51" w14:textId="77777777" w:rsidTr="00AB7778">
        <w:tc>
          <w:tcPr>
            <w:tcW w:w="1559" w:type="dxa"/>
            <w:shd w:val="clear" w:color="auto" w:fill="8DB3E2"/>
            <w:vAlign w:val="center"/>
          </w:tcPr>
          <w:p w14:paraId="16F9BC41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5B7C509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B36D42" w:rsidRPr="00705245" w14:paraId="4D65FC75" w14:textId="77777777" w:rsidTr="00AB7778">
        <w:tc>
          <w:tcPr>
            <w:tcW w:w="1559" w:type="dxa"/>
            <w:vAlign w:val="center"/>
          </w:tcPr>
          <w:p w14:paraId="2A02D758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4A0C1A9E" w14:textId="77777777" w:rsidR="00B36D42" w:rsidRPr="00705245" w:rsidRDefault="00B36D4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A0000</w:t>
            </w:r>
          </w:p>
        </w:tc>
      </w:tr>
      <w:tr w:rsidR="00B36D42" w:rsidRPr="00705245" w14:paraId="5AFB3A82" w14:textId="77777777" w:rsidTr="00AB7778">
        <w:tc>
          <w:tcPr>
            <w:tcW w:w="1559" w:type="dxa"/>
            <w:vAlign w:val="center"/>
          </w:tcPr>
          <w:p w14:paraId="5C930545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0F3E1012" w14:textId="77777777" w:rsidR="00B36D42" w:rsidRPr="00705245" w:rsidRDefault="00B36D4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B36D42" w:rsidRPr="00705245" w14:paraId="5A7735EB" w14:textId="77777777" w:rsidTr="00AB7778">
        <w:tc>
          <w:tcPr>
            <w:tcW w:w="1559" w:type="dxa"/>
            <w:vAlign w:val="center"/>
          </w:tcPr>
          <w:p w14:paraId="7300815D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756FBB74" w14:textId="77777777" w:rsidR="00B36D42" w:rsidRPr="00705245" w:rsidRDefault="00B36D42" w:rsidP="00B36D42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 서버명/Network</w:t>
            </w:r>
          </w:p>
        </w:tc>
      </w:tr>
      <w:tr w:rsidR="00B36D42" w:rsidRPr="00705245" w14:paraId="34C25200" w14:textId="77777777" w:rsidTr="00AB7778">
        <w:tc>
          <w:tcPr>
            <w:tcW w:w="1559" w:type="dxa"/>
            <w:vAlign w:val="center"/>
          </w:tcPr>
          <w:p w14:paraId="2A5C5E0D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3490DEDB" w14:textId="77777777" w:rsidR="00B36D42" w:rsidRPr="00705245" w:rsidRDefault="00B36D4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CommunicationFail</w:t>
            </w:r>
          </w:p>
        </w:tc>
      </w:tr>
      <w:tr w:rsidR="00B36D42" w:rsidRPr="00705245" w14:paraId="27050437" w14:textId="77777777" w:rsidTr="00AB7778">
        <w:tc>
          <w:tcPr>
            <w:tcW w:w="1559" w:type="dxa"/>
            <w:vAlign w:val="center"/>
          </w:tcPr>
          <w:p w14:paraId="1DD086B2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63CC1315" w14:textId="77777777" w:rsidR="00B36D42" w:rsidRPr="00705245" w:rsidRDefault="00B36D4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Physical network error ip:xxx.xxx.xxx.xxx</w:t>
            </w:r>
          </w:p>
        </w:tc>
      </w:tr>
      <w:tr w:rsidR="00B36D42" w:rsidRPr="00705245" w14:paraId="1F93DC72" w14:textId="77777777" w:rsidTr="00AB7778">
        <w:tc>
          <w:tcPr>
            <w:tcW w:w="1559" w:type="dxa"/>
            <w:vAlign w:val="center"/>
          </w:tcPr>
          <w:p w14:paraId="067F87ED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658E4FAF" w14:textId="77777777" w:rsidR="00B36D42" w:rsidRPr="00705245" w:rsidRDefault="00B36D4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Physical ethernet link to the server failed</w:t>
            </w:r>
          </w:p>
        </w:tc>
      </w:tr>
    </w:tbl>
    <w:p w14:paraId="067CBC29" w14:textId="77777777" w:rsidR="00B36D42" w:rsidRPr="00705245" w:rsidRDefault="00B36D42" w:rsidP="00B36D42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7A4B33F4" w14:textId="77777777" w:rsidR="00B36D42" w:rsidRPr="00705245" w:rsidRDefault="00B36D42" w:rsidP="00B36D42">
      <w:pPr>
        <w:numPr>
          <w:ilvl w:val="0"/>
          <w:numId w:val="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32150749" w14:textId="77777777" w:rsidR="00B36D42" w:rsidRPr="00705245" w:rsidRDefault="00B36D42" w:rsidP="00B36D4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발생 위치를 확인하여 해당 Alarm 이 발생한 장비에서 네트웍인터페이스 상태를 확인한다.</w:t>
      </w:r>
    </w:p>
    <w:p w14:paraId="6BC547DE" w14:textId="77777777" w:rsidR="00432C04" w:rsidRPr="00705245" w:rsidRDefault="00B36D42" w:rsidP="00B36D4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네트웍선이나 포트 상태를 점검한다.</w:t>
      </w:r>
    </w:p>
    <w:p w14:paraId="0A631360" w14:textId="77777777" w:rsidR="00432C04" w:rsidRPr="00705245" w:rsidRDefault="00432C04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15EB09F1" w14:textId="77777777" w:rsidR="00432C04" w:rsidRPr="00705245" w:rsidRDefault="00432C04" w:rsidP="00432C04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0" w:name="_Toc171597091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A0003</w:t>
      </w:r>
      <w:bookmarkEnd w:id="10"/>
    </w:p>
    <w:p w14:paraId="74E921A3" w14:textId="77777777" w:rsidR="00432C04" w:rsidRPr="00705245" w:rsidRDefault="00432C04" w:rsidP="00432C04">
      <w:pPr>
        <w:numPr>
          <w:ilvl w:val="0"/>
          <w:numId w:val="1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EBC682C" w14:textId="77777777" w:rsidR="00432C04" w:rsidRPr="00705245" w:rsidRDefault="000C36EE" w:rsidP="000C36EE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EMS의 MySQL 사용 프로세스들에서 Query관련 Syntax Error가 나왔을 경우에 알람 발생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432C04" w:rsidRPr="00705245" w14:paraId="3884EB80" w14:textId="77777777" w:rsidTr="00F02E13">
        <w:tc>
          <w:tcPr>
            <w:tcW w:w="1559" w:type="dxa"/>
            <w:shd w:val="clear" w:color="auto" w:fill="8DB3E2"/>
            <w:vAlign w:val="center"/>
          </w:tcPr>
          <w:p w14:paraId="0CF52080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2EC910A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432C04" w:rsidRPr="00705245" w14:paraId="3C3F1AF8" w14:textId="77777777" w:rsidTr="00F02E13">
        <w:tc>
          <w:tcPr>
            <w:tcW w:w="1559" w:type="dxa"/>
            <w:vAlign w:val="center"/>
          </w:tcPr>
          <w:p w14:paraId="5E4B502F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0A500E3E" w14:textId="77777777" w:rsidR="00432C04" w:rsidRPr="00705245" w:rsidRDefault="00432C04" w:rsidP="00432C0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A0003</w:t>
            </w:r>
          </w:p>
        </w:tc>
      </w:tr>
      <w:tr w:rsidR="00432C04" w:rsidRPr="00705245" w14:paraId="79C1C274" w14:textId="77777777" w:rsidTr="00F02E13">
        <w:tc>
          <w:tcPr>
            <w:tcW w:w="1559" w:type="dxa"/>
            <w:vAlign w:val="center"/>
          </w:tcPr>
          <w:p w14:paraId="5BFA69A5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0B3B8B5" w14:textId="77777777" w:rsidR="00432C04" w:rsidRPr="00705245" w:rsidRDefault="00432C04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F618C4" w:rsidRPr="00705245" w14:paraId="68C5CA9C" w14:textId="77777777" w:rsidTr="00F02E13">
        <w:tc>
          <w:tcPr>
            <w:tcW w:w="1559" w:type="dxa"/>
            <w:vAlign w:val="center"/>
          </w:tcPr>
          <w:p w14:paraId="194DE004" w14:textId="77777777" w:rsidR="00F618C4" w:rsidRPr="00705245" w:rsidRDefault="00F618C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B97C74D" w14:textId="77777777" w:rsidR="00F618C4" w:rsidRPr="00705245" w:rsidRDefault="00F618C4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프로세스명/DB/MySQL_xx</w:t>
            </w:r>
          </w:p>
        </w:tc>
      </w:tr>
      <w:tr w:rsidR="00F618C4" w:rsidRPr="00705245" w14:paraId="6FA460E3" w14:textId="77777777" w:rsidTr="00F02E13">
        <w:tc>
          <w:tcPr>
            <w:tcW w:w="1559" w:type="dxa"/>
            <w:vAlign w:val="center"/>
          </w:tcPr>
          <w:p w14:paraId="06FAA342" w14:textId="77777777" w:rsidR="00F618C4" w:rsidRPr="00705245" w:rsidRDefault="00F618C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5855D39F" w14:textId="77777777" w:rsidR="00F618C4" w:rsidRPr="00705245" w:rsidRDefault="00F618C4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DatabaseError</w:t>
            </w:r>
          </w:p>
        </w:tc>
      </w:tr>
      <w:tr w:rsidR="00F618C4" w:rsidRPr="00705245" w14:paraId="7652539A" w14:textId="77777777" w:rsidTr="00F02E13">
        <w:tc>
          <w:tcPr>
            <w:tcW w:w="1559" w:type="dxa"/>
            <w:vAlign w:val="center"/>
          </w:tcPr>
          <w:p w14:paraId="1025D469" w14:textId="77777777" w:rsidR="00F618C4" w:rsidRPr="00705245" w:rsidRDefault="00F618C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16528202" w14:textId="77777777" w:rsidR="00F618C4" w:rsidRPr="00705245" w:rsidRDefault="00F618C4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MySQL syntax 에러의 내용이 기입됨</w:t>
            </w:r>
          </w:p>
        </w:tc>
      </w:tr>
      <w:tr w:rsidR="00F618C4" w:rsidRPr="00705245" w14:paraId="2A2E133A" w14:textId="77777777" w:rsidTr="00F02E13">
        <w:tc>
          <w:tcPr>
            <w:tcW w:w="1559" w:type="dxa"/>
            <w:vAlign w:val="center"/>
          </w:tcPr>
          <w:p w14:paraId="4F5E22B8" w14:textId="77777777" w:rsidR="00F618C4" w:rsidRPr="00705245" w:rsidRDefault="00F618C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6966DCB6" w14:textId="77777777" w:rsidR="00F618C4" w:rsidRPr="00705245" w:rsidRDefault="00F618C4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DB Error, detected by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프로세스명</w:t>
            </w:r>
          </w:p>
        </w:tc>
      </w:tr>
    </w:tbl>
    <w:p w14:paraId="44A45B22" w14:textId="77777777" w:rsidR="00432C04" w:rsidRPr="00705245" w:rsidRDefault="00432C04" w:rsidP="00432C04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7048F0A1" w14:textId="77777777" w:rsidR="00432C04" w:rsidRPr="00705245" w:rsidRDefault="00432C04" w:rsidP="00432C04">
      <w:pPr>
        <w:numPr>
          <w:ilvl w:val="0"/>
          <w:numId w:val="1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3944430E" w14:textId="77777777" w:rsidR="000C36EE" w:rsidRPr="00705245" w:rsidRDefault="000C36EE" w:rsidP="000C36EE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각 프로세스의 로그 (~/ibc/log/</w:t>
      </w:r>
      <w:r w:rsidRPr="00705245">
        <w:rPr>
          <w:rFonts w:asciiTheme="minorEastAsia" w:eastAsiaTheme="minorEastAsia" w:hAnsiTheme="minorEastAsia" w:cs="Tahoma"/>
          <w:szCs w:val="20"/>
        </w:rPr>
        <w:t>프로</w:t>
      </w:r>
      <w:r w:rsidRPr="00705245">
        <w:rPr>
          <w:rFonts w:asciiTheme="minorEastAsia" w:eastAsiaTheme="minorEastAsia" w:hAnsiTheme="minorEastAsia" w:cs="Tahoma" w:hint="eastAsia"/>
          <w:szCs w:val="20"/>
        </w:rPr>
        <w:t>세스명)에서 해당 Query를 확인한다.</w:t>
      </w:r>
    </w:p>
    <w:p w14:paraId="0ACD3F97" w14:textId="77777777" w:rsidR="00B36D42" w:rsidRPr="00705245" w:rsidRDefault="00B36D42" w:rsidP="00B36D42">
      <w:pPr>
        <w:ind w:leftChars="400" w:left="1100" w:hangingChars="150" w:hanging="300"/>
        <w:rPr>
          <w:rFonts w:asciiTheme="minorEastAsia" w:eastAsiaTheme="minorEastAsia" w:hAnsiTheme="minorEastAsia" w:cs="Tahoma"/>
          <w:color w:val="FF0000"/>
          <w:szCs w:val="20"/>
        </w:rPr>
      </w:pPr>
    </w:p>
    <w:p w14:paraId="7F0D2C9D" w14:textId="77777777" w:rsidR="00432C04" w:rsidRPr="00705245" w:rsidRDefault="00B36D42" w:rsidP="00432C04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r w:rsidRPr="00705245">
        <w:rPr>
          <w:rFonts w:asciiTheme="minorEastAsia" w:eastAsiaTheme="minorEastAsia" w:hAnsiTheme="minorEastAsia"/>
        </w:rPr>
        <w:br w:type="page"/>
      </w:r>
      <w:bookmarkStart w:id="11" w:name="_Toc171597092"/>
      <w:r w:rsidR="00432C04"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A0007</w:t>
      </w:r>
      <w:bookmarkEnd w:id="11"/>
    </w:p>
    <w:p w14:paraId="37757C0C" w14:textId="77777777" w:rsidR="00432C04" w:rsidRPr="00705245" w:rsidRDefault="00432C04" w:rsidP="00432C04">
      <w:pPr>
        <w:numPr>
          <w:ilvl w:val="0"/>
          <w:numId w:val="14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1249953" w14:textId="77777777" w:rsidR="00432C04" w:rsidRPr="00705245" w:rsidRDefault="00EF130D" w:rsidP="00432C04">
      <w:pPr>
        <w:pStyle w:val="afa"/>
        <w:ind w:leftChars="0"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내부 IPC </w:t>
      </w:r>
      <w:r w:rsidR="00F02E13" w:rsidRPr="00705245">
        <w:rPr>
          <w:rFonts w:asciiTheme="minorEastAsia" w:eastAsiaTheme="minorEastAsia" w:hAnsiTheme="minorEastAsia" w:cs="Tahoma" w:hint="eastAsia"/>
          <w:szCs w:val="20"/>
        </w:rPr>
        <w:t>네트워크에 문제가 생기거나 Process Kill 되</w:t>
      </w:r>
      <w:r w:rsidR="00827484" w:rsidRPr="00705245">
        <w:rPr>
          <w:rFonts w:asciiTheme="minorEastAsia" w:eastAsiaTheme="minorEastAsia" w:hAnsiTheme="minorEastAsia" w:cs="Tahoma" w:hint="eastAsia"/>
          <w:szCs w:val="20"/>
        </w:rPr>
        <w:t xml:space="preserve">어 내부 연동이 되지 않을 경우 </w:t>
      </w:r>
      <w:r w:rsidR="00F02E13" w:rsidRPr="00705245">
        <w:rPr>
          <w:rFonts w:asciiTheme="minorEastAsia" w:eastAsiaTheme="minorEastAsia" w:hAnsiTheme="minorEastAsia" w:cs="Tahoma" w:hint="eastAsia"/>
          <w:szCs w:val="20"/>
        </w:rPr>
        <w:t xml:space="preserve"> 발생함</w:t>
      </w:r>
    </w:p>
    <w:p w14:paraId="641ACB22" w14:textId="77777777" w:rsidR="00432C04" w:rsidRPr="00705245" w:rsidRDefault="00432C04" w:rsidP="00432C04">
      <w:pPr>
        <w:ind w:left="760"/>
        <w:rPr>
          <w:rFonts w:asciiTheme="minorEastAsia" w:eastAsiaTheme="minorEastAsia" w:hAnsiTheme="minorEastAsia" w:cs="Tahoma"/>
          <w:szCs w:val="20"/>
        </w:rPr>
      </w:pP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432C04" w:rsidRPr="00705245" w14:paraId="124500D5" w14:textId="77777777" w:rsidTr="00F02E13">
        <w:tc>
          <w:tcPr>
            <w:tcW w:w="1559" w:type="dxa"/>
            <w:shd w:val="clear" w:color="auto" w:fill="8DB3E2"/>
            <w:vAlign w:val="center"/>
          </w:tcPr>
          <w:p w14:paraId="72EFCA37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742D8B46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432C04" w:rsidRPr="00705245" w14:paraId="0F62B02A" w14:textId="77777777" w:rsidTr="00F02E13">
        <w:tc>
          <w:tcPr>
            <w:tcW w:w="1559" w:type="dxa"/>
            <w:vAlign w:val="center"/>
          </w:tcPr>
          <w:p w14:paraId="7C3D9D5A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62CA8BD1" w14:textId="77777777" w:rsidR="00432C04" w:rsidRPr="00705245" w:rsidRDefault="00432C04" w:rsidP="00432C0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A0007</w:t>
            </w:r>
          </w:p>
        </w:tc>
      </w:tr>
      <w:tr w:rsidR="00432C04" w:rsidRPr="00705245" w14:paraId="15864008" w14:textId="77777777" w:rsidTr="00F02E13">
        <w:tc>
          <w:tcPr>
            <w:tcW w:w="1559" w:type="dxa"/>
            <w:vAlign w:val="center"/>
          </w:tcPr>
          <w:p w14:paraId="580CE990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02691CE5" w14:textId="77777777" w:rsidR="00432C04" w:rsidRPr="00705245" w:rsidRDefault="00EF130D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CLEARED, </w:t>
            </w:r>
            <w:r w:rsidR="00432C04" w:rsidRPr="00705245">
              <w:rPr>
                <w:rFonts w:asciiTheme="minorEastAsia" w:eastAsiaTheme="minorEastAsia" w:hAnsiTheme="minorEastAsia" w:hint="eastAsia"/>
                <w:color w:val="000000"/>
              </w:rPr>
              <w:t>CRITICAL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 (가변)</w:t>
            </w:r>
          </w:p>
        </w:tc>
      </w:tr>
      <w:tr w:rsidR="00432C04" w:rsidRPr="00705245" w14:paraId="605178CD" w14:textId="77777777" w:rsidTr="00F02E13">
        <w:tc>
          <w:tcPr>
            <w:tcW w:w="1559" w:type="dxa"/>
            <w:vAlign w:val="center"/>
          </w:tcPr>
          <w:p w14:paraId="5A532748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4316E4BA" w14:textId="77777777" w:rsidR="00432C04" w:rsidRPr="00705245" w:rsidRDefault="00EF130D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각서버명/프로세스명</w:t>
            </w:r>
          </w:p>
        </w:tc>
      </w:tr>
      <w:tr w:rsidR="00432C04" w:rsidRPr="00705245" w14:paraId="5CCFDEE4" w14:textId="77777777" w:rsidTr="00F02E13">
        <w:tc>
          <w:tcPr>
            <w:tcW w:w="1559" w:type="dxa"/>
            <w:vAlign w:val="center"/>
          </w:tcPr>
          <w:p w14:paraId="30944A62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43F65962" w14:textId="77777777" w:rsidR="00432C04" w:rsidRPr="00705245" w:rsidRDefault="0096088D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TcpCLosedError</w:t>
            </w:r>
          </w:p>
        </w:tc>
      </w:tr>
      <w:tr w:rsidR="00432C04" w:rsidRPr="00705245" w14:paraId="42F1BD06" w14:textId="77777777" w:rsidTr="00F02E13">
        <w:tc>
          <w:tcPr>
            <w:tcW w:w="1559" w:type="dxa"/>
            <w:vAlign w:val="center"/>
          </w:tcPr>
          <w:p w14:paraId="2DA6A5F3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6D391BF0" w14:textId="77777777" w:rsidR="00432C04" w:rsidRPr="00705245" w:rsidRDefault="00D20E62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TCP Connection Error</w:t>
            </w:r>
          </w:p>
        </w:tc>
      </w:tr>
      <w:tr w:rsidR="00432C04" w:rsidRPr="00705245" w14:paraId="7C99E5FC" w14:textId="77777777" w:rsidTr="00F02E13">
        <w:tc>
          <w:tcPr>
            <w:tcW w:w="1559" w:type="dxa"/>
            <w:vAlign w:val="center"/>
          </w:tcPr>
          <w:p w14:paraId="4EED6C51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056130CD" w14:textId="77777777" w:rsidR="00432C04" w:rsidRPr="00705245" w:rsidRDefault="00F02E13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TcpCLosedError</w:t>
            </w:r>
          </w:p>
        </w:tc>
      </w:tr>
    </w:tbl>
    <w:p w14:paraId="3718F99F" w14:textId="77777777" w:rsidR="00432C04" w:rsidRPr="00705245" w:rsidRDefault="00C263AA" w:rsidP="00432C04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 </w:t>
      </w:r>
    </w:p>
    <w:p w14:paraId="542D1304" w14:textId="77777777" w:rsidR="00432C04" w:rsidRPr="00705245" w:rsidRDefault="00432C04" w:rsidP="00432C04">
      <w:pPr>
        <w:numPr>
          <w:ilvl w:val="0"/>
          <w:numId w:val="14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603F5A84" w14:textId="77777777" w:rsidR="00432C04" w:rsidRPr="00705245" w:rsidRDefault="00432C04" w:rsidP="00432C04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2.1). </w:t>
      </w:r>
      <w:r w:rsidR="00F02E13" w:rsidRPr="00705245">
        <w:rPr>
          <w:rFonts w:asciiTheme="minorEastAsia" w:eastAsiaTheme="minorEastAsia" w:hAnsiTheme="minorEastAsia" w:cs="Tahoma" w:hint="eastAsia"/>
          <w:szCs w:val="20"/>
        </w:rPr>
        <w:t>각 서버에서 내부 IPC 망 간의 Ping 확인하여 이상있을 시 조치한다.</w:t>
      </w:r>
    </w:p>
    <w:p w14:paraId="79806087" w14:textId="77777777" w:rsidR="00F02E13" w:rsidRPr="00705245" w:rsidRDefault="00F02E13" w:rsidP="00432C04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2.2). 프로세서가 정상적으로 구동되어 있는지 확인하여 이상있을 시 조치한다.</w:t>
      </w:r>
    </w:p>
    <w:p w14:paraId="4D040E6F" w14:textId="77777777" w:rsidR="00432C04" w:rsidRPr="00705245" w:rsidRDefault="00432C04" w:rsidP="00432C04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2FAA87AD" w14:textId="77777777" w:rsidR="00432C04" w:rsidRPr="00705245" w:rsidRDefault="00432C04" w:rsidP="00432C04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3C23B909" w14:textId="77777777" w:rsidR="00B36D42" w:rsidRPr="00705245" w:rsidRDefault="00B36D42" w:rsidP="00B36D42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2" w:name="_Toc171597093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A0011</w:t>
      </w:r>
      <w:bookmarkEnd w:id="12"/>
    </w:p>
    <w:p w14:paraId="417E6928" w14:textId="77777777" w:rsidR="00B36D42" w:rsidRPr="00705245" w:rsidRDefault="00B36D42" w:rsidP="00432C04">
      <w:pPr>
        <w:numPr>
          <w:ilvl w:val="0"/>
          <w:numId w:val="14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9950A09" w14:textId="77777777" w:rsidR="00B36D42" w:rsidRPr="00705245" w:rsidRDefault="00B36D42" w:rsidP="00B36D42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eMP 장비 SARP 프로세스가 Down 됐을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B36D42" w:rsidRPr="00705245" w14:paraId="02B658BA" w14:textId="77777777" w:rsidTr="00AB7778">
        <w:tc>
          <w:tcPr>
            <w:tcW w:w="1559" w:type="dxa"/>
            <w:shd w:val="clear" w:color="auto" w:fill="8DB3E2"/>
            <w:vAlign w:val="center"/>
          </w:tcPr>
          <w:p w14:paraId="55AEC154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C3B86FD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B36D42" w:rsidRPr="00705245" w14:paraId="604AE7A1" w14:textId="77777777" w:rsidTr="00AB7778">
        <w:tc>
          <w:tcPr>
            <w:tcW w:w="1559" w:type="dxa"/>
            <w:vAlign w:val="center"/>
          </w:tcPr>
          <w:p w14:paraId="28768F9E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67707525" w14:textId="77777777" w:rsidR="00B36D42" w:rsidRPr="00705245" w:rsidRDefault="00B36D42" w:rsidP="00B36D42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A0011</w:t>
            </w:r>
          </w:p>
        </w:tc>
      </w:tr>
      <w:tr w:rsidR="00B36D42" w:rsidRPr="00705245" w14:paraId="24419EA8" w14:textId="77777777" w:rsidTr="00AB7778">
        <w:tc>
          <w:tcPr>
            <w:tcW w:w="1559" w:type="dxa"/>
            <w:vAlign w:val="center"/>
          </w:tcPr>
          <w:p w14:paraId="34A4E780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551F570" w14:textId="77777777" w:rsidR="00B36D42" w:rsidRPr="00705245" w:rsidRDefault="00B36D4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B36D42" w:rsidRPr="00705245" w14:paraId="191B880F" w14:textId="77777777" w:rsidTr="00AB7778">
        <w:tc>
          <w:tcPr>
            <w:tcW w:w="1559" w:type="dxa"/>
            <w:vAlign w:val="center"/>
          </w:tcPr>
          <w:p w14:paraId="04706C20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67F0B9FA" w14:textId="77777777" w:rsidR="00B36D42" w:rsidRPr="00705245" w:rsidRDefault="00B36D42" w:rsidP="00B36D42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0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X_X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/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SARP</w:t>
            </w:r>
          </w:p>
        </w:tc>
      </w:tr>
      <w:tr w:rsidR="00B36D42" w:rsidRPr="00705245" w14:paraId="53F7E663" w14:textId="77777777" w:rsidTr="00AB7778">
        <w:tc>
          <w:tcPr>
            <w:tcW w:w="1559" w:type="dxa"/>
            <w:vAlign w:val="center"/>
          </w:tcPr>
          <w:p w14:paraId="503F71ED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2D028011" w14:textId="77777777" w:rsidR="00B36D42" w:rsidRPr="00705245" w:rsidRDefault="00B36D4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ProcessKilled</w:t>
            </w:r>
          </w:p>
        </w:tc>
      </w:tr>
      <w:tr w:rsidR="00B36D42" w:rsidRPr="00705245" w14:paraId="7B816AB0" w14:textId="77777777" w:rsidTr="00AB7778">
        <w:tc>
          <w:tcPr>
            <w:tcW w:w="1559" w:type="dxa"/>
            <w:vAlign w:val="center"/>
          </w:tcPr>
          <w:p w14:paraId="684E587A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20A52B78" w14:textId="77777777" w:rsidR="00B36D42" w:rsidRPr="00705245" w:rsidRDefault="00B36D4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Process Killed</w:t>
            </w:r>
          </w:p>
        </w:tc>
      </w:tr>
      <w:tr w:rsidR="00B36D42" w:rsidRPr="00705245" w14:paraId="61677F68" w14:textId="77777777" w:rsidTr="00AB7778">
        <w:tc>
          <w:tcPr>
            <w:tcW w:w="1559" w:type="dxa"/>
            <w:vAlign w:val="center"/>
          </w:tcPr>
          <w:p w14:paraId="2EE6E8CF" w14:textId="77777777" w:rsidR="00B36D42" w:rsidRPr="00705245" w:rsidRDefault="00B36D4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6B7E253D" w14:textId="77777777" w:rsidR="00B36D42" w:rsidRPr="00705245" w:rsidRDefault="00B36D4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Process Killed</w:t>
            </w:r>
          </w:p>
        </w:tc>
      </w:tr>
    </w:tbl>
    <w:p w14:paraId="5A8FA87F" w14:textId="77777777" w:rsidR="00B36D42" w:rsidRPr="00705245" w:rsidRDefault="00B36D42" w:rsidP="00B36D42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44009AB" w14:textId="77777777" w:rsidR="00B36D42" w:rsidRPr="00705245" w:rsidRDefault="00B36D42" w:rsidP="00432C04">
      <w:pPr>
        <w:numPr>
          <w:ilvl w:val="0"/>
          <w:numId w:val="14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37BFD6CA" w14:textId="77777777" w:rsidR="00B36D42" w:rsidRPr="00705245" w:rsidRDefault="00B36D42" w:rsidP="00B36D4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프로세스의 로그(~/log/SARP/SARP.mmdd)를 확인한다.</w:t>
      </w:r>
    </w:p>
    <w:p w14:paraId="559FCBEA" w14:textId="77777777" w:rsidR="00B36D42" w:rsidRPr="00705245" w:rsidRDefault="00B36D42" w:rsidP="0046468F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6E5EA340" w14:textId="77777777" w:rsidR="00365CBC" w:rsidRPr="00705245" w:rsidRDefault="00576844" w:rsidP="004E0AB3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3" w:name="_Toc171597094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A0012</w:t>
      </w:r>
      <w:bookmarkEnd w:id="13"/>
    </w:p>
    <w:p w14:paraId="3FA9C6E3" w14:textId="77777777" w:rsidR="00997712" w:rsidRPr="00705245" w:rsidRDefault="00576844" w:rsidP="007869C1">
      <w:pPr>
        <w:numPr>
          <w:ilvl w:val="0"/>
          <w:numId w:val="12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</w:t>
      </w:r>
      <w:r w:rsidR="00997712" w:rsidRPr="00705245">
        <w:rPr>
          <w:rFonts w:asciiTheme="minorEastAsia" w:eastAsiaTheme="minorEastAsia" w:hAnsiTheme="minorEastAsia" w:cs="Tahoma" w:hint="eastAsia"/>
          <w:b/>
          <w:szCs w:val="20"/>
        </w:rPr>
        <w:t xml:space="preserve"> </w:t>
      </w:r>
      <w:r w:rsidRPr="00705245">
        <w:rPr>
          <w:rFonts w:asciiTheme="minorEastAsia" w:eastAsiaTheme="minorEastAsia" w:hAnsiTheme="minorEastAsia" w:cs="Tahoma" w:hint="eastAsia"/>
          <w:b/>
          <w:szCs w:val="20"/>
        </w:rPr>
        <w:t>설명</w:t>
      </w:r>
    </w:p>
    <w:p w14:paraId="6F3FB706" w14:textId="77777777" w:rsidR="00997712" w:rsidRPr="00705245" w:rsidRDefault="00576844" w:rsidP="00997712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설정된 임계치보다 CPU 사용률이 높을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576844" w:rsidRPr="00705245" w14:paraId="3DAFEF5B" w14:textId="77777777" w:rsidTr="00576844">
        <w:tc>
          <w:tcPr>
            <w:tcW w:w="1559" w:type="dxa"/>
            <w:shd w:val="clear" w:color="auto" w:fill="8DB3E2"/>
            <w:vAlign w:val="center"/>
          </w:tcPr>
          <w:p w14:paraId="7A5D42BC" w14:textId="77777777" w:rsidR="00576844" w:rsidRPr="00705245" w:rsidRDefault="00576844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66D61351" w14:textId="77777777" w:rsidR="00576844" w:rsidRPr="00705245" w:rsidRDefault="00576844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576844" w:rsidRPr="00705245" w14:paraId="311C2EF0" w14:textId="77777777" w:rsidTr="00576844">
        <w:tc>
          <w:tcPr>
            <w:tcW w:w="1559" w:type="dxa"/>
            <w:vAlign w:val="center"/>
          </w:tcPr>
          <w:p w14:paraId="217E433D" w14:textId="77777777" w:rsidR="00576844" w:rsidRPr="00705245" w:rsidRDefault="00576844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03E63216" w14:textId="77777777" w:rsidR="00576844" w:rsidRPr="00705245" w:rsidRDefault="00576844" w:rsidP="0057684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A0012</w:t>
            </w:r>
          </w:p>
        </w:tc>
      </w:tr>
      <w:tr w:rsidR="00576844" w:rsidRPr="00705245" w14:paraId="0ACAA9C0" w14:textId="77777777" w:rsidTr="00576844">
        <w:tc>
          <w:tcPr>
            <w:tcW w:w="1559" w:type="dxa"/>
            <w:vAlign w:val="center"/>
          </w:tcPr>
          <w:p w14:paraId="214188D4" w14:textId="77777777" w:rsidR="00576844" w:rsidRPr="00705245" w:rsidRDefault="00576844" w:rsidP="0057684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6A2AE61C" w14:textId="77777777" w:rsidR="00576844" w:rsidRPr="00705245" w:rsidRDefault="00576844" w:rsidP="0057684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576844" w:rsidRPr="00705245" w14:paraId="1D87603E" w14:textId="77777777" w:rsidTr="00576844">
        <w:tc>
          <w:tcPr>
            <w:tcW w:w="1559" w:type="dxa"/>
            <w:vAlign w:val="center"/>
          </w:tcPr>
          <w:p w14:paraId="1BDEDB9B" w14:textId="77777777" w:rsidR="00576844" w:rsidRPr="00705245" w:rsidRDefault="00576844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4F9B8D45" w14:textId="77777777" w:rsidR="00576844" w:rsidRPr="00705245" w:rsidRDefault="006D3E4E" w:rsidP="0057684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 서버명/CPU</w:t>
            </w:r>
          </w:p>
        </w:tc>
      </w:tr>
      <w:tr w:rsidR="00576844" w:rsidRPr="00705245" w14:paraId="355322FA" w14:textId="77777777" w:rsidTr="00576844">
        <w:tc>
          <w:tcPr>
            <w:tcW w:w="1559" w:type="dxa"/>
            <w:vAlign w:val="center"/>
          </w:tcPr>
          <w:p w14:paraId="6D83EBA2" w14:textId="77777777" w:rsidR="00576844" w:rsidRPr="00705245" w:rsidRDefault="00576844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78F3A022" w14:textId="77777777" w:rsidR="00576844" w:rsidRPr="00705245" w:rsidRDefault="006D3E4E" w:rsidP="0057684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CPUOverflow</w:t>
            </w:r>
          </w:p>
        </w:tc>
      </w:tr>
      <w:tr w:rsidR="00576844" w:rsidRPr="00705245" w14:paraId="627275DE" w14:textId="77777777" w:rsidTr="00576844">
        <w:tc>
          <w:tcPr>
            <w:tcW w:w="1559" w:type="dxa"/>
            <w:vAlign w:val="center"/>
          </w:tcPr>
          <w:p w14:paraId="51719694" w14:textId="77777777" w:rsidR="00576844" w:rsidRPr="00705245" w:rsidRDefault="00576844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0DAA89BB" w14:textId="77777777" w:rsidR="00576844" w:rsidRPr="00705245" w:rsidRDefault="006D3E4E" w:rsidP="0057684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CPU load is too high</w:t>
            </w:r>
          </w:p>
        </w:tc>
      </w:tr>
      <w:tr w:rsidR="00576844" w:rsidRPr="00705245" w14:paraId="59BB0489" w14:textId="77777777" w:rsidTr="00576844">
        <w:tc>
          <w:tcPr>
            <w:tcW w:w="1559" w:type="dxa"/>
            <w:vAlign w:val="center"/>
          </w:tcPr>
          <w:p w14:paraId="5C20A28F" w14:textId="77777777" w:rsidR="00576844" w:rsidRPr="00705245" w:rsidRDefault="00576844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6B092AC7" w14:textId="77777777" w:rsidR="00576844" w:rsidRPr="00705245" w:rsidRDefault="006D3E4E" w:rsidP="006D3E4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CPU load is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% (CRI: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,MAJ: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C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,MIN: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D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)</w:t>
            </w:r>
          </w:p>
        </w:tc>
      </w:tr>
    </w:tbl>
    <w:p w14:paraId="76A9D980" w14:textId="77777777" w:rsidR="00576844" w:rsidRPr="00705245" w:rsidRDefault="006D3E4E" w:rsidP="00997712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현재 CPU 사용률</w:t>
      </w:r>
    </w:p>
    <w:p w14:paraId="6D0A0C9E" w14:textId="77777777" w:rsidR="006D3E4E" w:rsidRPr="00705245" w:rsidRDefault="006D3E4E" w:rsidP="00997712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B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CRITICAL 등급 임계치</w:t>
      </w:r>
    </w:p>
    <w:p w14:paraId="3592F2D3" w14:textId="77777777" w:rsidR="006D3E4E" w:rsidRPr="00705245" w:rsidRDefault="006D3E4E" w:rsidP="00997712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 : MAJOR 등급 임계치</w:t>
      </w:r>
    </w:p>
    <w:p w14:paraId="617A5201" w14:textId="77777777" w:rsidR="006D3E4E" w:rsidRPr="00705245" w:rsidRDefault="006D3E4E" w:rsidP="00997712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 : MINOR 등급 임계치</w:t>
      </w:r>
    </w:p>
    <w:p w14:paraId="2CA8E9E6" w14:textId="77777777" w:rsidR="00576844" w:rsidRPr="00705245" w:rsidRDefault="00576844" w:rsidP="00997712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6721E7DB" w14:textId="77777777" w:rsidR="00997712" w:rsidRPr="00705245" w:rsidRDefault="00576844" w:rsidP="007869C1">
      <w:pPr>
        <w:numPr>
          <w:ilvl w:val="0"/>
          <w:numId w:val="12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1AC8AB74" w14:textId="77777777" w:rsidR="006D3E4E" w:rsidRPr="00705245" w:rsidRDefault="006D3E4E" w:rsidP="006D3E4E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발생 위치를 확인하여 해당 Alarm 이 발생한 장비에서 CPU 사용률을 확인한다.</w:t>
      </w:r>
    </w:p>
    <w:p w14:paraId="1F665463" w14:textId="77777777" w:rsidR="00AC0F55" w:rsidRPr="00705245" w:rsidRDefault="006D3E4E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CPU 부하가 많이 발생한 프로세스의 로그(~/</w:t>
      </w:r>
      <w:r w:rsidR="000203B4" w:rsidRPr="00705245">
        <w:rPr>
          <w:rFonts w:asciiTheme="minorEastAsia" w:eastAsiaTheme="minorEastAsia" w:hAnsiTheme="minorEastAsia" w:cs="Tahoma" w:hint="eastAsia"/>
          <w:szCs w:val="20"/>
        </w:rPr>
        <w:t>ibc</w:t>
      </w:r>
      <w:r w:rsidRPr="00705245">
        <w:rPr>
          <w:rFonts w:asciiTheme="minorEastAsia" w:eastAsiaTheme="minorEastAsia" w:hAnsiTheme="minorEastAsia" w:cs="Tahoma" w:hint="eastAsia"/>
          <w:szCs w:val="20"/>
        </w:rPr>
        <w:t>/log/프로세스명/프로세스명.mmdd)를 확인한다.</w:t>
      </w:r>
    </w:p>
    <w:p w14:paraId="33C02C3D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6E6DE491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08E688AA" w14:textId="77777777" w:rsidR="006D3E4E" w:rsidRPr="00705245" w:rsidRDefault="006D3E4E" w:rsidP="004E0AB3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4" w:name="_Toc171597095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A001</w:t>
      </w:r>
      <w:r w:rsidR="00F600A1"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3</w:t>
      </w:r>
      <w:bookmarkEnd w:id="14"/>
    </w:p>
    <w:p w14:paraId="0F158A26" w14:textId="77777777" w:rsidR="006D3E4E" w:rsidRPr="00705245" w:rsidRDefault="006D3E4E" w:rsidP="004E0AB3">
      <w:pPr>
        <w:numPr>
          <w:ilvl w:val="0"/>
          <w:numId w:val="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4861839C" w14:textId="77777777" w:rsidR="006D3E4E" w:rsidRPr="00705245" w:rsidRDefault="006D3E4E" w:rsidP="006D3E4E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설정된 임계치보다</w:t>
      </w:r>
      <w:r w:rsidR="00AA0FE0" w:rsidRPr="00705245">
        <w:rPr>
          <w:rFonts w:asciiTheme="minorEastAsia" w:eastAsiaTheme="minorEastAsia" w:hAnsiTheme="minorEastAsia" w:cs="Tahoma" w:hint="eastAsia"/>
          <w:szCs w:val="20"/>
        </w:rPr>
        <w:t xml:space="preserve"> DISK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사용률이 높을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D3E4E" w:rsidRPr="00705245" w14:paraId="3081C612" w14:textId="77777777" w:rsidTr="006D3E4E">
        <w:tc>
          <w:tcPr>
            <w:tcW w:w="1559" w:type="dxa"/>
            <w:shd w:val="clear" w:color="auto" w:fill="8DB3E2"/>
            <w:vAlign w:val="center"/>
          </w:tcPr>
          <w:p w14:paraId="6002CD2A" w14:textId="77777777" w:rsidR="006D3E4E" w:rsidRPr="00705245" w:rsidRDefault="006D3E4E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6685A7C3" w14:textId="77777777" w:rsidR="006D3E4E" w:rsidRPr="00705245" w:rsidRDefault="006D3E4E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D3E4E" w:rsidRPr="00705245" w14:paraId="14B2F6C9" w14:textId="77777777" w:rsidTr="006D3E4E">
        <w:tc>
          <w:tcPr>
            <w:tcW w:w="1559" w:type="dxa"/>
            <w:vAlign w:val="center"/>
          </w:tcPr>
          <w:p w14:paraId="7D987F65" w14:textId="77777777" w:rsidR="006D3E4E" w:rsidRPr="00705245" w:rsidRDefault="006D3E4E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5E5C443E" w14:textId="77777777" w:rsidR="006D3E4E" w:rsidRPr="00705245" w:rsidRDefault="002866FF" w:rsidP="006D3E4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A0013</w:t>
            </w:r>
          </w:p>
        </w:tc>
      </w:tr>
      <w:tr w:rsidR="006D3E4E" w:rsidRPr="00705245" w14:paraId="62624FBD" w14:textId="77777777" w:rsidTr="006D3E4E">
        <w:tc>
          <w:tcPr>
            <w:tcW w:w="1559" w:type="dxa"/>
            <w:vAlign w:val="center"/>
          </w:tcPr>
          <w:p w14:paraId="30B244F4" w14:textId="77777777" w:rsidR="006D3E4E" w:rsidRPr="00705245" w:rsidRDefault="006D3E4E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20C0681" w14:textId="77777777" w:rsidR="006D3E4E" w:rsidRPr="00705245" w:rsidRDefault="006D3E4E" w:rsidP="006D3E4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6D3E4E" w:rsidRPr="00705245" w14:paraId="384F780A" w14:textId="77777777" w:rsidTr="006D3E4E">
        <w:tc>
          <w:tcPr>
            <w:tcW w:w="1559" w:type="dxa"/>
            <w:vAlign w:val="center"/>
          </w:tcPr>
          <w:p w14:paraId="7099ED6F" w14:textId="77777777" w:rsidR="006D3E4E" w:rsidRPr="00705245" w:rsidRDefault="006D3E4E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C36AB1E" w14:textId="77777777" w:rsidR="006D3E4E" w:rsidRPr="00705245" w:rsidRDefault="006D3E4E" w:rsidP="006D3E4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 서버명/</w:t>
            </w:r>
            <w:r w:rsidR="002866FF" w:rsidRPr="00705245">
              <w:rPr>
                <w:rFonts w:asciiTheme="minorEastAsia" w:eastAsiaTheme="minorEastAsia" w:hAnsiTheme="minorEastAsia" w:hint="eastAsia"/>
                <w:color w:val="000000"/>
              </w:rPr>
              <w:t>DISK/파티션명</w:t>
            </w:r>
          </w:p>
        </w:tc>
      </w:tr>
      <w:tr w:rsidR="006D3E4E" w:rsidRPr="00705245" w14:paraId="1F3E7B1B" w14:textId="77777777" w:rsidTr="006D3E4E">
        <w:tc>
          <w:tcPr>
            <w:tcW w:w="1559" w:type="dxa"/>
            <w:vAlign w:val="center"/>
          </w:tcPr>
          <w:p w14:paraId="5BBCDED0" w14:textId="77777777" w:rsidR="006D3E4E" w:rsidRPr="00705245" w:rsidRDefault="006D3E4E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77BCC0D4" w14:textId="77777777" w:rsidR="006D3E4E" w:rsidRPr="00705245" w:rsidRDefault="002866FF" w:rsidP="006D3E4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DiskOverload</w:t>
            </w:r>
          </w:p>
        </w:tc>
      </w:tr>
      <w:tr w:rsidR="006D3E4E" w:rsidRPr="00705245" w14:paraId="7A634A51" w14:textId="77777777" w:rsidTr="006D3E4E">
        <w:tc>
          <w:tcPr>
            <w:tcW w:w="1559" w:type="dxa"/>
            <w:vAlign w:val="center"/>
          </w:tcPr>
          <w:p w14:paraId="3B05787A" w14:textId="77777777" w:rsidR="006D3E4E" w:rsidRPr="00705245" w:rsidRDefault="006D3E4E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5BEBA69A" w14:textId="77777777" w:rsidR="006D3E4E" w:rsidRPr="00705245" w:rsidRDefault="002866FF" w:rsidP="006D3E4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Used rate of DISK is too high</w:t>
            </w:r>
          </w:p>
        </w:tc>
      </w:tr>
      <w:tr w:rsidR="006D3E4E" w:rsidRPr="00705245" w14:paraId="735235DC" w14:textId="77777777" w:rsidTr="006D3E4E">
        <w:tc>
          <w:tcPr>
            <w:tcW w:w="1559" w:type="dxa"/>
            <w:vAlign w:val="center"/>
          </w:tcPr>
          <w:p w14:paraId="4E27069A" w14:textId="77777777" w:rsidR="006D3E4E" w:rsidRPr="00705245" w:rsidRDefault="006D3E4E" w:rsidP="006D3E4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4A35217B" w14:textId="77777777" w:rsidR="006D3E4E" w:rsidRPr="00705245" w:rsidRDefault="002866FF" w:rsidP="00AA0FE0">
            <w:pPr>
              <w:pStyle w:val="16"/>
              <w:jc w:val="left"/>
              <w:rPr>
                <w:rFonts w:asciiTheme="minorEastAsia" w:eastAsiaTheme="minorEastAsia" w:hAnsiTheme="minorEastAsia" w:cs="굴림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used amount of [</w:t>
            </w:r>
            <w:r w:rsidR="00AA0FE0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="00AA0FE0"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] is </w:t>
            </w:r>
            <w:r w:rsidR="00AA0FE0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% (CRI:</w:t>
            </w:r>
            <w:r w:rsidR="00AA0FE0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C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,MAJ:</w:t>
            </w:r>
            <w:r w:rsidR="00AA0FE0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D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,MIN:</w:t>
            </w:r>
            <w:r w:rsidR="00AA0FE0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E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)</w:t>
            </w:r>
          </w:p>
        </w:tc>
      </w:tr>
    </w:tbl>
    <w:p w14:paraId="33E93262" w14:textId="77777777" w:rsidR="006D3E4E" w:rsidRPr="00705245" w:rsidRDefault="006D3E4E" w:rsidP="006D3E4E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</w:t>
      </w:r>
      <w:r w:rsidR="00AA0FE0" w:rsidRPr="00705245">
        <w:rPr>
          <w:rFonts w:asciiTheme="minorEastAsia" w:eastAsiaTheme="minorEastAsia" w:hAnsiTheme="minorEastAsia" w:cs="Tahoma" w:hint="eastAsia"/>
          <w:szCs w:val="20"/>
        </w:rPr>
        <w:t>파티션 명</w:t>
      </w:r>
    </w:p>
    <w:p w14:paraId="143E9E04" w14:textId="77777777" w:rsidR="006D3E4E" w:rsidRPr="00705245" w:rsidRDefault="006D3E4E" w:rsidP="006D3E4E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B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</w:t>
      </w:r>
      <w:r w:rsidR="00AA0FE0" w:rsidRPr="00705245">
        <w:rPr>
          <w:rFonts w:asciiTheme="minorEastAsia" w:eastAsiaTheme="minorEastAsia" w:hAnsiTheme="minorEastAsia" w:cs="Tahoma" w:hint="eastAsia"/>
          <w:szCs w:val="20"/>
        </w:rPr>
        <w:t>현재 DISK 사용률</w:t>
      </w:r>
    </w:p>
    <w:p w14:paraId="4140ACB6" w14:textId="77777777" w:rsidR="006D3E4E" w:rsidRPr="00705245" w:rsidRDefault="006D3E4E" w:rsidP="006D3E4E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C : </w:t>
      </w:r>
      <w:r w:rsidR="00AA0FE0" w:rsidRPr="00705245">
        <w:rPr>
          <w:rFonts w:asciiTheme="minorEastAsia" w:eastAsiaTheme="minorEastAsia" w:hAnsiTheme="minorEastAsia" w:cs="Tahoma" w:hint="eastAsia"/>
          <w:szCs w:val="20"/>
        </w:rPr>
        <w:t>CRITICAL 등급 임계치</w:t>
      </w:r>
    </w:p>
    <w:p w14:paraId="692E90DD" w14:textId="77777777" w:rsidR="006D3E4E" w:rsidRPr="00705245" w:rsidRDefault="006D3E4E" w:rsidP="006D3E4E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D : </w:t>
      </w:r>
      <w:r w:rsidR="00AA0FE0" w:rsidRPr="00705245">
        <w:rPr>
          <w:rFonts w:asciiTheme="minorEastAsia" w:eastAsiaTheme="minorEastAsia" w:hAnsiTheme="minorEastAsia" w:cs="Tahoma" w:hint="eastAsia"/>
          <w:szCs w:val="20"/>
        </w:rPr>
        <w:t>MAJOR 등급 임계치</w:t>
      </w:r>
    </w:p>
    <w:p w14:paraId="3A786AD1" w14:textId="77777777" w:rsidR="00AA0FE0" w:rsidRPr="00705245" w:rsidRDefault="00AA0FE0" w:rsidP="006D3E4E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E : MINOR 등급 임계치</w:t>
      </w:r>
    </w:p>
    <w:p w14:paraId="38A6A96B" w14:textId="77777777" w:rsidR="006D3E4E" w:rsidRPr="00705245" w:rsidRDefault="006D3E4E" w:rsidP="006D3E4E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6CBE5160" w14:textId="77777777" w:rsidR="006D3E4E" w:rsidRPr="00705245" w:rsidRDefault="006D3E4E" w:rsidP="004E0AB3">
      <w:pPr>
        <w:numPr>
          <w:ilvl w:val="0"/>
          <w:numId w:val="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5C44B21B" w14:textId="77777777" w:rsidR="006D3E4E" w:rsidRPr="00705245" w:rsidRDefault="006D3E4E" w:rsidP="00AA0FE0">
      <w:pPr>
        <w:ind w:leftChars="400" w:left="1100" w:hangingChars="150" w:hanging="300"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 발생 위치를 확인하여 해당 Alarm 이 발생한 장비에서 </w:t>
      </w:r>
      <w:r w:rsidR="00AA0FE0" w:rsidRPr="00705245">
        <w:rPr>
          <w:rFonts w:asciiTheme="minorEastAsia" w:eastAsiaTheme="minorEastAsia" w:hAnsiTheme="minorEastAsia" w:cs="Tahoma" w:hint="eastAsia"/>
          <w:szCs w:val="20"/>
        </w:rPr>
        <w:t>다스크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사용률을 확인</w:t>
      </w:r>
      <w:r w:rsidR="00AA0FE0" w:rsidRPr="00705245">
        <w:rPr>
          <w:rFonts w:asciiTheme="minorEastAsia" w:eastAsiaTheme="minorEastAsia" w:hAnsiTheme="minorEastAsia" w:cs="Tahoma" w:hint="eastAsia"/>
          <w:szCs w:val="20"/>
        </w:rPr>
        <w:t xml:space="preserve"> </w:t>
      </w:r>
      <w:r w:rsidRPr="00705245">
        <w:rPr>
          <w:rFonts w:asciiTheme="minorEastAsia" w:eastAsiaTheme="minorEastAsia" w:hAnsiTheme="minorEastAsia" w:cs="Tahoma" w:hint="eastAsia"/>
          <w:szCs w:val="20"/>
        </w:rPr>
        <w:t>한다.</w:t>
      </w:r>
    </w:p>
    <w:p w14:paraId="527194BE" w14:textId="77777777" w:rsidR="00AA0FE0" w:rsidRPr="00705245" w:rsidRDefault="006D3E4E" w:rsidP="00AA0FE0">
      <w:pPr>
        <w:ind w:leftChars="400" w:left="1500" w:hangingChars="350" w:hanging="700"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2.2) </w:t>
      </w:r>
      <w:r w:rsidR="00AA0FE0" w:rsidRPr="00705245">
        <w:rPr>
          <w:rFonts w:asciiTheme="minorEastAsia" w:eastAsiaTheme="minorEastAsia" w:hAnsiTheme="minorEastAsia" w:cs="Tahoma" w:hint="eastAsia"/>
          <w:szCs w:val="20"/>
        </w:rPr>
        <w:t>장애가 발생한 파티션에 로그를 확인하고 로그가 보관기간이 지난 로그가 있는지 확인한다.</w:t>
      </w:r>
    </w:p>
    <w:p w14:paraId="6A641C2E" w14:textId="77777777" w:rsidR="00AA0FE0" w:rsidRPr="00705245" w:rsidRDefault="00AA0FE0" w:rsidP="00AA0FE0">
      <w:pPr>
        <w:ind w:leftChars="400" w:left="1500" w:hangingChars="350" w:hanging="7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2.3) 보관기간이 지난 로그가 있을 경우 DELLOG 프로세스의 로그를 확인한다.</w:t>
      </w:r>
    </w:p>
    <w:p w14:paraId="1D9A04C7" w14:textId="77777777" w:rsidR="00AC0F55" w:rsidRPr="00705245" w:rsidRDefault="00AA0FE0" w:rsidP="002979A2">
      <w:pPr>
        <w:ind w:leftChars="400" w:left="1500" w:hangingChars="350" w:hanging="700"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2.4) 보관기간이 지난 로그가 없을 경우 DELLOG 설정파일 (~/</w:t>
      </w:r>
      <w:r w:rsidR="000203B4" w:rsidRPr="00705245">
        <w:rPr>
          <w:rFonts w:asciiTheme="minorEastAsia" w:eastAsiaTheme="minorEastAsia" w:hAnsiTheme="minorEastAsia" w:cs="Tahoma" w:hint="eastAsia"/>
          <w:szCs w:val="20"/>
        </w:rPr>
        <w:t>ibc</w:t>
      </w:r>
      <w:r w:rsidRPr="00705245">
        <w:rPr>
          <w:rFonts w:asciiTheme="minorEastAsia" w:eastAsiaTheme="minorEastAsia" w:hAnsiTheme="minorEastAsia" w:cs="Tahoma" w:hint="eastAsia"/>
          <w:szCs w:val="20"/>
        </w:rPr>
        <w:t>/config/DELLOG/DELLOG.cfg) 에서 보관주기를 조절한다.</w:t>
      </w:r>
    </w:p>
    <w:p w14:paraId="38B607A2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3A4F9450" w14:textId="77777777" w:rsidR="002979A2" w:rsidRPr="00705245" w:rsidRDefault="002979A2" w:rsidP="002979A2">
      <w:pPr>
        <w:ind w:leftChars="400" w:left="1500" w:hangingChars="350" w:hanging="700"/>
        <w:jc w:val="left"/>
        <w:rPr>
          <w:rFonts w:asciiTheme="minorEastAsia" w:eastAsiaTheme="minorEastAsia" w:hAnsiTheme="minorEastAsia" w:cs="Tahoma"/>
          <w:szCs w:val="20"/>
        </w:rPr>
      </w:pPr>
    </w:p>
    <w:p w14:paraId="19F99F53" w14:textId="77777777" w:rsidR="00F600A1" w:rsidRPr="00705245" w:rsidRDefault="00F600A1" w:rsidP="004E0AB3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5" w:name="_Toc171597096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A0014</w:t>
      </w:r>
      <w:bookmarkEnd w:id="15"/>
    </w:p>
    <w:p w14:paraId="1861F9F6" w14:textId="77777777" w:rsidR="00F600A1" w:rsidRPr="00705245" w:rsidRDefault="00F600A1" w:rsidP="004E0AB3">
      <w:pPr>
        <w:numPr>
          <w:ilvl w:val="0"/>
          <w:numId w:val="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01BF1ECC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설정된 임계치보다</w:t>
      </w:r>
      <w:r w:rsidR="00AA0FE0" w:rsidRPr="00705245">
        <w:rPr>
          <w:rFonts w:asciiTheme="minorEastAsia" w:eastAsiaTheme="minorEastAsia" w:hAnsiTheme="minorEastAsia" w:cs="Tahoma" w:hint="eastAsia"/>
          <w:szCs w:val="20"/>
        </w:rPr>
        <w:t xml:space="preserve"> MEMORY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사용률이 높을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0A1" w:rsidRPr="00705245" w14:paraId="56C58358" w14:textId="77777777" w:rsidTr="002866FF">
        <w:tc>
          <w:tcPr>
            <w:tcW w:w="1559" w:type="dxa"/>
            <w:shd w:val="clear" w:color="auto" w:fill="8DB3E2"/>
            <w:vAlign w:val="center"/>
          </w:tcPr>
          <w:p w14:paraId="1C0D3614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1E05910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0A1" w:rsidRPr="00705245" w14:paraId="43F43C2C" w14:textId="77777777" w:rsidTr="002866FF">
        <w:tc>
          <w:tcPr>
            <w:tcW w:w="1559" w:type="dxa"/>
            <w:vAlign w:val="center"/>
          </w:tcPr>
          <w:p w14:paraId="724C9A36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7FC50240" w14:textId="77777777" w:rsidR="00F600A1" w:rsidRPr="00705245" w:rsidRDefault="00AA0FE0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A0014</w:t>
            </w:r>
          </w:p>
        </w:tc>
      </w:tr>
      <w:tr w:rsidR="00F600A1" w:rsidRPr="00705245" w14:paraId="61CEE32B" w14:textId="77777777" w:rsidTr="002866FF">
        <w:tc>
          <w:tcPr>
            <w:tcW w:w="1559" w:type="dxa"/>
            <w:vAlign w:val="center"/>
          </w:tcPr>
          <w:p w14:paraId="0BB5459F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43C8BE0" w14:textId="77777777" w:rsidR="00F600A1" w:rsidRPr="00705245" w:rsidRDefault="00F600A1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F600A1" w:rsidRPr="00705245" w14:paraId="4F82539D" w14:textId="77777777" w:rsidTr="002866FF">
        <w:tc>
          <w:tcPr>
            <w:tcW w:w="1559" w:type="dxa"/>
            <w:vAlign w:val="center"/>
          </w:tcPr>
          <w:p w14:paraId="58EDDDCF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8632B56" w14:textId="77777777" w:rsidR="00F600A1" w:rsidRPr="00705245" w:rsidRDefault="00F600A1" w:rsidP="00AA0FE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 서버명/</w:t>
            </w:r>
            <w:r w:rsidR="00AA0FE0" w:rsidRPr="00705245">
              <w:rPr>
                <w:rFonts w:asciiTheme="minorEastAsia" w:eastAsiaTheme="minorEastAsia" w:hAnsiTheme="minorEastAsia" w:hint="eastAsia"/>
                <w:color w:val="000000"/>
              </w:rPr>
              <w:t>MEMORY</w:t>
            </w:r>
          </w:p>
        </w:tc>
      </w:tr>
      <w:tr w:rsidR="00F600A1" w:rsidRPr="00705245" w14:paraId="28490919" w14:textId="77777777" w:rsidTr="002866FF">
        <w:tc>
          <w:tcPr>
            <w:tcW w:w="1559" w:type="dxa"/>
            <w:vAlign w:val="center"/>
          </w:tcPr>
          <w:p w14:paraId="55CE91EA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70C09CB7" w14:textId="77777777" w:rsidR="00F600A1" w:rsidRPr="00705245" w:rsidRDefault="00AA0FE0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MemoryOverflow</w:t>
            </w:r>
          </w:p>
        </w:tc>
      </w:tr>
      <w:tr w:rsidR="00F600A1" w:rsidRPr="00705245" w14:paraId="0765AEBD" w14:textId="77777777" w:rsidTr="002866FF">
        <w:tc>
          <w:tcPr>
            <w:tcW w:w="1559" w:type="dxa"/>
            <w:vAlign w:val="center"/>
          </w:tcPr>
          <w:p w14:paraId="14EEDE39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2ACFF7E4" w14:textId="77777777" w:rsidR="00F600A1" w:rsidRPr="00705245" w:rsidRDefault="00AA0FE0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MEMORY load is too high</w:t>
            </w:r>
          </w:p>
        </w:tc>
      </w:tr>
      <w:tr w:rsidR="00F600A1" w:rsidRPr="00705245" w14:paraId="0D79C41E" w14:textId="77777777" w:rsidTr="002866FF">
        <w:tc>
          <w:tcPr>
            <w:tcW w:w="1559" w:type="dxa"/>
            <w:vAlign w:val="center"/>
          </w:tcPr>
          <w:p w14:paraId="62ED3205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40A4CDD9" w14:textId="77777777" w:rsidR="00F600A1" w:rsidRPr="00705245" w:rsidRDefault="00AA0FE0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MEMORY</w:t>
            </w:r>
            <w:r w:rsidR="00F600A1" w:rsidRPr="00705245">
              <w:rPr>
                <w:rFonts w:asciiTheme="minorEastAsia" w:eastAsiaTheme="minorEastAsia" w:hAnsiTheme="minorEastAsia"/>
                <w:color w:val="000000"/>
              </w:rPr>
              <w:t xml:space="preserve"> load is </w:t>
            </w:r>
            <w:r w:rsidR="00F600A1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="00F600A1" w:rsidRPr="00705245">
              <w:rPr>
                <w:rFonts w:asciiTheme="minorEastAsia" w:eastAsiaTheme="minorEastAsia" w:hAnsiTheme="minorEastAsia"/>
                <w:color w:val="000000"/>
              </w:rPr>
              <w:t>% (CRI:</w:t>
            </w:r>
            <w:r w:rsidR="00F600A1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="00F600A1" w:rsidRPr="00705245">
              <w:rPr>
                <w:rFonts w:asciiTheme="minorEastAsia" w:eastAsiaTheme="minorEastAsia" w:hAnsiTheme="minorEastAsia"/>
                <w:color w:val="000000"/>
              </w:rPr>
              <w:t>,MAJ:</w:t>
            </w:r>
            <w:r w:rsidR="00F600A1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C</w:t>
            </w:r>
            <w:r w:rsidR="00F600A1" w:rsidRPr="00705245">
              <w:rPr>
                <w:rFonts w:asciiTheme="minorEastAsia" w:eastAsiaTheme="minorEastAsia" w:hAnsiTheme="minorEastAsia"/>
                <w:color w:val="000000"/>
              </w:rPr>
              <w:t>,MIN:</w:t>
            </w:r>
            <w:r w:rsidR="00F600A1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D</w:t>
            </w:r>
            <w:r w:rsidR="00F600A1" w:rsidRPr="00705245">
              <w:rPr>
                <w:rFonts w:asciiTheme="minorEastAsia" w:eastAsiaTheme="minorEastAsia" w:hAnsiTheme="minorEastAsia"/>
                <w:color w:val="000000"/>
              </w:rPr>
              <w:t>)</w:t>
            </w:r>
          </w:p>
        </w:tc>
      </w:tr>
    </w:tbl>
    <w:p w14:paraId="136574EA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현재</w:t>
      </w:r>
      <w:r w:rsidR="00AA0FE0" w:rsidRPr="00705245">
        <w:rPr>
          <w:rFonts w:asciiTheme="minorEastAsia" w:eastAsiaTheme="minorEastAsia" w:hAnsiTheme="minorEastAsia" w:cs="Tahoma" w:hint="eastAsia"/>
          <w:szCs w:val="20"/>
        </w:rPr>
        <w:t xml:space="preserve"> MEMORY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사용률</w:t>
      </w:r>
    </w:p>
    <w:p w14:paraId="3642E975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B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CRITICAL 등급 임계치</w:t>
      </w:r>
    </w:p>
    <w:p w14:paraId="40030D0A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 : MAJOR 등급 임계치</w:t>
      </w:r>
    </w:p>
    <w:p w14:paraId="501802D0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 : MINOR 등급 임계치</w:t>
      </w:r>
    </w:p>
    <w:p w14:paraId="4430B8A8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1C28EFBB" w14:textId="77777777" w:rsidR="00F600A1" w:rsidRPr="00705245" w:rsidRDefault="00F600A1" w:rsidP="004E0AB3">
      <w:pPr>
        <w:numPr>
          <w:ilvl w:val="0"/>
          <w:numId w:val="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6981A595" w14:textId="77777777" w:rsidR="00F600A1" w:rsidRPr="00705245" w:rsidRDefault="00F600A1" w:rsidP="00F600A1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 발생 위치를 확인하여 해당 Alarm 이 발생한 장비에서 </w:t>
      </w:r>
      <w:r w:rsidR="00AA0FE0" w:rsidRPr="00705245">
        <w:rPr>
          <w:rFonts w:asciiTheme="minorEastAsia" w:eastAsiaTheme="minorEastAsia" w:hAnsiTheme="minorEastAsia" w:cs="Tahoma" w:hint="eastAsia"/>
          <w:szCs w:val="20"/>
        </w:rPr>
        <w:t>MEMORY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사용률을 확인한다.</w:t>
      </w:r>
    </w:p>
    <w:p w14:paraId="2DBA3E5D" w14:textId="77777777" w:rsidR="00F600A1" w:rsidRPr="00705245" w:rsidRDefault="00F600A1" w:rsidP="00F600A1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2.2) </w:t>
      </w:r>
      <w:r w:rsidR="00AA0FE0" w:rsidRPr="00705245">
        <w:rPr>
          <w:rFonts w:asciiTheme="minorEastAsia" w:eastAsiaTheme="minorEastAsia" w:hAnsiTheme="minorEastAsia" w:cs="Tahoma" w:hint="eastAsia"/>
          <w:szCs w:val="20"/>
        </w:rPr>
        <w:t>MEMORY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부하가 많이 발생한 프로세스의 로그(~/</w:t>
      </w:r>
      <w:r w:rsidR="000203B4" w:rsidRPr="00705245">
        <w:rPr>
          <w:rFonts w:asciiTheme="minorEastAsia" w:eastAsiaTheme="minorEastAsia" w:hAnsiTheme="minorEastAsia" w:cs="Tahoma" w:hint="eastAsia"/>
          <w:szCs w:val="20"/>
        </w:rPr>
        <w:t>ibc</w:t>
      </w:r>
      <w:r w:rsidRPr="00705245">
        <w:rPr>
          <w:rFonts w:asciiTheme="minorEastAsia" w:eastAsiaTheme="minorEastAsia" w:hAnsiTheme="minorEastAsia" w:cs="Tahoma" w:hint="eastAsia"/>
          <w:szCs w:val="20"/>
        </w:rPr>
        <w:t>/log/프로세스명/프로세스명.mmdd)를 확인한다.</w:t>
      </w:r>
    </w:p>
    <w:p w14:paraId="5CF74B94" w14:textId="77777777" w:rsidR="00AA0FE0" w:rsidRPr="00705245" w:rsidRDefault="00AA0FE0" w:rsidP="00F600A1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2.3) </w:t>
      </w:r>
      <w:r w:rsidRPr="00705245">
        <w:rPr>
          <w:rFonts w:asciiTheme="minorEastAsia" w:eastAsiaTheme="minorEastAsia" w:hAnsiTheme="minorEastAsia" w:cs="Tahoma"/>
          <w:szCs w:val="20"/>
        </w:rPr>
        <w:t>로그에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이상이 없을 경우 해당 프로세스의 메모리 릭이 존재하는지 검사한다.</w:t>
      </w:r>
    </w:p>
    <w:p w14:paraId="161B45C9" w14:textId="77777777" w:rsidR="00432C04" w:rsidRPr="00705245" w:rsidRDefault="00432C04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2F50DB68" w14:textId="77777777" w:rsidR="00432C04" w:rsidRPr="00705245" w:rsidRDefault="00432C04" w:rsidP="00432C04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6" w:name="_Toc171597097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A0023</w:t>
      </w:r>
      <w:bookmarkEnd w:id="16"/>
    </w:p>
    <w:p w14:paraId="4BFDDEC6" w14:textId="77777777" w:rsidR="00432C04" w:rsidRPr="00705245" w:rsidRDefault="00432C04" w:rsidP="00432C04">
      <w:pPr>
        <w:numPr>
          <w:ilvl w:val="0"/>
          <w:numId w:val="7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5584265" w14:textId="77777777" w:rsidR="00432C04" w:rsidRPr="00705245" w:rsidRDefault="00F02E13" w:rsidP="00432C04">
      <w:pPr>
        <w:pStyle w:val="afa"/>
        <w:ind w:leftChars="0"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각 프로세서에서 관리하고 있는 </w:t>
      </w:r>
      <w:r w:rsidR="00B30D1C" w:rsidRPr="00705245">
        <w:rPr>
          <w:rFonts w:asciiTheme="minorEastAsia" w:eastAsiaTheme="minorEastAsia" w:hAnsiTheme="minorEastAsia" w:cs="Tahoma" w:hint="eastAsia"/>
          <w:szCs w:val="20"/>
        </w:rPr>
        <w:t>노드가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Block</w:t>
      </w:r>
      <w:r w:rsidR="00B30D1C" w:rsidRPr="00705245">
        <w:rPr>
          <w:rFonts w:asciiTheme="minorEastAsia" w:eastAsiaTheme="minorEastAsia" w:hAnsiTheme="minorEastAsia" w:cs="Tahoma" w:hint="eastAsia"/>
          <w:szCs w:val="20"/>
        </w:rPr>
        <w:t>될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경우 발생한다.</w:t>
      </w:r>
    </w:p>
    <w:p w14:paraId="05F80F30" w14:textId="77777777" w:rsidR="00F02E13" w:rsidRPr="00705245" w:rsidRDefault="00F02E13" w:rsidP="00432C04">
      <w:pPr>
        <w:pStyle w:val="afa"/>
        <w:ind w:leftChars="0"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SLB : CM으로 호 유입되지 않도록 Manual Block 기능이 ON되었을 시에 발생한다.</w:t>
      </w:r>
    </w:p>
    <w:p w14:paraId="186B4688" w14:textId="77777777" w:rsidR="00F02E13" w:rsidRPr="00705245" w:rsidRDefault="00F02E13" w:rsidP="00432C04">
      <w:pPr>
        <w:pStyle w:val="afa"/>
        <w:ind w:leftChars="0"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CM : EMP로 호 유입되지 않도록 Manual Block 기능이 ON 되었을 시에 발생한다.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432C04" w:rsidRPr="00705245" w14:paraId="1DAA1422" w14:textId="77777777" w:rsidTr="00F02E13">
        <w:tc>
          <w:tcPr>
            <w:tcW w:w="1559" w:type="dxa"/>
            <w:shd w:val="clear" w:color="auto" w:fill="8DB3E2"/>
            <w:vAlign w:val="center"/>
          </w:tcPr>
          <w:p w14:paraId="667D9BAE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7BCA5EF7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432C04" w:rsidRPr="00705245" w14:paraId="5F809A43" w14:textId="77777777" w:rsidTr="00F02E13">
        <w:tc>
          <w:tcPr>
            <w:tcW w:w="1559" w:type="dxa"/>
            <w:vAlign w:val="center"/>
          </w:tcPr>
          <w:p w14:paraId="20D30D22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5BAB8E58" w14:textId="77777777" w:rsidR="00432C04" w:rsidRPr="00705245" w:rsidRDefault="00432C04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</w:t>
            </w:r>
            <w:r w:rsidR="004552CB" w:rsidRPr="00705245">
              <w:rPr>
                <w:rFonts w:asciiTheme="minorEastAsia" w:eastAsiaTheme="minorEastAsia" w:hAnsiTheme="minorEastAsia" w:hint="eastAsia"/>
                <w:color w:val="000000"/>
              </w:rPr>
              <w:t>23</w:t>
            </w:r>
          </w:p>
        </w:tc>
      </w:tr>
      <w:tr w:rsidR="00432C04" w:rsidRPr="00705245" w14:paraId="2817E3A4" w14:textId="77777777" w:rsidTr="00F02E13">
        <w:tc>
          <w:tcPr>
            <w:tcW w:w="1559" w:type="dxa"/>
            <w:vAlign w:val="center"/>
          </w:tcPr>
          <w:p w14:paraId="63AAE370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DE43D7E" w14:textId="77777777" w:rsidR="00432C04" w:rsidRPr="00705245" w:rsidRDefault="00432C04" w:rsidP="00D20E62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CRITICAL (가변)</w:t>
            </w:r>
          </w:p>
        </w:tc>
      </w:tr>
      <w:tr w:rsidR="00432C04" w:rsidRPr="00705245" w14:paraId="67C64807" w14:textId="77777777" w:rsidTr="00F02E13">
        <w:tc>
          <w:tcPr>
            <w:tcW w:w="1559" w:type="dxa"/>
            <w:vAlign w:val="center"/>
          </w:tcPr>
          <w:p w14:paraId="3784CE64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7CEE9490" w14:textId="77777777" w:rsidR="00432C04" w:rsidRPr="00705245" w:rsidRDefault="00432C04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 서버명/프로세스명</w:t>
            </w:r>
          </w:p>
        </w:tc>
      </w:tr>
      <w:tr w:rsidR="00432C04" w:rsidRPr="00705245" w14:paraId="0FB19377" w14:textId="77777777" w:rsidTr="00F02E13">
        <w:tc>
          <w:tcPr>
            <w:tcW w:w="1559" w:type="dxa"/>
            <w:vAlign w:val="center"/>
          </w:tcPr>
          <w:p w14:paraId="3CC62E27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19E56071" w14:textId="77777777" w:rsidR="00432C04" w:rsidRPr="00705245" w:rsidRDefault="00432C04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StatusChange</w:t>
            </w:r>
          </w:p>
        </w:tc>
      </w:tr>
      <w:tr w:rsidR="00432C04" w:rsidRPr="00705245" w14:paraId="25420E10" w14:textId="77777777" w:rsidTr="00F02E13">
        <w:tc>
          <w:tcPr>
            <w:tcW w:w="1559" w:type="dxa"/>
            <w:vAlign w:val="center"/>
          </w:tcPr>
          <w:p w14:paraId="2A72E97D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15742F2A" w14:textId="77777777" w:rsidR="00432C04" w:rsidRPr="00705245" w:rsidRDefault="00B30D1C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Block On</w:t>
            </w:r>
          </w:p>
        </w:tc>
      </w:tr>
      <w:tr w:rsidR="00432C04" w:rsidRPr="00705245" w14:paraId="7AAB1A55" w14:textId="77777777" w:rsidTr="00F02E13">
        <w:tc>
          <w:tcPr>
            <w:tcW w:w="1559" w:type="dxa"/>
            <w:vAlign w:val="center"/>
          </w:tcPr>
          <w:p w14:paraId="7222514E" w14:textId="77777777" w:rsidR="00432C04" w:rsidRPr="00705245" w:rsidRDefault="00432C04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299600D8" w14:textId="77777777" w:rsidR="00432C04" w:rsidRPr="00705245" w:rsidRDefault="00D20E62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해당서버-대상노드 MBlock On</w:t>
            </w:r>
          </w:p>
        </w:tc>
      </w:tr>
    </w:tbl>
    <w:p w14:paraId="111E341B" w14:textId="77777777" w:rsidR="00432C04" w:rsidRPr="00705245" w:rsidRDefault="00432C04" w:rsidP="00432C04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4EC1A1C9" w14:textId="77777777" w:rsidR="00432C04" w:rsidRPr="00705245" w:rsidRDefault="00432C04" w:rsidP="00432C04">
      <w:pPr>
        <w:numPr>
          <w:ilvl w:val="0"/>
          <w:numId w:val="7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5687BC6" w14:textId="77777777" w:rsidR="0070588B" w:rsidRPr="00705245" w:rsidRDefault="00D20E62" w:rsidP="00432C04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</w:t>
      </w:r>
      <w:r w:rsidR="0070588B" w:rsidRPr="00705245">
        <w:rPr>
          <w:rFonts w:asciiTheme="minorEastAsia" w:eastAsiaTheme="minorEastAsia" w:hAnsiTheme="minorEastAsia" w:cs="Tahoma" w:hint="eastAsia"/>
          <w:szCs w:val="20"/>
        </w:rPr>
        <w:t>) SLB 프로세서에서 Manual Block 알람이 발생한 경우</w:t>
      </w:r>
    </w:p>
    <w:p w14:paraId="44616061" w14:textId="77777777" w:rsidR="0070588B" w:rsidRPr="00705245" w:rsidRDefault="0070588B" w:rsidP="00432C04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- Manual Block 되어있는 CM 노드가 정상적으로 기동되어 호를 유입시켜도 처리할 수 있는 상태인지 점검한다.</w:t>
      </w:r>
    </w:p>
    <w:p w14:paraId="66BB300B" w14:textId="77777777" w:rsidR="0070588B" w:rsidRPr="00705245" w:rsidRDefault="0070588B" w:rsidP="00432C04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- MMI Client에서 </w:t>
      </w:r>
      <w:r w:rsidR="00D20E62" w:rsidRPr="00705245">
        <w:rPr>
          <w:rFonts w:asciiTheme="minorEastAsia" w:eastAsiaTheme="minorEastAsia" w:hAnsiTheme="minorEastAsia" w:cs="Tahoma" w:hint="eastAsia"/>
          <w:szCs w:val="20"/>
        </w:rPr>
        <w:t>VNODE 관리 -&gt; SLB 변경을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통해 Manual Block을 해제한다.</w:t>
      </w:r>
    </w:p>
    <w:p w14:paraId="362F08CA" w14:textId="77777777" w:rsidR="00D20E62" w:rsidRPr="00705245" w:rsidRDefault="00D20E62" w:rsidP="00432C04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4570EB59" w14:textId="77777777" w:rsidR="0070588B" w:rsidRPr="00705245" w:rsidRDefault="0070588B" w:rsidP="0070588B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</w:t>
      </w:r>
      <w:r w:rsidR="00D20E62" w:rsidRPr="00705245">
        <w:rPr>
          <w:rFonts w:asciiTheme="minorEastAsia" w:eastAsiaTheme="minorEastAsia" w:hAnsiTheme="minorEastAsia" w:cs="Tahoma" w:hint="eastAsia"/>
          <w:szCs w:val="20"/>
        </w:rPr>
        <w:t>2</w:t>
      </w:r>
      <w:r w:rsidRPr="00705245">
        <w:rPr>
          <w:rFonts w:asciiTheme="minorEastAsia" w:eastAsiaTheme="minorEastAsia" w:hAnsiTheme="minorEastAsia" w:cs="Tahoma" w:hint="eastAsia"/>
          <w:szCs w:val="20"/>
        </w:rPr>
        <w:t>) CM 프로세서에서 Manual Block 알람이 발생한 경우</w:t>
      </w:r>
    </w:p>
    <w:p w14:paraId="1801977E" w14:textId="77777777" w:rsidR="0070588B" w:rsidRPr="00705245" w:rsidRDefault="0070588B" w:rsidP="0070588B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- Manual Block</w:t>
      </w:r>
      <w:r w:rsidR="00B30D1C" w:rsidRPr="00705245">
        <w:rPr>
          <w:rFonts w:asciiTheme="minorEastAsia" w:eastAsiaTheme="minorEastAsia" w:hAnsiTheme="minorEastAsia" w:cs="Tahoma" w:hint="eastAsia"/>
          <w:szCs w:val="20"/>
        </w:rPr>
        <w:t xml:space="preserve"> </w:t>
      </w:r>
      <w:r w:rsidRPr="00705245">
        <w:rPr>
          <w:rFonts w:asciiTheme="minorEastAsia" w:eastAsiaTheme="minorEastAsia" w:hAnsiTheme="minorEastAsia" w:cs="Tahoma" w:hint="eastAsia"/>
          <w:szCs w:val="20"/>
        </w:rPr>
        <w:t>되어있는 EMP 노드가 정상적으로 기동되어 호를 유입시켜도 처리할 수 있는 상태인지 점검한다.</w:t>
      </w:r>
    </w:p>
    <w:p w14:paraId="101D6E4E" w14:textId="77777777" w:rsidR="0070588B" w:rsidRPr="00705245" w:rsidRDefault="0070588B" w:rsidP="0070588B">
      <w:pPr>
        <w:ind w:leftChars="400" w:left="1100" w:hangingChars="150" w:hanging="300"/>
        <w:rPr>
          <w:rFonts w:asciiTheme="minorEastAsia" w:eastAsiaTheme="minorEastAsia" w:hAnsiTheme="minorEastAsia" w:cs="Tahoma"/>
          <w:color w:val="FF0000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- MMI Client에서 </w:t>
      </w:r>
      <w:r w:rsidR="00D20E62" w:rsidRPr="00705245">
        <w:rPr>
          <w:rFonts w:asciiTheme="minorEastAsia" w:eastAsiaTheme="minorEastAsia" w:hAnsiTheme="minorEastAsia" w:cs="Tahoma" w:hint="eastAsia"/>
          <w:szCs w:val="20"/>
        </w:rPr>
        <w:t>VNODE 관리 -&gt; CCM 변경을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통해 Manual Block을 해제한다.</w:t>
      </w:r>
    </w:p>
    <w:p w14:paraId="541D5C49" w14:textId="77777777" w:rsidR="00432C04" w:rsidRPr="00705245" w:rsidRDefault="00432C04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056A2DF8" w14:textId="77777777" w:rsidR="00AC0F55" w:rsidRPr="00705245" w:rsidRDefault="00AC0F55" w:rsidP="00432C04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</w:p>
    <w:p w14:paraId="55724794" w14:textId="77777777" w:rsidR="00E6320A" w:rsidRPr="00705245" w:rsidRDefault="00E6320A" w:rsidP="00E6320A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7" w:name="_Toc171597098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A0030</w:t>
      </w:r>
      <w:bookmarkEnd w:id="17"/>
    </w:p>
    <w:p w14:paraId="1C30D35B" w14:textId="77777777" w:rsidR="00E6320A" w:rsidRPr="00705245" w:rsidRDefault="00E6320A" w:rsidP="00CE2481">
      <w:pPr>
        <w:numPr>
          <w:ilvl w:val="0"/>
          <w:numId w:val="7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82914B1" w14:textId="77777777" w:rsidR="00E6320A" w:rsidRPr="00705245" w:rsidRDefault="00E6320A" w:rsidP="00E6320A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프로세스내 Queue 가 Full이 났을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E6320A" w:rsidRPr="00705245" w14:paraId="34150615" w14:textId="77777777" w:rsidTr="00303D94">
        <w:tc>
          <w:tcPr>
            <w:tcW w:w="1559" w:type="dxa"/>
            <w:shd w:val="clear" w:color="auto" w:fill="8DB3E2"/>
            <w:vAlign w:val="center"/>
          </w:tcPr>
          <w:p w14:paraId="7B0B7A7A" w14:textId="77777777" w:rsidR="00E6320A" w:rsidRPr="00705245" w:rsidRDefault="00E6320A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26692A9" w14:textId="77777777" w:rsidR="00E6320A" w:rsidRPr="00705245" w:rsidRDefault="00E6320A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E6320A" w:rsidRPr="00705245" w14:paraId="5417230E" w14:textId="77777777" w:rsidTr="00303D94">
        <w:tc>
          <w:tcPr>
            <w:tcW w:w="1559" w:type="dxa"/>
            <w:vAlign w:val="center"/>
          </w:tcPr>
          <w:p w14:paraId="25971F50" w14:textId="77777777" w:rsidR="00E6320A" w:rsidRPr="00705245" w:rsidRDefault="00E6320A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3198F5B6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A0030</w:t>
            </w:r>
          </w:p>
        </w:tc>
      </w:tr>
      <w:tr w:rsidR="00E6320A" w:rsidRPr="00705245" w14:paraId="0EA80E11" w14:textId="77777777" w:rsidTr="00303D94">
        <w:tc>
          <w:tcPr>
            <w:tcW w:w="1559" w:type="dxa"/>
            <w:vAlign w:val="center"/>
          </w:tcPr>
          <w:p w14:paraId="16A8A50F" w14:textId="77777777" w:rsidR="00E6320A" w:rsidRPr="00705245" w:rsidRDefault="00E6320A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ED0E32D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E6320A" w:rsidRPr="00705245" w14:paraId="7E6A547E" w14:textId="77777777" w:rsidTr="00303D94">
        <w:tc>
          <w:tcPr>
            <w:tcW w:w="1559" w:type="dxa"/>
            <w:vAlign w:val="center"/>
          </w:tcPr>
          <w:p w14:paraId="6030580C" w14:textId="77777777" w:rsidR="00E6320A" w:rsidRPr="00705245" w:rsidRDefault="00E6320A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9AEB534" w14:textId="77777777" w:rsidR="00E6320A" w:rsidRPr="00705245" w:rsidRDefault="00E6320A" w:rsidP="00E6320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 서버명/프로세스명</w:t>
            </w:r>
          </w:p>
        </w:tc>
      </w:tr>
      <w:tr w:rsidR="00E6320A" w:rsidRPr="00705245" w14:paraId="144C419F" w14:textId="77777777" w:rsidTr="00303D94">
        <w:tc>
          <w:tcPr>
            <w:tcW w:w="1559" w:type="dxa"/>
            <w:vAlign w:val="center"/>
          </w:tcPr>
          <w:p w14:paraId="5038665A" w14:textId="77777777" w:rsidR="00E6320A" w:rsidRPr="00705245" w:rsidRDefault="00E6320A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1EBB58D9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QueueFull</w:t>
            </w:r>
          </w:p>
        </w:tc>
      </w:tr>
      <w:tr w:rsidR="00E6320A" w:rsidRPr="00705245" w14:paraId="2B4853B7" w14:textId="77777777" w:rsidTr="00303D94">
        <w:tc>
          <w:tcPr>
            <w:tcW w:w="1559" w:type="dxa"/>
            <w:vAlign w:val="center"/>
          </w:tcPr>
          <w:p w14:paraId="4C7E1A7F" w14:textId="77777777" w:rsidR="00E6320A" w:rsidRPr="00705245" w:rsidRDefault="00E6320A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1CCB5AA6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Queue Full Error</w:t>
            </w:r>
          </w:p>
          <w:p w14:paraId="406143FC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Queue Full Cleared</w:t>
            </w:r>
          </w:p>
          <w:p w14:paraId="6E79DE6E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Heartbeat Timeout Fail</w:t>
            </w:r>
          </w:p>
          <w:p w14:paraId="54571187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Heartbeat Timeout Cleared</w:t>
            </w:r>
          </w:p>
        </w:tc>
      </w:tr>
      <w:tr w:rsidR="00E6320A" w:rsidRPr="00705245" w14:paraId="78511EF6" w14:textId="77777777" w:rsidTr="00303D94">
        <w:tc>
          <w:tcPr>
            <w:tcW w:w="1559" w:type="dxa"/>
            <w:vAlign w:val="center"/>
          </w:tcPr>
          <w:p w14:paraId="10C06DFF" w14:textId="77777777" w:rsidR="00E6320A" w:rsidRPr="00705245" w:rsidRDefault="00E6320A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4148934C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Queue[CCM_dump] Full. Current[2000], Max[2000]. Drop=1</w:t>
            </w:r>
          </w:p>
          <w:p w14:paraId="1847A546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Queue Full. Drop=710. Cleared</w:t>
            </w:r>
          </w:p>
          <w:p w14:paraId="0F9C4008" w14:textId="77777777" w:rsidR="0059796A" w:rsidRPr="00705245" w:rsidRDefault="0059796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eMP01_1:50.1.17.138 Heartbeat Timeout</w:t>
            </w:r>
          </w:p>
        </w:tc>
      </w:tr>
    </w:tbl>
    <w:p w14:paraId="5B1DBC13" w14:textId="77777777" w:rsidR="00E6320A" w:rsidRPr="00705245" w:rsidRDefault="00E6320A" w:rsidP="00E6320A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1EC516B9" w14:textId="77777777" w:rsidR="00E6320A" w:rsidRPr="00705245" w:rsidRDefault="00E6320A" w:rsidP="00CE2481">
      <w:pPr>
        <w:numPr>
          <w:ilvl w:val="0"/>
          <w:numId w:val="7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0A056751" w14:textId="77777777" w:rsidR="00AC0F55" w:rsidRPr="00705245" w:rsidRDefault="00E6320A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발생 위치를 확인하여 해당 Alarm 이 발생한 프로세스의 로그(~/ibc/log/프로세스명/프로세스명.mmdd)를 확인한다.</w:t>
      </w:r>
    </w:p>
    <w:p w14:paraId="0C593312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5508E632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5173EFE5" w14:textId="77777777" w:rsidR="00F600A1" w:rsidRPr="00705245" w:rsidRDefault="00F600A1" w:rsidP="004E0AB3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8" w:name="_Toc171597099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A0034</w:t>
      </w:r>
      <w:bookmarkEnd w:id="18"/>
    </w:p>
    <w:p w14:paraId="67C6F4F6" w14:textId="77777777" w:rsidR="00F600A1" w:rsidRPr="00705245" w:rsidRDefault="00F600A1" w:rsidP="004E0AB3">
      <w:pPr>
        <w:numPr>
          <w:ilvl w:val="0"/>
          <w:numId w:val="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56B07A3A" w14:textId="77777777" w:rsidR="00F600A1" w:rsidRPr="00705245" w:rsidRDefault="00A4518A" w:rsidP="00F600A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네트웍 인터페이스</w:t>
      </w:r>
      <w:r w:rsidRPr="00705245">
        <w:rPr>
          <w:rFonts w:asciiTheme="minorEastAsia" w:eastAsiaTheme="minorEastAsia" w:hAnsiTheme="minorEastAsia" w:cs="Tahoma"/>
          <w:szCs w:val="20"/>
        </w:rPr>
        <w:t>에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문제가 생겼을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0A1" w:rsidRPr="00705245" w14:paraId="4CF91F95" w14:textId="77777777" w:rsidTr="002866FF">
        <w:tc>
          <w:tcPr>
            <w:tcW w:w="1559" w:type="dxa"/>
            <w:shd w:val="clear" w:color="auto" w:fill="8DB3E2"/>
            <w:vAlign w:val="center"/>
          </w:tcPr>
          <w:p w14:paraId="4B4DDC62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50C893A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0A1" w:rsidRPr="00705245" w14:paraId="173EC05F" w14:textId="77777777" w:rsidTr="002866FF">
        <w:tc>
          <w:tcPr>
            <w:tcW w:w="1559" w:type="dxa"/>
            <w:vAlign w:val="center"/>
          </w:tcPr>
          <w:p w14:paraId="0C3D62BC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2A018457" w14:textId="77777777" w:rsidR="00F600A1" w:rsidRPr="00705245" w:rsidRDefault="00A4518A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A0035</w:t>
            </w:r>
          </w:p>
        </w:tc>
      </w:tr>
      <w:tr w:rsidR="00F600A1" w:rsidRPr="00705245" w14:paraId="55DE0260" w14:textId="77777777" w:rsidTr="002866FF">
        <w:tc>
          <w:tcPr>
            <w:tcW w:w="1559" w:type="dxa"/>
            <w:vAlign w:val="center"/>
          </w:tcPr>
          <w:p w14:paraId="5D66A9EB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691790F" w14:textId="77777777" w:rsidR="00F600A1" w:rsidRPr="00705245" w:rsidRDefault="00F600A1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F600A1" w:rsidRPr="00705245" w14:paraId="314582CF" w14:textId="77777777" w:rsidTr="002866FF">
        <w:tc>
          <w:tcPr>
            <w:tcW w:w="1559" w:type="dxa"/>
            <w:vAlign w:val="center"/>
          </w:tcPr>
          <w:p w14:paraId="410DF31E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4F34A25C" w14:textId="77777777" w:rsidR="00F600A1" w:rsidRPr="00705245" w:rsidRDefault="00F600A1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 서버명</w:t>
            </w:r>
            <w:r w:rsidR="00A4518A" w:rsidRPr="00705245">
              <w:rPr>
                <w:rFonts w:asciiTheme="minorEastAsia" w:eastAsiaTheme="minorEastAsia" w:hAnsiTheme="minorEastAsia" w:hint="eastAsia"/>
                <w:color w:val="000000"/>
              </w:rPr>
              <w:t>/네트웍인터페이스명</w:t>
            </w:r>
          </w:p>
        </w:tc>
      </w:tr>
      <w:tr w:rsidR="00F600A1" w:rsidRPr="00705245" w14:paraId="6CAD34E9" w14:textId="77777777" w:rsidTr="002866FF">
        <w:tc>
          <w:tcPr>
            <w:tcW w:w="1559" w:type="dxa"/>
            <w:vAlign w:val="center"/>
          </w:tcPr>
          <w:p w14:paraId="52B7FB71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7735F963" w14:textId="77777777" w:rsidR="00F600A1" w:rsidRPr="00705245" w:rsidRDefault="00A4518A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NetworkFail</w:t>
            </w:r>
          </w:p>
        </w:tc>
      </w:tr>
      <w:tr w:rsidR="00F600A1" w:rsidRPr="00705245" w14:paraId="59C0F2DE" w14:textId="77777777" w:rsidTr="002866FF">
        <w:tc>
          <w:tcPr>
            <w:tcW w:w="1559" w:type="dxa"/>
            <w:vAlign w:val="center"/>
          </w:tcPr>
          <w:p w14:paraId="4BD3C8DA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16CD36ED" w14:textId="77777777" w:rsidR="00F600A1" w:rsidRPr="00705245" w:rsidRDefault="00A4518A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Ethernet is down</w:t>
            </w:r>
          </w:p>
        </w:tc>
      </w:tr>
      <w:tr w:rsidR="00F600A1" w:rsidRPr="00705245" w14:paraId="3383BEC1" w14:textId="77777777" w:rsidTr="002866FF">
        <w:tc>
          <w:tcPr>
            <w:tcW w:w="1559" w:type="dxa"/>
            <w:vAlign w:val="center"/>
          </w:tcPr>
          <w:p w14:paraId="5A322782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51227F8A" w14:textId="77777777" w:rsidR="00F600A1" w:rsidRPr="00705245" w:rsidRDefault="00A4518A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is down</w:t>
            </w:r>
          </w:p>
        </w:tc>
      </w:tr>
    </w:tbl>
    <w:p w14:paraId="6039C1FC" w14:textId="77777777" w:rsidR="00F600A1" w:rsidRPr="00705245" w:rsidRDefault="00F600A1" w:rsidP="00F600A1">
      <w:pPr>
        <w:ind w:left="760"/>
        <w:rPr>
          <w:rFonts w:asciiTheme="minorEastAsia" w:eastAsiaTheme="minorEastAsia" w:hAnsiTheme="minorEastAsia"/>
          <w:color w:val="00000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</w:t>
      </w:r>
      <w:r w:rsidR="00A4518A" w:rsidRPr="00705245">
        <w:rPr>
          <w:rFonts w:asciiTheme="minorEastAsia" w:eastAsiaTheme="minorEastAsia" w:hAnsiTheme="minorEastAsia" w:hint="eastAsia"/>
          <w:color w:val="000000"/>
        </w:rPr>
        <w:t>네트웍인터페이스명</w:t>
      </w:r>
    </w:p>
    <w:p w14:paraId="22D3D284" w14:textId="77777777" w:rsidR="00A4518A" w:rsidRPr="00705245" w:rsidRDefault="00A4518A" w:rsidP="00F600A1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333FCFFF" w14:textId="77777777" w:rsidR="00F600A1" w:rsidRPr="00705245" w:rsidRDefault="00F600A1" w:rsidP="004E0AB3">
      <w:pPr>
        <w:numPr>
          <w:ilvl w:val="0"/>
          <w:numId w:val="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321B2C66" w14:textId="77777777" w:rsidR="00F600A1" w:rsidRPr="00705245" w:rsidRDefault="00F600A1" w:rsidP="00F600A1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 발생 위치를 확인하여 해당 Alarm 이 발생한 장비에서 </w:t>
      </w:r>
      <w:r w:rsidR="00A4518A" w:rsidRPr="00705245">
        <w:rPr>
          <w:rFonts w:asciiTheme="minorEastAsia" w:eastAsiaTheme="minorEastAsia" w:hAnsiTheme="minorEastAsia" w:cs="Tahoma" w:hint="eastAsia"/>
          <w:szCs w:val="20"/>
        </w:rPr>
        <w:t>네트웍인터페이스 상태를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확인한다.</w:t>
      </w:r>
    </w:p>
    <w:p w14:paraId="578318D3" w14:textId="77777777" w:rsidR="007C1F59" w:rsidRPr="00705245" w:rsidRDefault="00F600A1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2.2) </w:t>
      </w:r>
      <w:r w:rsidR="00A4518A" w:rsidRPr="00705245">
        <w:rPr>
          <w:rFonts w:asciiTheme="minorEastAsia" w:eastAsiaTheme="minorEastAsia" w:hAnsiTheme="minorEastAsia" w:cs="Tahoma" w:hint="eastAsia"/>
          <w:szCs w:val="20"/>
        </w:rPr>
        <w:t>네트웍선이나 포트 상태를 점검한다.</w:t>
      </w:r>
    </w:p>
    <w:p w14:paraId="5B5C3356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7B2A5E87" w14:textId="77777777" w:rsidR="007C1F59" w:rsidRPr="00705245" w:rsidRDefault="007C1F59" w:rsidP="007C1F59">
      <w:pPr>
        <w:rPr>
          <w:rFonts w:asciiTheme="minorEastAsia" w:eastAsiaTheme="minorEastAsia" w:hAnsiTheme="minorEastAsia" w:cs="Tahoma"/>
          <w:szCs w:val="20"/>
        </w:rPr>
      </w:pPr>
    </w:p>
    <w:p w14:paraId="23795DA7" w14:textId="77777777" w:rsidR="00F600A1" w:rsidRPr="00705245" w:rsidRDefault="00F600A1" w:rsidP="004E0AB3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9" w:name="_Toc171597100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A0041</w:t>
      </w:r>
      <w:bookmarkEnd w:id="19"/>
    </w:p>
    <w:p w14:paraId="020A85D8" w14:textId="77777777" w:rsidR="00F600A1" w:rsidRPr="00705245" w:rsidRDefault="00F600A1" w:rsidP="002E13B5">
      <w:pPr>
        <w:numPr>
          <w:ilvl w:val="0"/>
          <w:numId w:val="1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8BD6F75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설정된 임계치보다 </w:t>
      </w:r>
      <w:r w:rsidR="00182573" w:rsidRPr="00705245">
        <w:rPr>
          <w:rFonts w:asciiTheme="minorEastAsia" w:eastAsiaTheme="minorEastAsia" w:hAnsiTheme="minorEastAsia" w:cs="Tahoma" w:hint="eastAsia"/>
          <w:szCs w:val="20"/>
        </w:rPr>
        <w:t>NTP Delay가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높을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0A1" w:rsidRPr="00705245" w14:paraId="66DE047C" w14:textId="77777777" w:rsidTr="002866FF">
        <w:tc>
          <w:tcPr>
            <w:tcW w:w="1559" w:type="dxa"/>
            <w:shd w:val="clear" w:color="auto" w:fill="8DB3E2"/>
            <w:vAlign w:val="center"/>
          </w:tcPr>
          <w:p w14:paraId="4669B9FE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611111A0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0A1" w:rsidRPr="00705245" w14:paraId="43DBF1F4" w14:textId="77777777" w:rsidTr="002866FF">
        <w:tc>
          <w:tcPr>
            <w:tcW w:w="1559" w:type="dxa"/>
            <w:vAlign w:val="center"/>
          </w:tcPr>
          <w:p w14:paraId="6E5EEF52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4B101AAB" w14:textId="77777777" w:rsidR="00F600A1" w:rsidRPr="00705245" w:rsidRDefault="00182573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A0041</w:t>
            </w:r>
          </w:p>
        </w:tc>
      </w:tr>
      <w:tr w:rsidR="00F600A1" w:rsidRPr="00705245" w14:paraId="056C17A1" w14:textId="77777777" w:rsidTr="002866FF">
        <w:tc>
          <w:tcPr>
            <w:tcW w:w="1559" w:type="dxa"/>
            <w:vAlign w:val="center"/>
          </w:tcPr>
          <w:p w14:paraId="67DE03B1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B408646" w14:textId="77777777" w:rsidR="00F600A1" w:rsidRPr="00705245" w:rsidRDefault="00F600A1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F600A1" w:rsidRPr="00705245" w14:paraId="114EFFA1" w14:textId="77777777" w:rsidTr="002866FF">
        <w:tc>
          <w:tcPr>
            <w:tcW w:w="1559" w:type="dxa"/>
            <w:vAlign w:val="center"/>
          </w:tcPr>
          <w:p w14:paraId="1ED33A0E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2866F844" w14:textId="77777777" w:rsidR="00F600A1" w:rsidRPr="00705245" w:rsidRDefault="00182573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각서버명/NTP/Delay</w:t>
            </w:r>
          </w:p>
        </w:tc>
      </w:tr>
      <w:tr w:rsidR="00F600A1" w:rsidRPr="00705245" w14:paraId="7B5C81D3" w14:textId="77777777" w:rsidTr="002866FF">
        <w:tc>
          <w:tcPr>
            <w:tcW w:w="1559" w:type="dxa"/>
            <w:vAlign w:val="center"/>
          </w:tcPr>
          <w:p w14:paraId="1EB17C70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19FF89F7" w14:textId="77777777" w:rsidR="00F600A1" w:rsidRPr="00705245" w:rsidRDefault="00182573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NTPDelayError</w:t>
            </w:r>
          </w:p>
        </w:tc>
      </w:tr>
      <w:tr w:rsidR="00F600A1" w:rsidRPr="00705245" w14:paraId="53126FB6" w14:textId="77777777" w:rsidTr="002866FF">
        <w:tc>
          <w:tcPr>
            <w:tcW w:w="1559" w:type="dxa"/>
            <w:vAlign w:val="center"/>
          </w:tcPr>
          <w:p w14:paraId="26ED653A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7C51395C" w14:textId="77777777" w:rsidR="00F600A1" w:rsidRPr="00705245" w:rsidRDefault="00182573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NTP Delay is too high</w:t>
            </w:r>
          </w:p>
        </w:tc>
      </w:tr>
      <w:tr w:rsidR="00F600A1" w:rsidRPr="00705245" w14:paraId="36045C60" w14:textId="77777777" w:rsidTr="002866FF">
        <w:tc>
          <w:tcPr>
            <w:tcW w:w="1559" w:type="dxa"/>
            <w:vAlign w:val="center"/>
          </w:tcPr>
          <w:p w14:paraId="05548B89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1779C842" w14:textId="77777777" w:rsidR="00F600A1" w:rsidRPr="00705245" w:rsidRDefault="00182573" w:rsidP="0018257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NTP Delay is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(CRI: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)</w:t>
            </w:r>
          </w:p>
        </w:tc>
      </w:tr>
    </w:tbl>
    <w:p w14:paraId="6058A4E4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현재 </w:t>
      </w:r>
      <w:r w:rsidR="00182573" w:rsidRPr="00705245">
        <w:rPr>
          <w:rFonts w:asciiTheme="minorEastAsia" w:eastAsiaTheme="minorEastAsia" w:hAnsiTheme="minorEastAsia" w:cs="Tahoma" w:hint="eastAsia"/>
          <w:szCs w:val="20"/>
        </w:rPr>
        <w:t>NTP Delay</w:t>
      </w:r>
    </w:p>
    <w:p w14:paraId="43BAACBF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B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</w:t>
      </w:r>
      <w:r w:rsidR="00182573" w:rsidRPr="00705245">
        <w:rPr>
          <w:rFonts w:asciiTheme="minorEastAsia" w:eastAsiaTheme="minorEastAsia" w:hAnsiTheme="minorEastAsia" w:cs="Tahoma" w:hint="eastAsia"/>
          <w:szCs w:val="20"/>
        </w:rPr>
        <w:t xml:space="preserve">설정된 </w:t>
      </w:r>
      <w:r w:rsidRPr="00705245">
        <w:rPr>
          <w:rFonts w:asciiTheme="minorEastAsia" w:eastAsiaTheme="minorEastAsia" w:hAnsiTheme="minorEastAsia" w:cs="Tahoma" w:hint="eastAsia"/>
          <w:szCs w:val="20"/>
        </w:rPr>
        <w:t>임계치</w:t>
      </w:r>
    </w:p>
    <w:p w14:paraId="6B820722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765884D5" w14:textId="77777777" w:rsidR="00F600A1" w:rsidRPr="00705245" w:rsidRDefault="00F600A1" w:rsidP="002E13B5">
      <w:pPr>
        <w:numPr>
          <w:ilvl w:val="0"/>
          <w:numId w:val="1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3CECC55B" w14:textId="77777777" w:rsidR="00F600A1" w:rsidRPr="00705245" w:rsidRDefault="00F600A1" w:rsidP="00F600A1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 </w:t>
      </w:r>
      <w:r w:rsidR="00AE245C" w:rsidRPr="00705245">
        <w:rPr>
          <w:rFonts w:asciiTheme="minorEastAsia" w:eastAsiaTheme="minorEastAsia" w:hAnsiTheme="minorEastAsia" w:cs="Tahoma" w:hint="eastAsia"/>
          <w:szCs w:val="20"/>
        </w:rPr>
        <w:t xml:space="preserve">GUI 메인메뉴 [기타]-[NTP 조회] </w:t>
      </w:r>
      <w:r w:rsidR="00AE245C" w:rsidRPr="00705245">
        <w:rPr>
          <w:rFonts w:asciiTheme="minorEastAsia" w:eastAsiaTheme="minorEastAsia" w:hAnsiTheme="minorEastAsia" w:cs="Tahoma"/>
          <w:szCs w:val="20"/>
        </w:rPr>
        <w:t>를</w:t>
      </w:r>
      <w:r w:rsidR="00AE245C" w:rsidRPr="00705245">
        <w:rPr>
          <w:rFonts w:asciiTheme="minorEastAsia" w:eastAsiaTheme="minorEastAsia" w:hAnsiTheme="minorEastAsia" w:cs="Tahoma" w:hint="eastAsia"/>
          <w:szCs w:val="20"/>
        </w:rPr>
        <w:t xml:space="preserve"> 통해 NTP 연동 상태를 확인한다. </w:t>
      </w:r>
    </w:p>
    <w:p w14:paraId="625C1623" w14:textId="77777777" w:rsidR="00720A17" w:rsidRPr="00705245" w:rsidRDefault="00720A17" w:rsidP="00F600A1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NTP 서버에 문제가 있는지 확인한다.</w:t>
      </w:r>
    </w:p>
    <w:p w14:paraId="01CA3401" w14:textId="77777777" w:rsidR="00AC0F55" w:rsidRPr="00705245" w:rsidRDefault="00720A17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2.3</w:t>
      </w:r>
      <w:r w:rsidR="00F600A1" w:rsidRPr="00705245">
        <w:rPr>
          <w:rFonts w:asciiTheme="minorEastAsia" w:eastAsiaTheme="minorEastAsia" w:hAnsiTheme="minorEastAsia" w:cs="Tahoma" w:hint="eastAsia"/>
          <w:szCs w:val="20"/>
        </w:rPr>
        <w:t xml:space="preserve">) </w:t>
      </w:r>
      <w:r w:rsidR="00AE245C" w:rsidRPr="00705245">
        <w:rPr>
          <w:rFonts w:asciiTheme="minorEastAsia" w:eastAsiaTheme="minorEastAsia" w:hAnsiTheme="minorEastAsia" w:cs="Tahoma" w:hint="eastAsia"/>
          <w:szCs w:val="20"/>
        </w:rPr>
        <w:t>[장애관리]-[장애설정] 에서 NTP delay 임계치를 조절하여 장애를 해제시킨다</w:t>
      </w:r>
    </w:p>
    <w:p w14:paraId="4539C46F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5431A766" w14:textId="77777777" w:rsidR="007C1F59" w:rsidRPr="00705245" w:rsidRDefault="007C1F59" w:rsidP="007C1F59">
      <w:pPr>
        <w:rPr>
          <w:rFonts w:asciiTheme="minorEastAsia" w:eastAsiaTheme="minorEastAsia" w:hAnsiTheme="minorEastAsia" w:cs="Tahoma"/>
          <w:szCs w:val="20"/>
        </w:rPr>
      </w:pPr>
    </w:p>
    <w:p w14:paraId="0FEFD311" w14:textId="77777777" w:rsidR="00F600A1" w:rsidRPr="00705245" w:rsidRDefault="00F600A1" w:rsidP="004E0AB3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20" w:name="_Toc171597101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A0042</w:t>
      </w:r>
      <w:bookmarkEnd w:id="20"/>
    </w:p>
    <w:p w14:paraId="7E80F2F0" w14:textId="77777777" w:rsidR="00F600A1" w:rsidRPr="00705245" w:rsidRDefault="00F600A1" w:rsidP="002E13B5">
      <w:pPr>
        <w:numPr>
          <w:ilvl w:val="0"/>
          <w:numId w:val="1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3F4D122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설정된 임계치보다 </w:t>
      </w:r>
      <w:r w:rsidR="00F7674A" w:rsidRPr="00705245">
        <w:rPr>
          <w:rFonts w:asciiTheme="minorEastAsia" w:eastAsiaTheme="minorEastAsia" w:hAnsiTheme="minorEastAsia" w:cs="Tahoma" w:hint="eastAsia"/>
          <w:szCs w:val="20"/>
        </w:rPr>
        <w:t>NTP Offset이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높을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0A1" w:rsidRPr="00705245" w14:paraId="30549A56" w14:textId="77777777" w:rsidTr="002866FF">
        <w:tc>
          <w:tcPr>
            <w:tcW w:w="1559" w:type="dxa"/>
            <w:shd w:val="clear" w:color="auto" w:fill="8DB3E2"/>
            <w:vAlign w:val="center"/>
          </w:tcPr>
          <w:p w14:paraId="5207C736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F7255DC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0A1" w:rsidRPr="00705245" w14:paraId="3B07EF4F" w14:textId="77777777" w:rsidTr="002866FF">
        <w:tc>
          <w:tcPr>
            <w:tcW w:w="1559" w:type="dxa"/>
            <w:vAlign w:val="center"/>
          </w:tcPr>
          <w:p w14:paraId="38B19EAC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112106A0" w14:textId="77777777" w:rsidR="00F600A1" w:rsidRPr="00705245" w:rsidRDefault="00F7674A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A0042</w:t>
            </w:r>
          </w:p>
        </w:tc>
      </w:tr>
      <w:tr w:rsidR="00F600A1" w:rsidRPr="00705245" w14:paraId="3C393AF0" w14:textId="77777777" w:rsidTr="002866FF">
        <w:tc>
          <w:tcPr>
            <w:tcW w:w="1559" w:type="dxa"/>
            <w:vAlign w:val="center"/>
          </w:tcPr>
          <w:p w14:paraId="3A74729B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05D7409" w14:textId="77777777" w:rsidR="00F600A1" w:rsidRPr="00705245" w:rsidRDefault="00F600A1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F600A1" w:rsidRPr="00705245" w14:paraId="135802FC" w14:textId="77777777" w:rsidTr="002866FF">
        <w:tc>
          <w:tcPr>
            <w:tcW w:w="1559" w:type="dxa"/>
            <w:vAlign w:val="center"/>
          </w:tcPr>
          <w:p w14:paraId="7A96CF78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06A216F9" w14:textId="77777777" w:rsidR="00F600A1" w:rsidRPr="00705245" w:rsidRDefault="00F7674A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각서버명/NTP/Offset</w:t>
            </w:r>
          </w:p>
        </w:tc>
      </w:tr>
      <w:tr w:rsidR="00F600A1" w:rsidRPr="00705245" w14:paraId="7291601B" w14:textId="77777777" w:rsidTr="002866FF">
        <w:tc>
          <w:tcPr>
            <w:tcW w:w="1559" w:type="dxa"/>
            <w:vAlign w:val="center"/>
          </w:tcPr>
          <w:p w14:paraId="32773DB0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23864EFF" w14:textId="77777777" w:rsidR="00F600A1" w:rsidRPr="00705245" w:rsidRDefault="00F7674A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NTPOffsetError</w:t>
            </w:r>
          </w:p>
        </w:tc>
      </w:tr>
      <w:tr w:rsidR="00F600A1" w:rsidRPr="00705245" w14:paraId="414DCA9E" w14:textId="77777777" w:rsidTr="002866FF">
        <w:tc>
          <w:tcPr>
            <w:tcW w:w="1559" w:type="dxa"/>
            <w:vAlign w:val="center"/>
          </w:tcPr>
          <w:p w14:paraId="4E20D2FC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5C4AEC08" w14:textId="77777777" w:rsidR="00F600A1" w:rsidRPr="00705245" w:rsidRDefault="00F7674A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NTP Offset is too high</w:t>
            </w:r>
          </w:p>
        </w:tc>
      </w:tr>
      <w:tr w:rsidR="00F600A1" w:rsidRPr="00705245" w14:paraId="1D683467" w14:textId="77777777" w:rsidTr="002866FF">
        <w:tc>
          <w:tcPr>
            <w:tcW w:w="1559" w:type="dxa"/>
            <w:vAlign w:val="center"/>
          </w:tcPr>
          <w:p w14:paraId="6062F5D3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4F7D851B" w14:textId="77777777" w:rsidR="00F600A1" w:rsidRPr="00705245" w:rsidRDefault="00F7674A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NTP Offset is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(CRI: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)</w:t>
            </w:r>
          </w:p>
        </w:tc>
      </w:tr>
    </w:tbl>
    <w:p w14:paraId="41AF13DB" w14:textId="77777777" w:rsidR="00F7674A" w:rsidRPr="00705245" w:rsidRDefault="00F7674A" w:rsidP="00F7674A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현재 NTP </w:t>
      </w:r>
      <w:r w:rsidRPr="00705245">
        <w:rPr>
          <w:rFonts w:asciiTheme="minorEastAsia" w:eastAsiaTheme="minorEastAsia" w:hAnsiTheme="minorEastAsia"/>
          <w:color w:val="000000"/>
        </w:rPr>
        <w:t>Offset</w:t>
      </w:r>
    </w:p>
    <w:p w14:paraId="74999A7D" w14:textId="77777777" w:rsidR="00F7674A" w:rsidRPr="00705245" w:rsidRDefault="00F7674A" w:rsidP="00F7674A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B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설정된 임계치</w:t>
      </w:r>
    </w:p>
    <w:p w14:paraId="43C896C2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014C794E" w14:textId="77777777" w:rsidR="00F600A1" w:rsidRPr="00705245" w:rsidRDefault="00F600A1" w:rsidP="002E13B5">
      <w:pPr>
        <w:numPr>
          <w:ilvl w:val="0"/>
          <w:numId w:val="1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6DD65D3B" w14:textId="77777777" w:rsidR="00AE245C" w:rsidRPr="00705245" w:rsidRDefault="00AE245C" w:rsidP="00AE245C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 GUI 메인메뉴 [기타]-[NTP 조회] </w:t>
      </w:r>
      <w:r w:rsidRPr="00705245">
        <w:rPr>
          <w:rFonts w:asciiTheme="minorEastAsia" w:eastAsiaTheme="minorEastAsia" w:hAnsiTheme="minorEastAsia" w:cs="Tahoma"/>
          <w:szCs w:val="20"/>
        </w:rPr>
        <w:t>를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통해 NTP 연동 상태를 확인한다. </w:t>
      </w:r>
    </w:p>
    <w:p w14:paraId="53C38D9B" w14:textId="77777777" w:rsidR="00720A17" w:rsidRPr="00705245" w:rsidRDefault="00720A17" w:rsidP="00AE245C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NTP 서버에 문제가 있는지 확인한다.</w:t>
      </w:r>
    </w:p>
    <w:p w14:paraId="101C4B5A" w14:textId="77777777" w:rsidR="00AC0F55" w:rsidRPr="00705245" w:rsidRDefault="00720A17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2.3</w:t>
      </w:r>
      <w:r w:rsidR="00AE245C" w:rsidRPr="00705245">
        <w:rPr>
          <w:rFonts w:asciiTheme="minorEastAsia" w:eastAsiaTheme="minorEastAsia" w:hAnsiTheme="minorEastAsia" w:cs="Tahoma" w:hint="eastAsia"/>
          <w:szCs w:val="20"/>
        </w:rPr>
        <w:t>) [장애관리]-[장애설정] 에서 NTP delay 임계치를 조절하여 장애를 해제시킨다</w:t>
      </w:r>
    </w:p>
    <w:p w14:paraId="28837F95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57C24055" w14:textId="77777777" w:rsidR="007C1F59" w:rsidRPr="00705245" w:rsidRDefault="007C1F59" w:rsidP="007C1F59">
      <w:pPr>
        <w:rPr>
          <w:rFonts w:asciiTheme="minorEastAsia" w:eastAsiaTheme="minorEastAsia" w:hAnsiTheme="minorEastAsia" w:cs="Tahoma"/>
          <w:szCs w:val="20"/>
        </w:rPr>
      </w:pPr>
    </w:p>
    <w:p w14:paraId="522AE87A" w14:textId="77777777" w:rsidR="00F600A1" w:rsidRPr="00705245" w:rsidRDefault="00F600A1" w:rsidP="004E0AB3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21" w:name="_Toc171597102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A0043</w:t>
      </w:r>
      <w:bookmarkEnd w:id="21"/>
    </w:p>
    <w:p w14:paraId="532563DD" w14:textId="77777777" w:rsidR="00F600A1" w:rsidRPr="00705245" w:rsidRDefault="00F600A1" w:rsidP="002E13B5">
      <w:pPr>
        <w:numPr>
          <w:ilvl w:val="0"/>
          <w:numId w:val="1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5C75036E" w14:textId="77777777" w:rsidR="00F600A1" w:rsidRPr="00705245" w:rsidRDefault="00F7674A" w:rsidP="00F600A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NTP 데몬에 문제가 생겼을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0A1" w:rsidRPr="00705245" w14:paraId="146FCE2E" w14:textId="77777777" w:rsidTr="002866FF">
        <w:tc>
          <w:tcPr>
            <w:tcW w:w="1559" w:type="dxa"/>
            <w:shd w:val="clear" w:color="auto" w:fill="8DB3E2"/>
            <w:vAlign w:val="center"/>
          </w:tcPr>
          <w:p w14:paraId="10116D41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799055F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0A1" w:rsidRPr="00705245" w14:paraId="3C1FCC3B" w14:textId="77777777" w:rsidTr="002866FF">
        <w:tc>
          <w:tcPr>
            <w:tcW w:w="1559" w:type="dxa"/>
            <w:vAlign w:val="center"/>
          </w:tcPr>
          <w:p w14:paraId="204564D3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2139A947" w14:textId="77777777" w:rsidR="00F600A1" w:rsidRPr="00705245" w:rsidRDefault="00F7674A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A0043</w:t>
            </w:r>
          </w:p>
        </w:tc>
      </w:tr>
      <w:tr w:rsidR="00F600A1" w:rsidRPr="00705245" w14:paraId="753F8C22" w14:textId="77777777" w:rsidTr="002866FF">
        <w:tc>
          <w:tcPr>
            <w:tcW w:w="1559" w:type="dxa"/>
            <w:vAlign w:val="center"/>
          </w:tcPr>
          <w:p w14:paraId="2AEAB932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09CF6AC4" w14:textId="77777777" w:rsidR="00F600A1" w:rsidRPr="00705245" w:rsidRDefault="00F600A1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F600A1" w:rsidRPr="00705245" w14:paraId="08015BE3" w14:textId="77777777" w:rsidTr="002866FF">
        <w:tc>
          <w:tcPr>
            <w:tcW w:w="1559" w:type="dxa"/>
            <w:vAlign w:val="center"/>
          </w:tcPr>
          <w:p w14:paraId="21EFF7A1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0DFB97F5" w14:textId="77777777" w:rsidR="00F600A1" w:rsidRPr="00705245" w:rsidRDefault="00F7674A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각서버명/NTP/ntpd</w:t>
            </w:r>
          </w:p>
        </w:tc>
      </w:tr>
      <w:tr w:rsidR="00F600A1" w:rsidRPr="00705245" w14:paraId="5EFE5BA1" w14:textId="77777777" w:rsidTr="002866FF">
        <w:tc>
          <w:tcPr>
            <w:tcW w:w="1559" w:type="dxa"/>
            <w:vAlign w:val="center"/>
          </w:tcPr>
          <w:p w14:paraId="372ECAB0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192296C2" w14:textId="77777777" w:rsidR="00F600A1" w:rsidRPr="00705245" w:rsidRDefault="00F7674A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NTPStatusError</w:t>
            </w:r>
          </w:p>
        </w:tc>
      </w:tr>
      <w:tr w:rsidR="00F600A1" w:rsidRPr="00705245" w14:paraId="5A8A2F70" w14:textId="77777777" w:rsidTr="002866FF">
        <w:tc>
          <w:tcPr>
            <w:tcW w:w="1559" w:type="dxa"/>
            <w:vAlign w:val="center"/>
          </w:tcPr>
          <w:p w14:paraId="5F0E1072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3999C0E7" w14:textId="77777777" w:rsidR="00F600A1" w:rsidRPr="00705245" w:rsidRDefault="009F7C1F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NTP Status Error</w:t>
            </w:r>
          </w:p>
        </w:tc>
      </w:tr>
      <w:tr w:rsidR="00F600A1" w:rsidRPr="00705245" w14:paraId="353F1BE3" w14:textId="77777777" w:rsidTr="002866FF">
        <w:tc>
          <w:tcPr>
            <w:tcW w:w="1559" w:type="dxa"/>
            <w:vAlign w:val="center"/>
          </w:tcPr>
          <w:p w14:paraId="024ACD82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0ABAA456" w14:textId="77777777" w:rsidR="00F600A1" w:rsidRPr="00705245" w:rsidRDefault="009F7C1F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NTPD Connection Refused</w:t>
            </w:r>
          </w:p>
        </w:tc>
      </w:tr>
    </w:tbl>
    <w:p w14:paraId="511D971D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773B2550" w14:textId="77777777" w:rsidR="00F600A1" w:rsidRPr="00705245" w:rsidRDefault="00F600A1" w:rsidP="002E13B5">
      <w:pPr>
        <w:numPr>
          <w:ilvl w:val="0"/>
          <w:numId w:val="1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33135444" w14:textId="77777777" w:rsidR="00AE245C" w:rsidRPr="00705245" w:rsidRDefault="00AE245C" w:rsidP="00AE245C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 GUI 메인메뉴 [기타]-[NTP 조회] </w:t>
      </w:r>
      <w:r w:rsidRPr="00705245">
        <w:rPr>
          <w:rFonts w:asciiTheme="minorEastAsia" w:eastAsiaTheme="minorEastAsia" w:hAnsiTheme="minorEastAsia" w:cs="Tahoma"/>
          <w:szCs w:val="20"/>
        </w:rPr>
        <w:t>를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통해 NTP 연동 상태를 확인한다. </w:t>
      </w:r>
    </w:p>
    <w:p w14:paraId="07948541" w14:textId="77777777" w:rsidR="00AC0F55" w:rsidRPr="00705245" w:rsidRDefault="00AE245C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이상이 있을 경우 해당 장비로 접속하여 ntpd 상태를 확인한다.</w:t>
      </w:r>
    </w:p>
    <w:p w14:paraId="67C8CC34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1D4ECC92" w14:textId="77777777" w:rsidR="007C1F59" w:rsidRPr="00705245" w:rsidRDefault="007C1F59" w:rsidP="007C1F59">
      <w:pPr>
        <w:rPr>
          <w:rFonts w:asciiTheme="minorEastAsia" w:eastAsiaTheme="minorEastAsia" w:hAnsiTheme="minorEastAsia" w:cs="Tahoma"/>
          <w:szCs w:val="20"/>
        </w:rPr>
      </w:pPr>
    </w:p>
    <w:p w14:paraId="730AC32B" w14:textId="77777777" w:rsidR="00F600A1" w:rsidRPr="00705245" w:rsidRDefault="00F600A1" w:rsidP="004E0AB3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22" w:name="_Toc171597103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A005</w:t>
      </w:r>
      <w:r w:rsidR="007C1F59"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7</w:t>
      </w:r>
      <w:bookmarkEnd w:id="22"/>
    </w:p>
    <w:p w14:paraId="7EEE496B" w14:textId="77777777" w:rsidR="00F600A1" w:rsidRPr="00705245" w:rsidRDefault="00F600A1" w:rsidP="002E13B5">
      <w:pPr>
        <w:numPr>
          <w:ilvl w:val="0"/>
          <w:numId w:val="1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683975E" w14:textId="77777777" w:rsidR="00F600A1" w:rsidRPr="00705245" w:rsidRDefault="00BE4498" w:rsidP="00F600A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CPU, MEMORY 등 내부 자원 혹은, 인입되는 CPS가 Overload 되</w:t>
      </w:r>
      <w:r w:rsidR="00971C13" w:rsidRPr="00705245">
        <w:rPr>
          <w:rFonts w:asciiTheme="minorEastAsia" w:eastAsiaTheme="minorEastAsia" w:hAnsiTheme="minorEastAsia" w:cs="Tahoma" w:hint="eastAsia"/>
          <w:szCs w:val="20"/>
        </w:rPr>
        <w:t>어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Drop 되는 호가 생길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0A1" w:rsidRPr="00705245" w14:paraId="12A41D02" w14:textId="77777777" w:rsidTr="002866FF">
        <w:tc>
          <w:tcPr>
            <w:tcW w:w="1559" w:type="dxa"/>
            <w:shd w:val="clear" w:color="auto" w:fill="8DB3E2"/>
            <w:vAlign w:val="center"/>
          </w:tcPr>
          <w:p w14:paraId="5152B09D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6C4E4B1A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0A1" w:rsidRPr="00705245" w14:paraId="0AB4180E" w14:textId="77777777" w:rsidTr="002866FF">
        <w:tc>
          <w:tcPr>
            <w:tcW w:w="1559" w:type="dxa"/>
            <w:vAlign w:val="center"/>
          </w:tcPr>
          <w:p w14:paraId="3CF9933E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4D92903B" w14:textId="77777777" w:rsidR="00F600A1" w:rsidRPr="00705245" w:rsidRDefault="00942F89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A005</w:t>
            </w:r>
            <w:r w:rsidR="007C1F59" w:rsidRPr="00705245">
              <w:rPr>
                <w:rFonts w:asciiTheme="minorEastAsia" w:eastAsiaTheme="minorEastAsia" w:hAnsiTheme="minorEastAsia" w:hint="eastAsia"/>
                <w:color w:val="000000"/>
              </w:rPr>
              <w:t>7</w:t>
            </w:r>
          </w:p>
        </w:tc>
      </w:tr>
      <w:tr w:rsidR="00F600A1" w:rsidRPr="00705245" w14:paraId="6C012F9B" w14:textId="77777777" w:rsidTr="002866FF">
        <w:tc>
          <w:tcPr>
            <w:tcW w:w="1559" w:type="dxa"/>
            <w:vAlign w:val="center"/>
          </w:tcPr>
          <w:p w14:paraId="3A0B84CA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66F1F998" w14:textId="77777777" w:rsidR="00F600A1" w:rsidRPr="00705245" w:rsidRDefault="00F600A1" w:rsidP="003D5C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CRITICAL (가변)</w:t>
            </w:r>
          </w:p>
        </w:tc>
      </w:tr>
      <w:tr w:rsidR="00F600A1" w:rsidRPr="00705245" w14:paraId="127516E9" w14:textId="77777777" w:rsidTr="002866FF">
        <w:tc>
          <w:tcPr>
            <w:tcW w:w="1559" w:type="dxa"/>
            <w:vAlign w:val="center"/>
          </w:tcPr>
          <w:p w14:paraId="048C4306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3F3FE72" w14:textId="77777777" w:rsidR="00F600A1" w:rsidRPr="00705245" w:rsidRDefault="00DF76C1" w:rsidP="00942F89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장애발생서버/장애원인</w:t>
            </w:r>
          </w:p>
        </w:tc>
      </w:tr>
      <w:tr w:rsidR="00F600A1" w:rsidRPr="00705245" w14:paraId="7CEA2BBF" w14:textId="77777777" w:rsidTr="002866FF">
        <w:tc>
          <w:tcPr>
            <w:tcW w:w="1559" w:type="dxa"/>
            <w:vAlign w:val="center"/>
          </w:tcPr>
          <w:p w14:paraId="30FCA4AA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6745D430" w14:textId="77777777" w:rsidR="00F600A1" w:rsidRPr="00705245" w:rsidRDefault="007C1F59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OverloadDrop</w:t>
            </w:r>
          </w:p>
        </w:tc>
      </w:tr>
      <w:tr w:rsidR="00F600A1" w:rsidRPr="00705245" w14:paraId="7380CCC7" w14:textId="77777777" w:rsidTr="002866FF">
        <w:tc>
          <w:tcPr>
            <w:tcW w:w="1559" w:type="dxa"/>
            <w:vAlign w:val="center"/>
          </w:tcPr>
          <w:p w14:paraId="3E9D3752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30602539" w14:textId="77777777" w:rsidR="00F600A1" w:rsidRPr="00705245" w:rsidRDefault="00971C13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장애 원인</w:t>
            </w:r>
            <w:r w:rsidR="00DF76C1"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 Overload Error</w:t>
            </w:r>
          </w:p>
        </w:tc>
      </w:tr>
      <w:tr w:rsidR="00F600A1" w:rsidRPr="00705245" w14:paraId="4F0CFF7B" w14:textId="77777777" w:rsidTr="002866FF">
        <w:tc>
          <w:tcPr>
            <w:tcW w:w="1559" w:type="dxa"/>
            <w:vAlign w:val="center"/>
          </w:tcPr>
          <w:p w14:paraId="2F3CDCAA" w14:textId="77777777" w:rsidR="00F600A1" w:rsidRPr="00705245" w:rsidRDefault="00F600A1" w:rsidP="002866F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4CEA2EAA" w14:textId="77777777" w:rsidR="00F600A1" w:rsidRPr="00705245" w:rsidRDefault="00971C13" w:rsidP="002866F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장애 원인 Overload Error. 현재상태, 설정값, Drop호 표시</w:t>
            </w:r>
          </w:p>
        </w:tc>
      </w:tr>
    </w:tbl>
    <w:p w14:paraId="40B1F5B7" w14:textId="77777777" w:rsidR="00F600A1" w:rsidRPr="00705245" w:rsidRDefault="00F600A1" w:rsidP="007C1F5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062C33C4" w14:textId="77777777" w:rsidR="00F600A1" w:rsidRPr="00705245" w:rsidRDefault="00F600A1" w:rsidP="00F600A1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68CAA836" w14:textId="77777777" w:rsidR="00F600A1" w:rsidRPr="00705245" w:rsidRDefault="00F600A1" w:rsidP="002E13B5">
      <w:pPr>
        <w:numPr>
          <w:ilvl w:val="0"/>
          <w:numId w:val="1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41A420CB" w14:textId="77777777" w:rsidR="007C1F59" w:rsidRPr="00705245" w:rsidRDefault="00F600A1" w:rsidP="007C1F59">
      <w:pPr>
        <w:ind w:leftChars="400" w:left="1100" w:hangingChars="150" w:hanging="300"/>
        <w:rPr>
          <w:rFonts w:asciiTheme="minorEastAsia" w:eastAsiaTheme="minorEastAsia" w:hAnsiTheme="minorEastAsia" w:cs="Tahoma"/>
          <w:color w:val="FF0000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</w:t>
      </w:r>
      <w:r w:rsidR="007C1F59" w:rsidRPr="00705245">
        <w:rPr>
          <w:rFonts w:asciiTheme="minorEastAsia" w:eastAsiaTheme="minorEastAsia" w:hAnsiTheme="minorEastAsia" w:cs="Tahoma" w:hint="eastAsia"/>
          <w:color w:val="FF0000"/>
          <w:szCs w:val="20"/>
        </w:rPr>
        <w:t xml:space="preserve"> </w:t>
      </w:r>
      <w:r w:rsidR="00BE4498" w:rsidRPr="00705245">
        <w:rPr>
          <w:rFonts w:asciiTheme="minorEastAsia" w:eastAsiaTheme="minorEastAsia" w:hAnsiTheme="minorEastAsia" w:cs="Tahoma" w:hint="eastAsia"/>
          <w:szCs w:val="20"/>
        </w:rPr>
        <w:t>CPU, MEMORY 에 대해 발생할 경우</w:t>
      </w:r>
    </w:p>
    <w:p w14:paraId="508AEB47" w14:textId="77777777" w:rsidR="00DF76C1" w:rsidRPr="00705245" w:rsidRDefault="00DF76C1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- </w:t>
      </w:r>
      <w:r w:rsidR="00971C13" w:rsidRPr="00705245">
        <w:rPr>
          <w:rFonts w:asciiTheme="minorEastAsia" w:eastAsiaTheme="minorEastAsia" w:hAnsiTheme="minorEastAsia" w:cs="Tahoma" w:hint="eastAsia"/>
          <w:szCs w:val="20"/>
        </w:rPr>
        <w:t>GUI 메인화면에서 CPU, MEMORY 상태를 확인한다.</w:t>
      </w:r>
    </w:p>
    <w:p w14:paraId="7C70F355" w14:textId="77777777" w:rsidR="008B6A25" w:rsidRPr="00705245" w:rsidRDefault="008B6A25" w:rsidP="007C1F59">
      <w:pPr>
        <w:ind w:leftChars="400" w:left="1100" w:hangingChars="150" w:hanging="300"/>
        <w:rPr>
          <w:rFonts w:asciiTheme="minorEastAsia" w:eastAsiaTheme="minorEastAsia" w:hAnsiTheme="minorEastAsia" w:cs="Tahoma"/>
          <w:color w:val="FF0000"/>
          <w:szCs w:val="20"/>
        </w:rPr>
      </w:pPr>
    </w:p>
    <w:p w14:paraId="1433FD57" w14:textId="77777777" w:rsidR="00BE4498" w:rsidRPr="00705245" w:rsidRDefault="00BE4498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2.2) CPS </w:t>
      </w:r>
      <w:r w:rsidR="00DF76C1" w:rsidRPr="00705245">
        <w:rPr>
          <w:rFonts w:asciiTheme="minorEastAsia" w:eastAsiaTheme="minorEastAsia" w:hAnsiTheme="minorEastAsia" w:cs="Tahoma" w:hint="eastAsia"/>
          <w:szCs w:val="20"/>
        </w:rPr>
        <w:t>에 대해 발생할 경우</w:t>
      </w:r>
    </w:p>
    <w:p w14:paraId="298AB704" w14:textId="77777777" w:rsidR="00971C13" w:rsidRPr="00705245" w:rsidRDefault="00971C13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- GUI 메인화면에서 CPS 상태를 확인한다.</w:t>
      </w:r>
    </w:p>
    <w:p w14:paraId="499BE813" w14:textId="77777777" w:rsidR="00DF76C1" w:rsidRPr="00705245" w:rsidRDefault="00DF76C1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- 인입되는 호가 성능 이상으로 유입되므로 조정한다.</w:t>
      </w:r>
    </w:p>
    <w:p w14:paraId="7D22EFA6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4050AFD6" w14:textId="77777777" w:rsidR="00B84CE3" w:rsidRPr="00705245" w:rsidRDefault="00B84CE3" w:rsidP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</w:p>
    <w:p w14:paraId="72767A62" w14:textId="77777777" w:rsidR="00E1727F" w:rsidRPr="00705245" w:rsidRDefault="00E1727F" w:rsidP="00E1727F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23" w:name="_Toc171597104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A0058</w:t>
      </w:r>
      <w:bookmarkEnd w:id="23"/>
    </w:p>
    <w:p w14:paraId="4641F30B" w14:textId="77777777" w:rsidR="00E1727F" w:rsidRPr="00705245" w:rsidRDefault="00E1727F" w:rsidP="00E1727F">
      <w:pPr>
        <w:numPr>
          <w:ilvl w:val="0"/>
          <w:numId w:val="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B15C722" w14:textId="77777777" w:rsidR="00E1727F" w:rsidRPr="00705245" w:rsidRDefault="00E1727F" w:rsidP="00E1727F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설정된 임계치보다 CPS 가 높을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E1727F" w:rsidRPr="00705245" w14:paraId="688A4E55" w14:textId="77777777" w:rsidTr="00643A26">
        <w:tc>
          <w:tcPr>
            <w:tcW w:w="1559" w:type="dxa"/>
            <w:shd w:val="clear" w:color="auto" w:fill="8DB3E2"/>
            <w:vAlign w:val="center"/>
          </w:tcPr>
          <w:p w14:paraId="3D8550E6" w14:textId="77777777" w:rsidR="00E1727F" w:rsidRPr="00705245" w:rsidRDefault="00E1727F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E7D509C" w14:textId="77777777" w:rsidR="00E1727F" w:rsidRPr="00705245" w:rsidRDefault="00E1727F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E1727F" w:rsidRPr="00705245" w14:paraId="21440281" w14:textId="77777777" w:rsidTr="00643A26">
        <w:tc>
          <w:tcPr>
            <w:tcW w:w="1559" w:type="dxa"/>
            <w:vAlign w:val="center"/>
          </w:tcPr>
          <w:p w14:paraId="1CEBEEAB" w14:textId="77777777" w:rsidR="00E1727F" w:rsidRPr="00705245" w:rsidRDefault="00E1727F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222FDD28" w14:textId="77777777" w:rsidR="00E1727F" w:rsidRPr="00705245" w:rsidRDefault="00E1727F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A0058</w:t>
            </w:r>
          </w:p>
        </w:tc>
      </w:tr>
      <w:tr w:rsidR="00E1727F" w:rsidRPr="00705245" w14:paraId="5D1006EA" w14:textId="77777777" w:rsidTr="00643A26">
        <w:tc>
          <w:tcPr>
            <w:tcW w:w="1559" w:type="dxa"/>
            <w:vAlign w:val="center"/>
          </w:tcPr>
          <w:p w14:paraId="4920C077" w14:textId="77777777" w:rsidR="00E1727F" w:rsidRPr="00705245" w:rsidRDefault="00E1727F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08847884" w14:textId="77777777" w:rsidR="00E1727F" w:rsidRPr="00705245" w:rsidRDefault="00E1727F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E1727F" w:rsidRPr="00705245" w14:paraId="3B8D3AE3" w14:textId="77777777" w:rsidTr="00643A26">
        <w:tc>
          <w:tcPr>
            <w:tcW w:w="1559" w:type="dxa"/>
            <w:vAlign w:val="center"/>
          </w:tcPr>
          <w:p w14:paraId="4AE62A3B" w14:textId="77777777" w:rsidR="00E1727F" w:rsidRPr="00705245" w:rsidRDefault="00E1727F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7AEEF07F" w14:textId="77777777" w:rsidR="00E1727F" w:rsidRPr="00705245" w:rsidRDefault="00E1727F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CM/CPS</w:t>
            </w:r>
          </w:p>
        </w:tc>
      </w:tr>
      <w:tr w:rsidR="00E1727F" w:rsidRPr="00705245" w14:paraId="36115E16" w14:textId="77777777" w:rsidTr="00643A26">
        <w:tc>
          <w:tcPr>
            <w:tcW w:w="1559" w:type="dxa"/>
            <w:vAlign w:val="center"/>
          </w:tcPr>
          <w:p w14:paraId="3418EEF5" w14:textId="77777777" w:rsidR="00E1727F" w:rsidRPr="00705245" w:rsidRDefault="00E1727F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3B93F456" w14:textId="77777777" w:rsidR="00E1727F" w:rsidRPr="00705245" w:rsidRDefault="00E1727F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CPSOverflow</w:t>
            </w:r>
          </w:p>
        </w:tc>
      </w:tr>
      <w:tr w:rsidR="00E1727F" w:rsidRPr="00705245" w14:paraId="74BF00E6" w14:textId="77777777" w:rsidTr="00643A26">
        <w:tc>
          <w:tcPr>
            <w:tcW w:w="1559" w:type="dxa"/>
            <w:vAlign w:val="center"/>
          </w:tcPr>
          <w:p w14:paraId="53533979" w14:textId="77777777" w:rsidR="00E1727F" w:rsidRPr="00705245" w:rsidRDefault="00E1727F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3AD0BBBC" w14:textId="77777777" w:rsidR="00E1727F" w:rsidRPr="00705245" w:rsidRDefault="00E1727F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CPS is too high</w:t>
            </w:r>
          </w:p>
        </w:tc>
      </w:tr>
      <w:tr w:rsidR="00E1727F" w:rsidRPr="00705245" w14:paraId="03146CFE" w14:textId="77777777" w:rsidTr="00643A26">
        <w:tc>
          <w:tcPr>
            <w:tcW w:w="1559" w:type="dxa"/>
            <w:vAlign w:val="center"/>
          </w:tcPr>
          <w:p w14:paraId="5E925D15" w14:textId="77777777" w:rsidR="00E1727F" w:rsidRPr="00705245" w:rsidRDefault="00E1727F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3009CD44" w14:textId="77777777" w:rsidR="00E1727F" w:rsidRPr="00705245" w:rsidRDefault="00E1727F" w:rsidP="00E1727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Current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CPS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is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(CRI: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,MAJ: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C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,MIN: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D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)</w:t>
            </w:r>
          </w:p>
        </w:tc>
      </w:tr>
    </w:tbl>
    <w:p w14:paraId="41A60418" w14:textId="77777777" w:rsidR="00E1727F" w:rsidRPr="00705245" w:rsidRDefault="00E1727F" w:rsidP="00E1727F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현재 CPS</w:t>
      </w:r>
    </w:p>
    <w:p w14:paraId="18F7F2ED" w14:textId="77777777" w:rsidR="00E1727F" w:rsidRPr="00705245" w:rsidRDefault="00E1727F" w:rsidP="00E1727F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B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CRITICAL 등급 임계치</w:t>
      </w:r>
    </w:p>
    <w:p w14:paraId="7B2F2F48" w14:textId="77777777" w:rsidR="00E1727F" w:rsidRPr="00705245" w:rsidRDefault="00E1727F" w:rsidP="00E1727F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 : MAJOR 등급 임계치</w:t>
      </w:r>
    </w:p>
    <w:p w14:paraId="5C35DE68" w14:textId="77777777" w:rsidR="00E1727F" w:rsidRPr="00705245" w:rsidRDefault="00E1727F" w:rsidP="00E1727F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 : MINOR 등급 임계치</w:t>
      </w:r>
    </w:p>
    <w:p w14:paraId="19A2225C" w14:textId="77777777" w:rsidR="00E1727F" w:rsidRPr="00705245" w:rsidRDefault="00E1727F" w:rsidP="00E1727F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7C0CF072" w14:textId="77777777" w:rsidR="00E1727F" w:rsidRPr="00705245" w:rsidRDefault="00E1727F" w:rsidP="00E1727F">
      <w:pPr>
        <w:numPr>
          <w:ilvl w:val="0"/>
          <w:numId w:val="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17713B21" w14:textId="77777777" w:rsidR="00E1727F" w:rsidRPr="00705245" w:rsidRDefault="00E1727F" w:rsidP="00E1727F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GUI 메인화면에서 CPS 상태를 확인한다.</w:t>
      </w:r>
    </w:p>
    <w:p w14:paraId="6DF62240" w14:textId="77777777" w:rsidR="00B84CE3" w:rsidRPr="00705245" w:rsidRDefault="00E1727F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시스템이 수용할 수 있는 CPS 을 초과할 경우 과부하 제어 등을 통해 CPS 를 낮춘다.</w:t>
      </w:r>
    </w:p>
    <w:p w14:paraId="168CD31C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338B9557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0CECFEFA" w14:textId="77777777" w:rsidR="00B84CE3" w:rsidRPr="00705245" w:rsidRDefault="00B84CE3" w:rsidP="00B84CE3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24" w:name="_Toc171597105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A0059</w:t>
      </w:r>
      <w:bookmarkEnd w:id="24"/>
    </w:p>
    <w:p w14:paraId="7AFE8486" w14:textId="77777777" w:rsidR="000203B4" w:rsidRPr="00705245" w:rsidRDefault="000203B4" w:rsidP="002E13B5">
      <w:pPr>
        <w:numPr>
          <w:ilvl w:val="0"/>
          <w:numId w:val="2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12F025E" w14:textId="77777777" w:rsidR="000203B4" w:rsidRPr="00705245" w:rsidRDefault="000203B4" w:rsidP="000203B4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설정된 임계치보다 VC 사용률이 높을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0203B4" w:rsidRPr="00705245" w14:paraId="365FB660" w14:textId="77777777" w:rsidTr="000203B4">
        <w:tc>
          <w:tcPr>
            <w:tcW w:w="1559" w:type="dxa"/>
            <w:shd w:val="clear" w:color="auto" w:fill="8DB3E2"/>
            <w:vAlign w:val="center"/>
          </w:tcPr>
          <w:p w14:paraId="537A8306" w14:textId="77777777" w:rsidR="000203B4" w:rsidRPr="00705245" w:rsidRDefault="000203B4" w:rsidP="000203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1E0163D5" w14:textId="77777777" w:rsidR="000203B4" w:rsidRPr="00705245" w:rsidRDefault="000203B4" w:rsidP="000203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0203B4" w:rsidRPr="00705245" w14:paraId="71FF38E0" w14:textId="77777777" w:rsidTr="000203B4">
        <w:tc>
          <w:tcPr>
            <w:tcW w:w="1559" w:type="dxa"/>
            <w:vAlign w:val="center"/>
          </w:tcPr>
          <w:p w14:paraId="10E44C1B" w14:textId="77777777" w:rsidR="000203B4" w:rsidRPr="00705245" w:rsidRDefault="000203B4" w:rsidP="000203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21486960" w14:textId="77777777" w:rsidR="000203B4" w:rsidRPr="00705245" w:rsidRDefault="000203B4" w:rsidP="000203B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</w:t>
            </w:r>
            <w:r w:rsidR="00E1727F" w:rsidRPr="00705245">
              <w:rPr>
                <w:rFonts w:asciiTheme="minorEastAsia" w:eastAsiaTheme="minorEastAsia" w:hAnsiTheme="minorEastAsia" w:hint="eastAsia"/>
                <w:color w:val="000000"/>
              </w:rPr>
              <w:t>59</w:t>
            </w:r>
          </w:p>
        </w:tc>
      </w:tr>
      <w:tr w:rsidR="000203B4" w:rsidRPr="00705245" w14:paraId="2CE23D8A" w14:textId="77777777" w:rsidTr="000203B4">
        <w:tc>
          <w:tcPr>
            <w:tcW w:w="1559" w:type="dxa"/>
            <w:vAlign w:val="center"/>
          </w:tcPr>
          <w:p w14:paraId="6735E1A2" w14:textId="77777777" w:rsidR="000203B4" w:rsidRPr="00705245" w:rsidRDefault="000203B4" w:rsidP="000203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91DF239" w14:textId="77777777" w:rsidR="000203B4" w:rsidRPr="00705245" w:rsidRDefault="000203B4" w:rsidP="000203B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0203B4" w:rsidRPr="00705245" w14:paraId="64AF0674" w14:textId="77777777" w:rsidTr="000203B4">
        <w:tc>
          <w:tcPr>
            <w:tcW w:w="1559" w:type="dxa"/>
            <w:vAlign w:val="center"/>
          </w:tcPr>
          <w:p w14:paraId="7E5F9FE2" w14:textId="77777777" w:rsidR="000203B4" w:rsidRPr="00705245" w:rsidRDefault="000203B4" w:rsidP="000203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585AF9E" w14:textId="77777777" w:rsidR="000203B4" w:rsidRPr="00705245" w:rsidRDefault="000203B4" w:rsidP="000203B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 서버명</w:t>
            </w:r>
            <w:r w:rsidR="00E1727F" w:rsidRPr="00705245">
              <w:rPr>
                <w:rFonts w:asciiTheme="minorEastAsia" w:eastAsiaTheme="minorEastAsia" w:hAnsiTheme="minorEastAsia" w:hint="eastAsia"/>
                <w:color w:val="000000"/>
              </w:rPr>
              <w:t>/노드명(노드 ID)</w:t>
            </w:r>
          </w:p>
        </w:tc>
      </w:tr>
      <w:tr w:rsidR="000203B4" w:rsidRPr="00705245" w14:paraId="2FACB143" w14:textId="77777777" w:rsidTr="000203B4">
        <w:tc>
          <w:tcPr>
            <w:tcW w:w="1559" w:type="dxa"/>
            <w:vAlign w:val="center"/>
          </w:tcPr>
          <w:p w14:paraId="299789FA" w14:textId="77777777" w:rsidR="000203B4" w:rsidRPr="00705245" w:rsidRDefault="000203B4" w:rsidP="000203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3594FCA2" w14:textId="77777777" w:rsidR="000203B4" w:rsidRPr="00705245" w:rsidRDefault="00E1727F" w:rsidP="000203B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SessionOverflow</w:t>
            </w:r>
          </w:p>
        </w:tc>
      </w:tr>
      <w:tr w:rsidR="000203B4" w:rsidRPr="00705245" w14:paraId="1688FF6E" w14:textId="77777777" w:rsidTr="000203B4">
        <w:tc>
          <w:tcPr>
            <w:tcW w:w="1559" w:type="dxa"/>
            <w:vAlign w:val="center"/>
          </w:tcPr>
          <w:p w14:paraId="0F192C16" w14:textId="77777777" w:rsidR="000203B4" w:rsidRPr="00705245" w:rsidRDefault="000203B4" w:rsidP="000203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53BD0C2D" w14:textId="77777777" w:rsidR="000203B4" w:rsidRPr="00705245" w:rsidRDefault="00E1727F" w:rsidP="000203B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Node Session usage is too high</w:t>
            </w:r>
          </w:p>
        </w:tc>
      </w:tr>
      <w:tr w:rsidR="000203B4" w:rsidRPr="00705245" w14:paraId="37E67EF4" w14:textId="77777777" w:rsidTr="000203B4">
        <w:tc>
          <w:tcPr>
            <w:tcW w:w="1559" w:type="dxa"/>
            <w:vAlign w:val="center"/>
          </w:tcPr>
          <w:p w14:paraId="20BBD3B6" w14:textId="77777777" w:rsidR="000203B4" w:rsidRPr="00705245" w:rsidRDefault="000203B4" w:rsidP="000203B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60B5C229" w14:textId="77777777" w:rsidR="000203B4" w:rsidRPr="00705245" w:rsidRDefault="00E1727F" w:rsidP="000203B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Current Node Session usage is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% (CRI: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,MAJ: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C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,MIN: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D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)</w:t>
            </w:r>
          </w:p>
        </w:tc>
      </w:tr>
    </w:tbl>
    <w:p w14:paraId="20A12B3D" w14:textId="77777777" w:rsidR="000203B4" w:rsidRPr="00705245" w:rsidRDefault="000203B4" w:rsidP="000203B4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현재 </w:t>
      </w:r>
      <w:r w:rsidR="00E1727F" w:rsidRPr="00705245">
        <w:rPr>
          <w:rFonts w:asciiTheme="minorEastAsia" w:eastAsiaTheme="minorEastAsia" w:hAnsiTheme="minorEastAsia" w:cs="Tahoma" w:hint="eastAsia"/>
          <w:szCs w:val="20"/>
        </w:rPr>
        <w:t>세션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사용률</w:t>
      </w:r>
    </w:p>
    <w:p w14:paraId="62047968" w14:textId="77777777" w:rsidR="000203B4" w:rsidRPr="00705245" w:rsidRDefault="000203B4" w:rsidP="000203B4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B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CRITICAL 등급 임계치</w:t>
      </w:r>
    </w:p>
    <w:p w14:paraId="60B2781A" w14:textId="77777777" w:rsidR="000203B4" w:rsidRPr="00705245" w:rsidRDefault="000203B4" w:rsidP="000203B4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 : MAJOR 등급 임계치</w:t>
      </w:r>
    </w:p>
    <w:p w14:paraId="39B657CF" w14:textId="77777777" w:rsidR="000203B4" w:rsidRPr="00705245" w:rsidRDefault="000203B4" w:rsidP="000203B4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 : MINOR 등급 임계치</w:t>
      </w:r>
    </w:p>
    <w:p w14:paraId="23537C4A" w14:textId="77777777" w:rsidR="000203B4" w:rsidRPr="00705245" w:rsidRDefault="000203B4" w:rsidP="000203B4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4D3DF6D" w14:textId="77777777" w:rsidR="000203B4" w:rsidRPr="00705245" w:rsidRDefault="000203B4" w:rsidP="002E13B5">
      <w:pPr>
        <w:numPr>
          <w:ilvl w:val="0"/>
          <w:numId w:val="2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5F2F2972" w14:textId="77777777" w:rsidR="000203B4" w:rsidRPr="00705245" w:rsidRDefault="000203B4" w:rsidP="000203B4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 GUI 메인화면 </w:t>
      </w:r>
      <w:r w:rsidR="00E1727F" w:rsidRPr="00705245">
        <w:rPr>
          <w:rFonts w:asciiTheme="minorEastAsia" w:eastAsiaTheme="minorEastAsia" w:hAnsiTheme="minorEastAsia" w:cs="Tahoma" w:hint="eastAsia"/>
          <w:szCs w:val="20"/>
        </w:rPr>
        <w:t>세션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상태 탭에서 </w:t>
      </w:r>
      <w:r w:rsidR="00E1727F" w:rsidRPr="00705245">
        <w:rPr>
          <w:rFonts w:asciiTheme="minorEastAsia" w:eastAsiaTheme="minorEastAsia" w:hAnsiTheme="minorEastAsia" w:cs="Tahoma" w:hint="eastAsia"/>
          <w:szCs w:val="20"/>
        </w:rPr>
        <w:t>세션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점유율을 확인한다.</w:t>
      </w:r>
    </w:p>
    <w:p w14:paraId="2F55D3E1" w14:textId="77777777" w:rsidR="000203B4" w:rsidRPr="00705245" w:rsidRDefault="000203B4" w:rsidP="000203B4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[장애관리]-[장애설정] 에서 점유율 임계치를 조절하여 장애를 해제시킨다.</w:t>
      </w:r>
    </w:p>
    <w:p w14:paraId="0AAE33EF" w14:textId="77777777" w:rsidR="006424B9" w:rsidRPr="00705245" w:rsidRDefault="00E1727F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2.3) 시스템이 수용가능한 세션을 초과할 경우 과부하 제어 등을 통해 세션 점유율을 낮춘다.</w:t>
      </w:r>
    </w:p>
    <w:p w14:paraId="580B1F74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3DC297DB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6D4889EB" w14:textId="77777777" w:rsidR="007C1F59" w:rsidRPr="00705245" w:rsidRDefault="007C1F59" w:rsidP="007C1F59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25" w:name="_Toc171597106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A0061</w:t>
      </w:r>
      <w:bookmarkEnd w:id="25"/>
    </w:p>
    <w:p w14:paraId="12DFE2A7" w14:textId="77777777" w:rsidR="007C1F59" w:rsidRPr="00705245" w:rsidRDefault="007C1F59" w:rsidP="007C1F59">
      <w:pPr>
        <w:numPr>
          <w:ilvl w:val="0"/>
          <w:numId w:val="7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206D1E6" w14:textId="77777777" w:rsidR="000666FF" w:rsidRPr="00705245" w:rsidRDefault="000666FF" w:rsidP="003D5C94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각 프로세서에서 </w:t>
      </w:r>
      <w:r w:rsidR="008B7246" w:rsidRPr="00705245">
        <w:rPr>
          <w:rFonts w:asciiTheme="minorEastAsia" w:eastAsiaTheme="minorEastAsia" w:hAnsiTheme="minorEastAsia" w:cs="Tahoma" w:hint="eastAsia"/>
          <w:szCs w:val="20"/>
        </w:rPr>
        <w:t xml:space="preserve">관리하고 있는 </w:t>
      </w:r>
      <w:r w:rsidRPr="00705245">
        <w:rPr>
          <w:rFonts w:asciiTheme="minorEastAsia" w:eastAsiaTheme="minorEastAsia" w:hAnsiTheme="minorEastAsia" w:cs="Tahoma" w:hint="eastAsia"/>
          <w:szCs w:val="20"/>
        </w:rPr>
        <w:t>노드와의 연동이 끊어질 경우 발생함</w:t>
      </w:r>
    </w:p>
    <w:p w14:paraId="4AAF24FE" w14:textId="77777777" w:rsidR="007C1F59" w:rsidRPr="00705245" w:rsidRDefault="000666FF" w:rsidP="003D5C94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SLB : </w:t>
      </w:r>
      <w:r w:rsidR="008B7246" w:rsidRPr="00705245">
        <w:rPr>
          <w:rFonts w:asciiTheme="minorEastAsia" w:eastAsiaTheme="minorEastAsia" w:hAnsiTheme="minorEastAsia" w:cs="Tahoma" w:hint="eastAsia"/>
          <w:szCs w:val="20"/>
        </w:rPr>
        <w:t>외부 노드(MSS 및 IBCF)와 연동</w:t>
      </w:r>
      <w:r w:rsidRPr="00705245">
        <w:rPr>
          <w:rFonts w:asciiTheme="minorEastAsia" w:eastAsiaTheme="minorEastAsia" w:hAnsiTheme="minorEastAsia" w:cs="Tahoma" w:hint="eastAsia"/>
          <w:szCs w:val="20"/>
        </w:rPr>
        <w:t>이</w:t>
      </w:r>
      <w:r w:rsidR="008B7246" w:rsidRPr="00705245">
        <w:rPr>
          <w:rFonts w:asciiTheme="minorEastAsia" w:eastAsiaTheme="minorEastAsia" w:hAnsiTheme="minorEastAsia" w:cs="Tahoma" w:hint="eastAsia"/>
          <w:szCs w:val="20"/>
        </w:rPr>
        <w:t xml:space="preserve"> 끊어질 경우</w:t>
      </w:r>
      <w:r w:rsidRPr="00705245">
        <w:rPr>
          <w:rFonts w:asciiTheme="minorEastAsia" w:eastAsiaTheme="minorEastAsia" w:hAnsiTheme="minorEastAsia" w:cs="Tahoma" w:hint="eastAsia"/>
          <w:szCs w:val="20"/>
        </w:rPr>
        <w:t>.</w:t>
      </w:r>
    </w:p>
    <w:p w14:paraId="3C2B0635" w14:textId="77777777" w:rsidR="000666FF" w:rsidRPr="00705245" w:rsidRDefault="000666FF" w:rsidP="003D5C94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CCM : EMP의 TGAS 프로세서와 연동이 끊어질 경우.</w:t>
      </w:r>
    </w:p>
    <w:p w14:paraId="5999E23D" w14:textId="77777777" w:rsidR="000666FF" w:rsidRPr="00705245" w:rsidRDefault="000666FF" w:rsidP="003D5C94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CDP : 과금 서버와 연동이 끊어질 경우.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7C1F59" w:rsidRPr="00705245" w14:paraId="61A64B39" w14:textId="77777777" w:rsidTr="00F02E13">
        <w:tc>
          <w:tcPr>
            <w:tcW w:w="1559" w:type="dxa"/>
            <w:shd w:val="clear" w:color="auto" w:fill="8DB3E2"/>
            <w:vAlign w:val="center"/>
          </w:tcPr>
          <w:p w14:paraId="7F8926D5" w14:textId="77777777" w:rsidR="007C1F59" w:rsidRPr="00705245" w:rsidRDefault="007C1F59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BA3B011" w14:textId="77777777" w:rsidR="007C1F59" w:rsidRPr="00705245" w:rsidRDefault="007C1F59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7C1F59" w:rsidRPr="00705245" w14:paraId="6BFEEC7A" w14:textId="77777777" w:rsidTr="00F02E13">
        <w:tc>
          <w:tcPr>
            <w:tcW w:w="1559" w:type="dxa"/>
            <w:vAlign w:val="center"/>
          </w:tcPr>
          <w:p w14:paraId="43A0BBBF" w14:textId="77777777" w:rsidR="007C1F59" w:rsidRPr="00705245" w:rsidRDefault="007C1F59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084F79C3" w14:textId="77777777" w:rsidR="007C1F59" w:rsidRPr="00705245" w:rsidRDefault="007C1F59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A0061</w:t>
            </w:r>
          </w:p>
        </w:tc>
      </w:tr>
      <w:tr w:rsidR="007C1F59" w:rsidRPr="00705245" w14:paraId="7F5F7843" w14:textId="77777777" w:rsidTr="00F02E13">
        <w:tc>
          <w:tcPr>
            <w:tcW w:w="1559" w:type="dxa"/>
            <w:vAlign w:val="center"/>
          </w:tcPr>
          <w:p w14:paraId="2DC2FED4" w14:textId="77777777" w:rsidR="007C1F59" w:rsidRPr="00705245" w:rsidRDefault="007C1F59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CB6E442" w14:textId="77777777" w:rsidR="007C1F59" w:rsidRPr="00705245" w:rsidRDefault="007C1F59" w:rsidP="008B6A25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CLEARED , </w:t>
            </w:r>
            <w:r w:rsidR="008B6A25" w:rsidRPr="00705245">
              <w:rPr>
                <w:rFonts w:asciiTheme="minorEastAsia" w:eastAsiaTheme="minorEastAsia" w:hAnsiTheme="minorEastAsia" w:hint="eastAsia"/>
                <w:color w:val="000000"/>
              </w:rPr>
              <w:t>CRITICAL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 (가변)</w:t>
            </w:r>
          </w:p>
        </w:tc>
      </w:tr>
      <w:tr w:rsidR="007C1F59" w:rsidRPr="00705245" w14:paraId="1395676A" w14:textId="77777777" w:rsidTr="00F02E13">
        <w:tc>
          <w:tcPr>
            <w:tcW w:w="1559" w:type="dxa"/>
            <w:vAlign w:val="center"/>
          </w:tcPr>
          <w:p w14:paraId="0C959CB4" w14:textId="77777777" w:rsidR="007C1F59" w:rsidRPr="00705245" w:rsidRDefault="007C1F59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62A94A54" w14:textId="77777777" w:rsidR="007C1F59" w:rsidRPr="00705245" w:rsidRDefault="007C1F59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 서버명/</w:t>
            </w:r>
            <w:r w:rsidR="008B7246" w:rsidRPr="00705245">
              <w:rPr>
                <w:rFonts w:asciiTheme="minorEastAsia" w:eastAsiaTheme="minorEastAsia" w:hAnsiTheme="minorEastAsia" w:hint="eastAsia"/>
                <w:color w:val="000000"/>
              </w:rPr>
              <w:t>각 프로세스명</w:t>
            </w:r>
          </w:p>
        </w:tc>
      </w:tr>
      <w:tr w:rsidR="007C1F59" w:rsidRPr="00705245" w14:paraId="2433F85B" w14:textId="77777777" w:rsidTr="00F02E13">
        <w:tc>
          <w:tcPr>
            <w:tcW w:w="1559" w:type="dxa"/>
            <w:vAlign w:val="center"/>
          </w:tcPr>
          <w:p w14:paraId="65ACFA63" w14:textId="77777777" w:rsidR="007C1F59" w:rsidRPr="00705245" w:rsidRDefault="007C1F59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380EA09A" w14:textId="77777777" w:rsidR="007C1F59" w:rsidRPr="00705245" w:rsidRDefault="007C1F59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ConnectionDeActive</w:t>
            </w:r>
          </w:p>
        </w:tc>
      </w:tr>
      <w:tr w:rsidR="007C1F59" w:rsidRPr="00705245" w14:paraId="4F5FEE9C" w14:textId="77777777" w:rsidTr="00F02E13">
        <w:tc>
          <w:tcPr>
            <w:tcW w:w="1559" w:type="dxa"/>
            <w:vAlign w:val="center"/>
          </w:tcPr>
          <w:p w14:paraId="78CB8EAD" w14:textId="77777777" w:rsidR="007C1F59" w:rsidRPr="00705245" w:rsidRDefault="007C1F59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342D77F6" w14:textId="77777777" w:rsidR="007C1F59" w:rsidRPr="00705245" w:rsidRDefault="000666FF" w:rsidP="008B6A25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ConnectionDeActive </w:t>
            </w:r>
          </w:p>
        </w:tc>
      </w:tr>
      <w:tr w:rsidR="007C1F59" w:rsidRPr="00705245" w14:paraId="57A654E7" w14:textId="77777777" w:rsidTr="00F02E13">
        <w:tc>
          <w:tcPr>
            <w:tcW w:w="1559" w:type="dxa"/>
            <w:vAlign w:val="center"/>
          </w:tcPr>
          <w:p w14:paraId="2E51B323" w14:textId="77777777" w:rsidR="007C1F59" w:rsidRPr="00705245" w:rsidRDefault="007C1F59" w:rsidP="00F02E1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0F51FEBD" w14:textId="77777777" w:rsidR="007C1F59" w:rsidRPr="00705245" w:rsidRDefault="000666FF" w:rsidP="00F02E1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Communication Failed</w:t>
            </w:r>
          </w:p>
        </w:tc>
      </w:tr>
    </w:tbl>
    <w:p w14:paraId="2313FD42" w14:textId="77777777" w:rsidR="007C1F59" w:rsidRPr="00705245" w:rsidRDefault="007C1F59" w:rsidP="007C1F5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0E79090" w14:textId="77777777" w:rsidR="007C1F59" w:rsidRPr="00705245" w:rsidRDefault="007C1F59" w:rsidP="007C1F59">
      <w:pPr>
        <w:numPr>
          <w:ilvl w:val="0"/>
          <w:numId w:val="7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5EA1B801" w14:textId="77777777" w:rsidR="000666FF" w:rsidRPr="00705245" w:rsidRDefault="007C1F59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 </w:t>
      </w:r>
      <w:r w:rsidR="000666FF" w:rsidRPr="00705245">
        <w:rPr>
          <w:rFonts w:asciiTheme="minorEastAsia" w:eastAsiaTheme="minorEastAsia" w:hAnsiTheme="minorEastAsia" w:cs="Tahoma" w:hint="eastAsia"/>
          <w:szCs w:val="20"/>
        </w:rPr>
        <w:t>SLB 프로세서에서 발생할 경우</w:t>
      </w:r>
    </w:p>
    <w:p w14:paraId="7D1CFA71" w14:textId="77777777" w:rsidR="00804073" w:rsidRPr="00705245" w:rsidRDefault="00804073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- MMI Client에서 국데이터관리 -&gt; SIP Server관리 -&gt; SIP Server 조회 를 통해 SIP Local 상태를 확인한다.</w:t>
      </w:r>
    </w:p>
    <w:p w14:paraId="5BC0B976" w14:textId="77777777" w:rsidR="00804073" w:rsidRPr="00705245" w:rsidRDefault="00804073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- Active LB서버에서 해당 Local정보대로 Bind되어 있는지 확인한다. </w:t>
      </w:r>
    </w:p>
    <w:p w14:paraId="0B97B9D0" w14:textId="77777777" w:rsidR="00804073" w:rsidRPr="00705245" w:rsidRDefault="00804073" w:rsidP="00804073">
      <w:pPr>
        <w:ind w:leftChars="450" w:left="1100" w:hangingChars="100" w:hanging="2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(netstat -anlp | grep SLB)</w:t>
      </w:r>
    </w:p>
    <w:p w14:paraId="56C02126" w14:textId="77777777" w:rsidR="000666FF" w:rsidRPr="00705245" w:rsidRDefault="00804073" w:rsidP="000666FF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- Active LB 서버에서 </w:t>
      </w:r>
      <w:r w:rsidR="000666FF" w:rsidRPr="00705245">
        <w:rPr>
          <w:rFonts w:asciiTheme="minorEastAsia" w:eastAsiaTheme="minorEastAsia" w:hAnsiTheme="minorEastAsia" w:cs="Tahoma" w:hint="eastAsia"/>
          <w:szCs w:val="20"/>
        </w:rPr>
        <w:t>대상 노드(MSS 혹은 IBCF)와의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Ping을 통해 </w:t>
      </w:r>
      <w:r w:rsidR="000666FF" w:rsidRPr="00705245">
        <w:rPr>
          <w:rFonts w:asciiTheme="minorEastAsia" w:eastAsiaTheme="minorEastAsia" w:hAnsiTheme="minorEastAsia" w:cs="Tahoma" w:hint="eastAsia"/>
          <w:szCs w:val="20"/>
        </w:rPr>
        <w:t>네트워크 상태 를 확인한다.</w:t>
      </w:r>
    </w:p>
    <w:p w14:paraId="23C49EAD" w14:textId="77777777" w:rsidR="008B7246" w:rsidRPr="00705245" w:rsidRDefault="00804073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- GUI Client에서 통계관리 -&gt; 통계조회 -&gt; SIP 통계 에서 OPTIONS</w:t>
      </w:r>
      <w:r w:rsidR="000666FF" w:rsidRPr="00705245">
        <w:rPr>
          <w:rFonts w:asciiTheme="minorEastAsia" w:eastAsiaTheme="minorEastAsia" w:hAnsiTheme="minorEastAsia" w:cs="Tahoma" w:hint="eastAsia"/>
          <w:szCs w:val="20"/>
        </w:rPr>
        <w:t xml:space="preserve"> 메시지의 수신 상태를 조회한다.</w:t>
      </w:r>
    </w:p>
    <w:p w14:paraId="49080D97" w14:textId="77777777" w:rsidR="000666FF" w:rsidRPr="00705245" w:rsidRDefault="000666FF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- Tcpdump를 통해 대상 노드로 OPTIONS 메시지를 정상적으로 전송하는지, 수신되는 응답 메시지가 있는지 확인한다.</w:t>
      </w:r>
    </w:p>
    <w:p w14:paraId="54FE4347" w14:textId="77777777" w:rsidR="000666FF" w:rsidRPr="00705245" w:rsidRDefault="000666FF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3967EA70" w14:textId="77777777" w:rsidR="000666FF" w:rsidRPr="00705245" w:rsidRDefault="000666FF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CCM 프로세서에서 발생할 경우</w:t>
      </w:r>
    </w:p>
    <w:p w14:paraId="629996E3" w14:textId="77777777" w:rsidR="000666FF" w:rsidRPr="00705245" w:rsidRDefault="000666FF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- GUI Client의 프로세스 상태 창을 통해 EMP 의 TGAS 프로세서가 정상구동되어 있는지 확인한다.</w:t>
      </w:r>
    </w:p>
    <w:p w14:paraId="393E7841" w14:textId="77777777" w:rsidR="000666FF" w:rsidRPr="00705245" w:rsidRDefault="000666FF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- IPC 내부 </w:t>
      </w:r>
      <w:r w:rsidR="003D5C94" w:rsidRPr="00705245">
        <w:rPr>
          <w:rFonts w:asciiTheme="minorEastAsia" w:eastAsiaTheme="minorEastAsia" w:hAnsiTheme="minorEastAsia" w:cs="Tahoma" w:hint="eastAsia"/>
          <w:szCs w:val="20"/>
        </w:rPr>
        <w:t>서버 간의 TCP 네트워크 상태를 확인한다.</w:t>
      </w:r>
    </w:p>
    <w:p w14:paraId="2C981DC5" w14:textId="77777777" w:rsidR="000666FF" w:rsidRPr="00705245" w:rsidRDefault="000666FF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62BAE555" w14:textId="77777777" w:rsidR="000666FF" w:rsidRPr="00705245" w:rsidRDefault="000666FF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2.3) CDP 프로세서에서 발생할 경우</w:t>
      </w:r>
    </w:p>
    <w:p w14:paraId="36FCD4C2" w14:textId="77777777" w:rsidR="003D5C94" w:rsidRPr="00705245" w:rsidRDefault="003D5C94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- 과금 서버 와의 SCTP 네트워크 상태를 확인한다.</w:t>
      </w:r>
    </w:p>
    <w:p w14:paraId="1C7AD904" w14:textId="77777777" w:rsidR="003D5C94" w:rsidRPr="00705245" w:rsidRDefault="003D5C94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- TCP DUMP를 통해 전송되는 메시지와 과금 서버의 응답 메시지가 정상적인지 확인한다.</w:t>
      </w:r>
    </w:p>
    <w:p w14:paraId="2FE42D52" w14:textId="77777777" w:rsidR="007C1F59" w:rsidRPr="00705245" w:rsidRDefault="007C1F59" w:rsidP="007C1F59">
      <w:pPr>
        <w:rPr>
          <w:rFonts w:asciiTheme="minorEastAsia" w:eastAsiaTheme="minorEastAsia" w:hAnsiTheme="minorEastAsia" w:cs="Tahoma"/>
          <w:szCs w:val="20"/>
        </w:rPr>
      </w:pPr>
    </w:p>
    <w:p w14:paraId="5FAB6579" w14:textId="77777777" w:rsidR="0080407F" w:rsidRPr="00705245" w:rsidRDefault="0080407F" w:rsidP="0080407F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26" w:name="_Toc171597107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A0063</w:t>
      </w:r>
      <w:bookmarkEnd w:id="26"/>
    </w:p>
    <w:p w14:paraId="4D60C61F" w14:textId="77777777" w:rsidR="006424B9" w:rsidRPr="00705245" w:rsidRDefault="006424B9" w:rsidP="007C1F59">
      <w:pPr>
        <w:numPr>
          <w:ilvl w:val="0"/>
          <w:numId w:val="14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49D7412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HA 절체시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11A3D01E" w14:textId="77777777" w:rsidTr="00303D94">
        <w:tc>
          <w:tcPr>
            <w:tcW w:w="1559" w:type="dxa"/>
            <w:shd w:val="clear" w:color="auto" w:fill="8DB3E2"/>
            <w:vAlign w:val="center"/>
          </w:tcPr>
          <w:p w14:paraId="777AA416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6F5E01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3B7C3E8E" w14:textId="77777777" w:rsidTr="00303D94">
        <w:tc>
          <w:tcPr>
            <w:tcW w:w="1559" w:type="dxa"/>
            <w:vAlign w:val="center"/>
          </w:tcPr>
          <w:p w14:paraId="5473D3F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7A983027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A0063</w:t>
            </w:r>
          </w:p>
        </w:tc>
      </w:tr>
      <w:tr w:rsidR="006424B9" w:rsidRPr="00705245" w14:paraId="0264D2E6" w14:textId="77777777" w:rsidTr="00303D94">
        <w:tc>
          <w:tcPr>
            <w:tcW w:w="1559" w:type="dxa"/>
            <w:vAlign w:val="center"/>
          </w:tcPr>
          <w:p w14:paraId="2878A72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7B052CA" w14:textId="77777777" w:rsidR="006424B9" w:rsidRPr="00705245" w:rsidRDefault="00856F53" w:rsidP="00856F5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CLEARED , </w:t>
            </w:r>
            <w:r w:rsidR="006424B9" w:rsidRPr="00705245">
              <w:rPr>
                <w:rFonts w:asciiTheme="minorEastAsia" w:eastAsiaTheme="minorEastAsia" w:hAnsiTheme="minorEastAsia" w:hint="eastAsia"/>
                <w:color w:val="000000"/>
              </w:rPr>
              <w:t>MAJOR (가변)</w:t>
            </w:r>
          </w:p>
        </w:tc>
      </w:tr>
      <w:tr w:rsidR="006424B9" w:rsidRPr="00705245" w14:paraId="47800C4B" w14:textId="77777777" w:rsidTr="00303D94">
        <w:tc>
          <w:tcPr>
            <w:tcW w:w="1559" w:type="dxa"/>
            <w:vAlign w:val="center"/>
          </w:tcPr>
          <w:p w14:paraId="70FB67E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77CE7C36" w14:textId="77777777" w:rsidR="006424B9" w:rsidRPr="00705245" w:rsidRDefault="006424B9" w:rsidP="006424B9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각 서버명/HA</w:t>
            </w:r>
          </w:p>
        </w:tc>
      </w:tr>
      <w:tr w:rsidR="006424B9" w:rsidRPr="00705245" w14:paraId="186C08ED" w14:textId="77777777" w:rsidTr="00303D94">
        <w:tc>
          <w:tcPr>
            <w:tcW w:w="1559" w:type="dxa"/>
            <w:vAlign w:val="center"/>
          </w:tcPr>
          <w:p w14:paraId="166469A6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2535B4F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HaStatusChange</w:t>
            </w:r>
          </w:p>
        </w:tc>
      </w:tr>
      <w:tr w:rsidR="006424B9" w:rsidRPr="00705245" w14:paraId="5117DFAC" w14:textId="77777777" w:rsidTr="00303D94">
        <w:tc>
          <w:tcPr>
            <w:tcW w:w="1559" w:type="dxa"/>
            <w:vAlign w:val="center"/>
          </w:tcPr>
          <w:p w14:paraId="039F317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0D3A1D2B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Monitor PROC Current Stopped</w:t>
            </w:r>
          </w:p>
          <w:p w14:paraId="097DBA2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Manual Switch</w:t>
            </w:r>
          </w:p>
          <w:p w14:paraId="375B91EF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Active Change Clear</w:t>
            </w:r>
          </w:p>
          <w:p w14:paraId="4EFA4BE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Memory load is too high</w:t>
            </w:r>
          </w:p>
          <w:p w14:paraId="733E9ABB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CPU load is too high</w:t>
            </w:r>
          </w:p>
          <w:p w14:paraId="43C2F284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Initiate VIP Status:DOWN</w:t>
            </w:r>
          </w:p>
          <w:p w14:paraId="28DE9216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Bothside ACTIVE ==&gt; O:STA P:ACT</w:t>
            </w:r>
          </w:p>
          <w:p w14:paraId="7D97318D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Mandatory Set:STANDY ==&gt; O:STA</w:t>
            </w:r>
          </w:p>
          <w:p w14:paraId="2C54ED14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PING failure</w:t>
            </w:r>
          </w:p>
        </w:tc>
      </w:tr>
      <w:tr w:rsidR="006424B9" w:rsidRPr="00705245" w14:paraId="719ADEF7" w14:textId="77777777" w:rsidTr="00303D94">
        <w:tc>
          <w:tcPr>
            <w:tcW w:w="1559" w:type="dxa"/>
            <w:vAlign w:val="center"/>
          </w:tcPr>
          <w:p w14:paraId="1BECA74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60DAD1F8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Changeover (ACTIVE-&gt;STANDBY)</w:t>
            </w:r>
          </w:p>
          <w:p w14:paraId="45B5FC3F" w14:textId="77777777" w:rsidR="00E6320A" w:rsidRPr="00705245" w:rsidRDefault="00E6320A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Changeover cleared.</w:t>
            </w:r>
          </w:p>
        </w:tc>
      </w:tr>
    </w:tbl>
    <w:p w14:paraId="5D68A104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11F5F6E4" w14:textId="77777777" w:rsidR="006424B9" w:rsidRPr="00705245" w:rsidRDefault="006424B9" w:rsidP="007C1F59">
      <w:pPr>
        <w:numPr>
          <w:ilvl w:val="0"/>
          <w:numId w:val="14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240D338A" w14:textId="77777777" w:rsidR="009F58B5" w:rsidRPr="00705245" w:rsidRDefault="006424B9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 </w:t>
      </w:r>
      <w:r w:rsidR="00E6320A" w:rsidRPr="00705245">
        <w:rPr>
          <w:rFonts w:asciiTheme="minorEastAsia" w:eastAsiaTheme="minorEastAsia" w:hAnsiTheme="minorEastAsia" w:cs="Tahoma" w:hint="eastAsia"/>
          <w:szCs w:val="20"/>
        </w:rPr>
        <w:t>장애원인을 통해 절체 원인을 파악한다.</w:t>
      </w:r>
    </w:p>
    <w:p w14:paraId="297EFD24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07C216EA" w14:textId="77777777" w:rsidR="007C1F59" w:rsidRPr="00705245" w:rsidRDefault="007C1F59" w:rsidP="007C1F59">
      <w:pPr>
        <w:rPr>
          <w:rFonts w:asciiTheme="minorEastAsia" w:eastAsiaTheme="minorEastAsia" w:hAnsiTheme="minorEastAsia" w:cs="Tahoma"/>
          <w:szCs w:val="20"/>
        </w:rPr>
      </w:pPr>
    </w:p>
    <w:p w14:paraId="3BF5B167" w14:textId="77777777" w:rsidR="00F600A1" w:rsidRPr="00705245" w:rsidRDefault="00F600A1" w:rsidP="004E0AB3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27" w:name="_Toc171597108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</w:t>
      </w:r>
      <w:r w:rsidR="00FC0158"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75</w:t>
      </w:r>
      <w:bookmarkEnd w:id="27"/>
    </w:p>
    <w:p w14:paraId="5BA37E34" w14:textId="77777777" w:rsidR="00FC0158" w:rsidRPr="00705245" w:rsidRDefault="00FC0158" w:rsidP="002E13B5">
      <w:pPr>
        <w:numPr>
          <w:ilvl w:val="0"/>
          <w:numId w:val="3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A2D7D2A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성공률이 설정된 임계치보다 낮을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C0158" w:rsidRPr="00705245" w14:paraId="0BE87B23" w14:textId="77777777" w:rsidTr="00643A26">
        <w:tc>
          <w:tcPr>
            <w:tcW w:w="1559" w:type="dxa"/>
            <w:shd w:val="clear" w:color="auto" w:fill="8DB3E2"/>
            <w:vAlign w:val="center"/>
          </w:tcPr>
          <w:p w14:paraId="2E2779CB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B7829CD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C0158" w:rsidRPr="00705245" w14:paraId="6E120A80" w14:textId="77777777" w:rsidTr="00643A26">
        <w:tc>
          <w:tcPr>
            <w:tcW w:w="1559" w:type="dxa"/>
            <w:vAlign w:val="center"/>
          </w:tcPr>
          <w:p w14:paraId="70C8A323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5C27631C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A0075</w:t>
            </w:r>
          </w:p>
        </w:tc>
      </w:tr>
      <w:tr w:rsidR="00FC0158" w:rsidRPr="00705245" w14:paraId="782FB6AC" w14:textId="77777777" w:rsidTr="00643A26">
        <w:tc>
          <w:tcPr>
            <w:tcW w:w="1559" w:type="dxa"/>
            <w:vAlign w:val="center"/>
          </w:tcPr>
          <w:p w14:paraId="4529CED4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6FF07E71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FC0158" w:rsidRPr="00705245" w14:paraId="00833561" w14:textId="77777777" w:rsidTr="00643A26">
        <w:tc>
          <w:tcPr>
            <w:tcW w:w="1559" w:type="dxa"/>
            <w:vAlign w:val="center"/>
          </w:tcPr>
          <w:p w14:paraId="597FEDFA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BD975A7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시스템명/NODE(XXXX)</w:t>
            </w:r>
          </w:p>
        </w:tc>
      </w:tr>
      <w:tr w:rsidR="00FC0158" w:rsidRPr="00705245" w14:paraId="5C7D372C" w14:textId="77777777" w:rsidTr="00643A26">
        <w:tc>
          <w:tcPr>
            <w:tcW w:w="1559" w:type="dxa"/>
            <w:vAlign w:val="center"/>
          </w:tcPr>
          <w:p w14:paraId="44A37612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4DF57458" w14:textId="77777777" w:rsidR="00FC0158" w:rsidRPr="00705245" w:rsidRDefault="00FC0158" w:rsidP="00FC015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Succ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Rate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Error</w:t>
            </w:r>
          </w:p>
        </w:tc>
      </w:tr>
      <w:tr w:rsidR="00FC0158" w:rsidRPr="00705245" w14:paraId="024901FE" w14:textId="77777777" w:rsidTr="00643A26">
        <w:tc>
          <w:tcPr>
            <w:tcW w:w="1559" w:type="dxa"/>
            <w:vAlign w:val="center"/>
          </w:tcPr>
          <w:p w14:paraId="4ABA7FB4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6FC20BBB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Success rate is too low</w:t>
            </w:r>
          </w:p>
        </w:tc>
      </w:tr>
      <w:tr w:rsidR="00FC0158" w:rsidRPr="00705245" w14:paraId="313805AA" w14:textId="77777777" w:rsidTr="00643A26">
        <w:tc>
          <w:tcPr>
            <w:tcW w:w="1559" w:type="dxa"/>
            <w:vAlign w:val="center"/>
          </w:tcPr>
          <w:p w14:paraId="45DE26E5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7686ECD1" w14:textId="77777777" w:rsidR="00FC0158" w:rsidRPr="00705245" w:rsidRDefault="00FC0158" w:rsidP="00FC015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Success rate of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[NODE(XXXX)]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is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% (CRI: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,MAJ: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C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,MIN: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D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)</w:t>
            </w:r>
          </w:p>
        </w:tc>
      </w:tr>
    </w:tbl>
    <w:p w14:paraId="4D3E086C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현재 성공률</w:t>
      </w:r>
    </w:p>
    <w:p w14:paraId="5FD603E1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B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CRITICAL 등급 임계치</w:t>
      </w:r>
    </w:p>
    <w:p w14:paraId="305FB71D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 : MAJOR 등급 임계치</w:t>
      </w:r>
    </w:p>
    <w:p w14:paraId="6300AE59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 : MINOR 등급 임계치</w:t>
      </w:r>
    </w:p>
    <w:p w14:paraId="2C2D6BDE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658FEDD3" w14:textId="77777777" w:rsidR="00FC0158" w:rsidRPr="00705245" w:rsidRDefault="00FC0158" w:rsidP="002E13B5">
      <w:pPr>
        <w:numPr>
          <w:ilvl w:val="0"/>
          <w:numId w:val="3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5DA3B11C" w14:textId="77777777" w:rsidR="00F600A1" w:rsidRPr="00705245" w:rsidRDefault="00FC0158" w:rsidP="00FC0158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CDR 통계에서 REQUEST,  FAIL 필드를 통해 성공률을 확인한다</w:t>
      </w:r>
      <w:r w:rsidR="00F600A1" w:rsidRPr="00705245">
        <w:rPr>
          <w:rFonts w:asciiTheme="minorEastAsia" w:eastAsiaTheme="minorEastAsia" w:hAnsiTheme="minorEastAsia" w:cs="Tahoma" w:hint="eastAsia"/>
          <w:szCs w:val="20"/>
        </w:rPr>
        <w:t>.</w:t>
      </w:r>
    </w:p>
    <w:p w14:paraId="6BCE69DE" w14:textId="77777777" w:rsidR="00FC0158" w:rsidRPr="00705245" w:rsidRDefault="00FC0158" w:rsidP="00FC0158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CDR 통계에서 실패원인 필드를 확인한다.</w:t>
      </w:r>
    </w:p>
    <w:p w14:paraId="68C05CA9" w14:textId="77777777" w:rsidR="009F58B5" w:rsidRPr="00705245" w:rsidRDefault="00FC0158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2.3) CDR 상세 조회 및 호추적을 통해 실패 원인을 확인한다.</w:t>
      </w:r>
    </w:p>
    <w:p w14:paraId="36AFB8B4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0E4DAE28" w14:textId="77777777" w:rsidR="007C1F59" w:rsidRPr="00705245" w:rsidRDefault="007C1F59" w:rsidP="007C1F59">
      <w:pPr>
        <w:rPr>
          <w:rFonts w:asciiTheme="minorEastAsia" w:eastAsiaTheme="minorEastAsia" w:hAnsiTheme="minorEastAsia" w:cs="Tahoma"/>
          <w:szCs w:val="20"/>
        </w:rPr>
      </w:pPr>
    </w:p>
    <w:p w14:paraId="551EE310" w14:textId="77777777" w:rsidR="00F600A1" w:rsidRPr="00705245" w:rsidRDefault="00F600A1" w:rsidP="004E0AB3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28" w:name="_Toc171597109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</w:t>
      </w:r>
      <w:r w:rsidR="00FC0158"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76</w:t>
      </w:r>
      <w:bookmarkEnd w:id="28"/>
    </w:p>
    <w:p w14:paraId="1CF9AEF0" w14:textId="77777777" w:rsidR="00FC0158" w:rsidRPr="00705245" w:rsidRDefault="00FC0158" w:rsidP="002E13B5">
      <w:pPr>
        <w:numPr>
          <w:ilvl w:val="0"/>
          <w:numId w:val="3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1B8E3A9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소통률이 설정된 임계치보다 낮을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C0158" w:rsidRPr="00705245" w14:paraId="6658F707" w14:textId="77777777" w:rsidTr="00643A26">
        <w:tc>
          <w:tcPr>
            <w:tcW w:w="1559" w:type="dxa"/>
            <w:shd w:val="clear" w:color="auto" w:fill="8DB3E2"/>
            <w:vAlign w:val="center"/>
          </w:tcPr>
          <w:p w14:paraId="1D02A642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9B0FFFB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C0158" w:rsidRPr="00705245" w14:paraId="28FB1F2D" w14:textId="77777777" w:rsidTr="00643A26">
        <w:tc>
          <w:tcPr>
            <w:tcW w:w="1559" w:type="dxa"/>
            <w:vAlign w:val="center"/>
          </w:tcPr>
          <w:p w14:paraId="7E09C63E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58073EA5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A0076</w:t>
            </w:r>
          </w:p>
        </w:tc>
      </w:tr>
      <w:tr w:rsidR="00FC0158" w:rsidRPr="00705245" w14:paraId="5C878B1B" w14:textId="77777777" w:rsidTr="00643A26">
        <w:tc>
          <w:tcPr>
            <w:tcW w:w="1559" w:type="dxa"/>
            <w:vAlign w:val="center"/>
          </w:tcPr>
          <w:p w14:paraId="44E7D604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0D0A3B09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FC0158" w:rsidRPr="00705245" w14:paraId="140917E7" w14:textId="77777777" w:rsidTr="00643A26">
        <w:tc>
          <w:tcPr>
            <w:tcW w:w="1559" w:type="dxa"/>
            <w:vAlign w:val="center"/>
          </w:tcPr>
          <w:p w14:paraId="56F0658C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F74846C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시스템명/NODE(XXXX)</w:t>
            </w:r>
          </w:p>
        </w:tc>
      </w:tr>
      <w:tr w:rsidR="00FC0158" w:rsidRPr="00705245" w14:paraId="57722D8F" w14:textId="77777777" w:rsidTr="00643A26">
        <w:tc>
          <w:tcPr>
            <w:tcW w:w="1559" w:type="dxa"/>
            <w:vAlign w:val="center"/>
          </w:tcPr>
          <w:p w14:paraId="3BE6A547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1A5F5CA7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CommRate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Error</w:t>
            </w:r>
          </w:p>
        </w:tc>
      </w:tr>
      <w:tr w:rsidR="00FC0158" w:rsidRPr="00705245" w14:paraId="2C36E666" w14:textId="77777777" w:rsidTr="00643A26">
        <w:tc>
          <w:tcPr>
            <w:tcW w:w="1559" w:type="dxa"/>
            <w:vAlign w:val="center"/>
          </w:tcPr>
          <w:p w14:paraId="524ABE4F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1873C41A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Communication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rate is too low</w:t>
            </w:r>
          </w:p>
        </w:tc>
      </w:tr>
      <w:tr w:rsidR="00FC0158" w:rsidRPr="00705245" w14:paraId="5B362126" w14:textId="77777777" w:rsidTr="00643A26">
        <w:tc>
          <w:tcPr>
            <w:tcW w:w="1559" w:type="dxa"/>
            <w:vAlign w:val="center"/>
          </w:tcPr>
          <w:p w14:paraId="51319F6F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77BE50FE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Communication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rate of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[NODE(XXXX)]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is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% (CRI: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,MAJ: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C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,MIN: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D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)</w:t>
            </w:r>
          </w:p>
        </w:tc>
      </w:tr>
    </w:tbl>
    <w:p w14:paraId="46A298D4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현재 소통률</w:t>
      </w:r>
    </w:p>
    <w:p w14:paraId="66CDD7AD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B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CRITICAL 등급 임계치</w:t>
      </w:r>
    </w:p>
    <w:p w14:paraId="01D7FFD0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 : MAJOR 등급 임계치</w:t>
      </w:r>
    </w:p>
    <w:p w14:paraId="567D7A9F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 : MINOR 등급 임계치</w:t>
      </w:r>
    </w:p>
    <w:p w14:paraId="26D5F81D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799C2C8D" w14:textId="77777777" w:rsidR="00FC0158" w:rsidRPr="00705245" w:rsidRDefault="00FC0158" w:rsidP="002E13B5">
      <w:pPr>
        <w:numPr>
          <w:ilvl w:val="0"/>
          <w:numId w:val="3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7660A04" w14:textId="77777777" w:rsidR="00FC0158" w:rsidRPr="00705245" w:rsidRDefault="00FC0158" w:rsidP="00FC0158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CDR 통계에서 소통률을 확인한다.</w:t>
      </w:r>
    </w:p>
    <w:p w14:paraId="209B31C4" w14:textId="77777777" w:rsidR="00FC0158" w:rsidRPr="00705245" w:rsidRDefault="00FC0158" w:rsidP="00FC0158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CDR 통계에서 실패원인 필드를 확인한다.</w:t>
      </w:r>
    </w:p>
    <w:p w14:paraId="7CD0FED8" w14:textId="77777777" w:rsidR="009F58B5" w:rsidRPr="00705245" w:rsidRDefault="00FC0158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2.3) CDR 상세 조회 및 호추적을 통해 실패 원인을 확인한다</w:t>
      </w:r>
    </w:p>
    <w:p w14:paraId="78CDB215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0635B529" w14:textId="77777777" w:rsidR="007C1F59" w:rsidRPr="00705245" w:rsidRDefault="007C1F59" w:rsidP="007C1F59">
      <w:pPr>
        <w:rPr>
          <w:rFonts w:asciiTheme="minorEastAsia" w:eastAsiaTheme="minorEastAsia" w:hAnsiTheme="minorEastAsia" w:cs="Tahoma"/>
          <w:szCs w:val="20"/>
        </w:rPr>
      </w:pPr>
    </w:p>
    <w:p w14:paraId="55739E2A" w14:textId="77777777" w:rsidR="00F600A1" w:rsidRPr="00705245" w:rsidRDefault="00F600A1" w:rsidP="004E0AB3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29" w:name="_Toc171597110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</w:t>
      </w:r>
      <w:r w:rsidR="00FC0158"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77</w:t>
      </w:r>
      <w:bookmarkEnd w:id="29"/>
    </w:p>
    <w:p w14:paraId="4F879AE8" w14:textId="77777777" w:rsidR="00FC0158" w:rsidRPr="00705245" w:rsidRDefault="00FC0158" w:rsidP="002E13B5">
      <w:pPr>
        <w:numPr>
          <w:ilvl w:val="0"/>
          <w:numId w:val="3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04E9478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완료률이 설정된 임계치보다 낮을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C0158" w:rsidRPr="00705245" w14:paraId="55256FF7" w14:textId="77777777" w:rsidTr="00643A26">
        <w:tc>
          <w:tcPr>
            <w:tcW w:w="1559" w:type="dxa"/>
            <w:shd w:val="clear" w:color="auto" w:fill="8DB3E2"/>
            <w:vAlign w:val="center"/>
          </w:tcPr>
          <w:p w14:paraId="01A27F70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51FF95DF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C0158" w:rsidRPr="00705245" w14:paraId="077C1D82" w14:textId="77777777" w:rsidTr="00643A26">
        <w:tc>
          <w:tcPr>
            <w:tcW w:w="1559" w:type="dxa"/>
            <w:vAlign w:val="center"/>
          </w:tcPr>
          <w:p w14:paraId="184547E0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34E31A7E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A0077</w:t>
            </w:r>
          </w:p>
        </w:tc>
      </w:tr>
      <w:tr w:rsidR="00FC0158" w:rsidRPr="00705245" w14:paraId="2E8C6C13" w14:textId="77777777" w:rsidTr="00643A26">
        <w:tc>
          <w:tcPr>
            <w:tcW w:w="1559" w:type="dxa"/>
            <w:vAlign w:val="center"/>
          </w:tcPr>
          <w:p w14:paraId="3F84AD83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600157A6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FC0158" w:rsidRPr="00705245" w14:paraId="3C26AB5F" w14:textId="77777777" w:rsidTr="00643A26">
        <w:tc>
          <w:tcPr>
            <w:tcW w:w="1559" w:type="dxa"/>
            <w:vAlign w:val="center"/>
          </w:tcPr>
          <w:p w14:paraId="5C1AD68A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0CA54A79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시스템명/NODE(XXXX)</w:t>
            </w:r>
          </w:p>
        </w:tc>
      </w:tr>
      <w:tr w:rsidR="00FC0158" w:rsidRPr="00705245" w14:paraId="13BC1820" w14:textId="77777777" w:rsidTr="00643A26">
        <w:tc>
          <w:tcPr>
            <w:tcW w:w="1559" w:type="dxa"/>
            <w:vAlign w:val="center"/>
          </w:tcPr>
          <w:p w14:paraId="328923D2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522FEDA1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CompRate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Error</w:t>
            </w:r>
          </w:p>
        </w:tc>
      </w:tr>
      <w:tr w:rsidR="00FC0158" w:rsidRPr="00705245" w14:paraId="59434937" w14:textId="77777777" w:rsidTr="00643A26">
        <w:tc>
          <w:tcPr>
            <w:tcW w:w="1559" w:type="dxa"/>
            <w:vAlign w:val="center"/>
          </w:tcPr>
          <w:p w14:paraId="31F646E9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500B36D4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Completion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 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rate is too low</w:t>
            </w:r>
          </w:p>
        </w:tc>
      </w:tr>
      <w:tr w:rsidR="00FC0158" w:rsidRPr="00705245" w14:paraId="28B93556" w14:textId="77777777" w:rsidTr="00643A26">
        <w:tc>
          <w:tcPr>
            <w:tcW w:w="1559" w:type="dxa"/>
            <w:vAlign w:val="center"/>
          </w:tcPr>
          <w:p w14:paraId="055CB9E5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515443C8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Completion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 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rate of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[NODE(XXXX)]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is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% (CRI: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,MAJ: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C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,MIN: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D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)</w:t>
            </w:r>
          </w:p>
        </w:tc>
      </w:tr>
    </w:tbl>
    <w:p w14:paraId="643FEA60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현재 완료률</w:t>
      </w:r>
    </w:p>
    <w:p w14:paraId="030F3F51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B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CRITICAL 등급 임계치</w:t>
      </w:r>
    </w:p>
    <w:p w14:paraId="7AFCC31D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 : MAJOR 등급 임계치</w:t>
      </w:r>
    </w:p>
    <w:p w14:paraId="4DD634AF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 : MINOR 등급 임계치</w:t>
      </w:r>
    </w:p>
    <w:p w14:paraId="2DB005CD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4DB5659" w14:textId="77777777" w:rsidR="00FC0158" w:rsidRPr="00705245" w:rsidRDefault="00FC0158" w:rsidP="002E13B5">
      <w:pPr>
        <w:numPr>
          <w:ilvl w:val="0"/>
          <w:numId w:val="3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D8C7C1B" w14:textId="77777777" w:rsidR="00FC0158" w:rsidRPr="00705245" w:rsidRDefault="00FC0158" w:rsidP="00FC0158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CDR 통계에서 완료률을 확인한다.</w:t>
      </w:r>
    </w:p>
    <w:p w14:paraId="1182079B" w14:textId="77777777" w:rsidR="00FC0158" w:rsidRPr="00705245" w:rsidRDefault="00FC0158" w:rsidP="00FC0158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CDR 통계에서 실패원인 필드를 확인한다.</w:t>
      </w:r>
    </w:p>
    <w:p w14:paraId="446A7916" w14:textId="77777777" w:rsidR="00E565E2" w:rsidRPr="00705245" w:rsidRDefault="00FC0158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2.3) CDR 상세 조회 및 호추적을 통해 실패 원인을 확인한다.</w:t>
      </w:r>
      <w:r w:rsidR="003815DA" w:rsidRPr="00705245">
        <w:rPr>
          <w:rFonts w:asciiTheme="minorEastAsia" w:eastAsiaTheme="minorEastAsia" w:hAnsiTheme="minorEastAsia" w:cs="Tahoma" w:hint="eastAsia"/>
          <w:szCs w:val="20"/>
        </w:rPr>
        <w:t>.</w:t>
      </w:r>
    </w:p>
    <w:p w14:paraId="43B4082D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6CAA6F40" w14:textId="77777777" w:rsidR="007C1F59" w:rsidRPr="00705245" w:rsidRDefault="007C1F59" w:rsidP="007C1F59">
      <w:pPr>
        <w:rPr>
          <w:rFonts w:asciiTheme="minorEastAsia" w:eastAsiaTheme="minorEastAsia" w:hAnsiTheme="minorEastAsia" w:cs="Tahoma"/>
          <w:szCs w:val="20"/>
        </w:rPr>
      </w:pPr>
    </w:p>
    <w:p w14:paraId="617AE056" w14:textId="77777777" w:rsidR="00E565E2" w:rsidRPr="00705245" w:rsidRDefault="00E565E2" w:rsidP="00E565E2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30" w:name="_Toc171597111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A0078</w:t>
      </w:r>
      <w:bookmarkEnd w:id="30"/>
    </w:p>
    <w:p w14:paraId="41FD2746" w14:textId="77777777" w:rsidR="00E565E2" w:rsidRPr="00705245" w:rsidRDefault="00E565E2" w:rsidP="007869C1">
      <w:pPr>
        <w:numPr>
          <w:ilvl w:val="0"/>
          <w:numId w:val="12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7D86EB7" w14:textId="77777777" w:rsidR="00E565E2" w:rsidRPr="00705245" w:rsidRDefault="00E565E2" w:rsidP="00E565E2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미디어 Time 이 설정된 임계치보다 낮을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E565E2" w:rsidRPr="00705245" w14:paraId="013EEA08" w14:textId="77777777" w:rsidTr="00AB7778">
        <w:tc>
          <w:tcPr>
            <w:tcW w:w="1559" w:type="dxa"/>
            <w:shd w:val="clear" w:color="auto" w:fill="8DB3E2"/>
            <w:vAlign w:val="center"/>
          </w:tcPr>
          <w:p w14:paraId="351C247E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13B0D097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E565E2" w:rsidRPr="00705245" w14:paraId="2780F423" w14:textId="77777777" w:rsidTr="00AB7778">
        <w:tc>
          <w:tcPr>
            <w:tcW w:w="1559" w:type="dxa"/>
            <w:vAlign w:val="center"/>
          </w:tcPr>
          <w:p w14:paraId="65A4D8B8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001B044F" w14:textId="77777777" w:rsidR="00E565E2" w:rsidRPr="00705245" w:rsidRDefault="00E565E2" w:rsidP="00E565E2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A0078</w:t>
            </w:r>
          </w:p>
        </w:tc>
      </w:tr>
      <w:tr w:rsidR="00E565E2" w:rsidRPr="00705245" w14:paraId="4592467A" w14:textId="77777777" w:rsidTr="00AB7778">
        <w:tc>
          <w:tcPr>
            <w:tcW w:w="1559" w:type="dxa"/>
            <w:vAlign w:val="center"/>
          </w:tcPr>
          <w:p w14:paraId="1922A75A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617AF83E" w14:textId="77777777" w:rsidR="00E565E2" w:rsidRPr="00705245" w:rsidRDefault="00E565E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E565E2" w:rsidRPr="00705245" w14:paraId="4B165CCA" w14:textId="77777777" w:rsidTr="00AB7778">
        <w:tc>
          <w:tcPr>
            <w:tcW w:w="1559" w:type="dxa"/>
            <w:vAlign w:val="center"/>
          </w:tcPr>
          <w:p w14:paraId="17A69C00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6DBB7221" w14:textId="77777777" w:rsidR="00E565E2" w:rsidRPr="00705245" w:rsidRDefault="00E565E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시스템명/NODE(XXXX)</w:t>
            </w:r>
          </w:p>
        </w:tc>
      </w:tr>
      <w:tr w:rsidR="00E565E2" w:rsidRPr="00705245" w14:paraId="16AF3C13" w14:textId="77777777" w:rsidTr="00AB7778">
        <w:tc>
          <w:tcPr>
            <w:tcW w:w="1559" w:type="dxa"/>
            <w:vAlign w:val="center"/>
          </w:tcPr>
          <w:p w14:paraId="33F29484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7C384B57" w14:textId="77777777" w:rsidR="00E565E2" w:rsidRPr="00705245" w:rsidRDefault="00E565E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MediaTimeTooShort</w:t>
            </w:r>
          </w:p>
        </w:tc>
      </w:tr>
      <w:tr w:rsidR="00E565E2" w:rsidRPr="00705245" w14:paraId="2CB18711" w14:textId="77777777" w:rsidTr="00AB7778">
        <w:tc>
          <w:tcPr>
            <w:tcW w:w="1559" w:type="dxa"/>
            <w:vAlign w:val="center"/>
          </w:tcPr>
          <w:p w14:paraId="5BA054EE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30E718DC" w14:textId="77777777" w:rsidR="00E565E2" w:rsidRPr="00705245" w:rsidRDefault="00E565E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Media Time is too short</w:t>
            </w:r>
          </w:p>
        </w:tc>
      </w:tr>
      <w:tr w:rsidR="00E565E2" w:rsidRPr="00705245" w14:paraId="2242FD1C" w14:textId="77777777" w:rsidTr="00AB7778">
        <w:tc>
          <w:tcPr>
            <w:tcW w:w="1559" w:type="dxa"/>
            <w:vAlign w:val="center"/>
          </w:tcPr>
          <w:p w14:paraId="3197542B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1584C9EB" w14:textId="77777777" w:rsidR="00E565E2" w:rsidRPr="00705245" w:rsidRDefault="00E565E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Media Time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of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[NODE(XXXX)]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is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(CRI: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,MAJ: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C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,MIN: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D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)</w:t>
            </w:r>
          </w:p>
        </w:tc>
      </w:tr>
    </w:tbl>
    <w:p w14:paraId="7EF4F29C" w14:textId="77777777" w:rsidR="00E565E2" w:rsidRPr="00705245" w:rsidRDefault="00E565E2" w:rsidP="00E565E2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현재 미디어 Time</w:t>
      </w:r>
    </w:p>
    <w:p w14:paraId="160C49E7" w14:textId="77777777" w:rsidR="00E565E2" w:rsidRPr="00705245" w:rsidRDefault="00E565E2" w:rsidP="00E565E2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B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CRITICAL 등급 임계치</w:t>
      </w:r>
    </w:p>
    <w:p w14:paraId="707BE6E0" w14:textId="77777777" w:rsidR="00E565E2" w:rsidRPr="00705245" w:rsidRDefault="00E565E2" w:rsidP="00E565E2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 : MAJOR 등급 임계치</w:t>
      </w:r>
    </w:p>
    <w:p w14:paraId="5C5515E9" w14:textId="77777777" w:rsidR="00E565E2" w:rsidRPr="00705245" w:rsidRDefault="00E565E2" w:rsidP="00E565E2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 : MINOR 등급 임계치</w:t>
      </w:r>
    </w:p>
    <w:p w14:paraId="47367345" w14:textId="77777777" w:rsidR="00E565E2" w:rsidRPr="00705245" w:rsidRDefault="00E565E2" w:rsidP="00E565E2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0EF0FFED" w14:textId="77777777" w:rsidR="00E565E2" w:rsidRPr="00705245" w:rsidRDefault="00E565E2" w:rsidP="007869C1">
      <w:pPr>
        <w:numPr>
          <w:ilvl w:val="0"/>
          <w:numId w:val="12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4E96E31D" w14:textId="77777777" w:rsidR="00E565E2" w:rsidRPr="00705245" w:rsidRDefault="00E565E2" w:rsidP="00E565E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미디어 통계에서 미디어 연결시간(초)를 확인한다.</w:t>
      </w:r>
    </w:p>
    <w:p w14:paraId="0D93BC56" w14:textId="77777777" w:rsidR="00E565E2" w:rsidRPr="00705245" w:rsidRDefault="00E565E2" w:rsidP="00E565E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CDR 통계에서 실패원인 필드를 확인한다.</w:t>
      </w:r>
    </w:p>
    <w:p w14:paraId="77ACD8D3" w14:textId="77777777" w:rsidR="007C1F59" w:rsidRPr="00705245" w:rsidRDefault="00E565E2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2.3) CDR 상세 조회 및 호추적을 통해 원인을 확인한다.</w:t>
      </w:r>
    </w:p>
    <w:p w14:paraId="3D070F96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52EDCDED" w14:textId="77777777" w:rsidR="00E565E2" w:rsidRPr="00705245" w:rsidRDefault="00E565E2" w:rsidP="007C1F59">
      <w:pPr>
        <w:rPr>
          <w:rFonts w:asciiTheme="minorEastAsia" w:eastAsiaTheme="minorEastAsia" w:hAnsiTheme="minorEastAsia" w:cs="Tahoma"/>
          <w:szCs w:val="20"/>
        </w:rPr>
      </w:pPr>
    </w:p>
    <w:p w14:paraId="0801CE2C" w14:textId="77777777" w:rsidR="00F600A1" w:rsidRPr="00705245" w:rsidRDefault="00F600A1" w:rsidP="00E565E2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31" w:name="_Toc171597112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</w:t>
      </w:r>
      <w:r w:rsidR="00FC0158"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79</w:t>
      </w:r>
      <w:bookmarkEnd w:id="31"/>
    </w:p>
    <w:p w14:paraId="484F35FE" w14:textId="77777777" w:rsidR="00FC0158" w:rsidRPr="00705245" w:rsidRDefault="00FC0158" w:rsidP="002E13B5">
      <w:pPr>
        <w:numPr>
          <w:ilvl w:val="0"/>
          <w:numId w:val="3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1D71A1B" w14:textId="77777777" w:rsidR="00FC0158" w:rsidRPr="00705245" w:rsidRDefault="00483D84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미디어 KBps 가 </w:t>
      </w:r>
      <w:r w:rsidR="00FC0158" w:rsidRPr="00705245">
        <w:rPr>
          <w:rFonts w:asciiTheme="minorEastAsia" w:eastAsiaTheme="minorEastAsia" w:hAnsiTheme="minorEastAsia" w:cs="Tahoma" w:hint="eastAsia"/>
          <w:szCs w:val="20"/>
        </w:rPr>
        <w:t>설정된 임계치보다 낮을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C0158" w:rsidRPr="00705245" w14:paraId="114B9D24" w14:textId="77777777" w:rsidTr="00643A26">
        <w:tc>
          <w:tcPr>
            <w:tcW w:w="1559" w:type="dxa"/>
            <w:shd w:val="clear" w:color="auto" w:fill="8DB3E2"/>
            <w:vAlign w:val="center"/>
          </w:tcPr>
          <w:p w14:paraId="54114690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5CCEA77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C0158" w:rsidRPr="00705245" w14:paraId="2B886B04" w14:textId="77777777" w:rsidTr="00643A26">
        <w:tc>
          <w:tcPr>
            <w:tcW w:w="1559" w:type="dxa"/>
            <w:vAlign w:val="center"/>
          </w:tcPr>
          <w:p w14:paraId="1CD8339D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2D40D717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A0079</w:t>
            </w:r>
          </w:p>
        </w:tc>
      </w:tr>
      <w:tr w:rsidR="00FC0158" w:rsidRPr="00705245" w14:paraId="4EE049EB" w14:textId="77777777" w:rsidTr="00643A26">
        <w:tc>
          <w:tcPr>
            <w:tcW w:w="1559" w:type="dxa"/>
            <w:vAlign w:val="center"/>
          </w:tcPr>
          <w:p w14:paraId="2B7E543E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872958F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FC0158" w:rsidRPr="00705245" w14:paraId="3A1A0402" w14:textId="77777777" w:rsidTr="00643A26">
        <w:tc>
          <w:tcPr>
            <w:tcW w:w="1559" w:type="dxa"/>
            <w:vAlign w:val="center"/>
          </w:tcPr>
          <w:p w14:paraId="0D809457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8C78A86" w14:textId="77777777" w:rsidR="00FC0158" w:rsidRPr="00705245" w:rsidRDefault="00FC0158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시스템명/NODE(XXXX)/(AUDIO/VIDEO</w:t>
            </w:r>
            <w:r w:rsidR="00483D84" w:rsidRPr="00705245">
              <w:rPr>
                <w:rFonts w:asciiTheme="minorEastAsia" w:eastAsiaTheme="minorEastAsia" w:hAnsiTheme="minorEastAsia" w:hint="eastAsia"/>
                <w:color w:val="000000"/>
              </w:rPr>
              <w:t>)_(RX/TX)</w:t>
            </w:r>
          </w:p>
        </w:tc>
      </w:tr>
      <w:tr w:rsidR="00FC0158" w:rsidRPr="00705245" w14:paraId="086E2457" w14:textId="77777777" w:rsidTr="00643A26">
        <w:tc>
          <w:tcPr>
            <w:tcW w:w="1559" w:type="dxa"/>
            <w:vAlign w:val="center"/>
          </w:tcPr>
          <w:p w14:paraId="13188597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2EC9A28F" w14:textId="77777777" w:rsidR="00FC0158" w:rsidRPr="00705245" w:rsidRDefault="00483D84" w:rsidP="00643A2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MediaKbpsTooLow</w:t>
            </w:r>
          </w:p>
        </w:tc>
      </w:tr>
      <w:tr w:rsidR="00FC0158" w:rsidRPr="00705245" w14:paraId="4C5A5B70" w14:textId="77777777" w:rsidTr="00643A26">
        <w:tc>
          <w:tcPr>
            <w:tcW w:w="1559" w:type="dxa"/>
            <w:vAlign w:val="center"/>
          </w:tcPr>
          <w:p w14:paraId="0474CFA9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104F46C3" w14:textId="77777777" w:rsidR="00FC0158" w:rsidRPr="00705245" w:rsidRDefault="00483D84" w:rsidP="00483D8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Kbps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 </w:t>
            </w:r>
            <w:r w:rsidR="00FC0158" w:rsidRPr="00705245">
              <w:rPr>
                <w:rFonts w:asciiTheme="minorEastAsia" w:eastAsiaTheme="minorEastAsia" w:hAnsiTheme="minorEastAsia"/>
                <w:color w:val="000000"/>
              </w:rPr>
              <w:t>is too low</w:t>
            </w:r>
          </w:p>
        </w:tc>
      </w:tr>
      <w:tr w:rsidR="00FC0158" w:rsidRPr="00705245" w14:paraId="58BBFA39" w14:textId="77777777" w:rsidTr="00643A26">
        <w:tc>
          <w:tcPr>
            <w:tcW w:w="1559" w:type="dxa"/>
            <w:vAlign w:val="center"/>
          </w:tcPr>
          <w:p w14:paraId="4172C528" w14:textId="77777777" w:rsidR="00FC0158" w:rsidRPr="00705245" w:rsidRDefault="00FC0158" w:rsidP="00643A26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6B0277D4" w14:textId="77777777" w:rsidR="00FC0158" w:rsidRPr="00705245" w:rsidRDefault="00483D84" w:rsidP="00483D8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Kbps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 </w:t>
            </w:r>
            <w:r w:rsidR="00FC0158" w:rsidRPr="00705245">
              <w:rPr>
                <w:rFonts w:asciiTheme="minorEastAsia" w:eastAsiaTheme="minorEastAsia" w:hAnsiTheme="minorEastAsia"/>
                <w:color w:val="000000"/>
              </w:rPr>
              <w:t xml:space="preserve">of </w:t>
            </w:r>
            <w:r w:rsidR="00FC0158" w:rsidRPr="00705245">
              <w:rPr>
                <w:rFonts w:asciiTheme="minorEastAsia" w:eastAsiaTheme="minorEastAsia" w:hAnsiTheme="minorEastAsia" w:hint="eastAsia"/>
                <w:color w:val="000000"/>
              </w:rPr>
              <w:t>[NODE(XXXX)]</w:t>
            </w:r>
            <w:r w:rsidR="00FC0158" w:rsidRPr="00705245">
              <w:rPr>
                <w:rFonts w:asciiTheme="minorEastAsia" w:eastAsiaTheme="minorEastAsia" w:hAnsiTheme="minorEastAsia"/>
                <w:color w:val="000000"/>
              </w:rPr>
              <w:t xml:space="preserve"> is </w:t>
            </w:r>
            <w:r w:rsidR="00FC0158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="00FC0158" w:rsidRPr="00705245">
              <w:rPr>
                <w:rFonts w:asciiTheme="minorEastAsia" w:eastAsiaTheme="minorEastAsia" w:hAnsiTheme="minorEastAsia"/>
                <w:color w:val="000000"/>
              </w:rPr>
              <w:t xml:space="preserve"> (CRI:</w:t>
            </w:r>
            <w:r w:rsidR="00FC0158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="00FC0158" w:rsidRPr="00705245">
              <w:rPr>
                <w:rFonts w:asciiTheme="minorEastAsia" w:eastAsiaTheme="minorEastAsia" w:hAnsiTheme="minorEastAsia"/>
                <w:color w:val="000000"/>
              </w:rPr>
              <w:t>,MAJ:</w:t>
            </w:r>
            <w:r w:rsidR="00FC0158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C</w:t>
            </w:r>
            <w:r w:rsidR="00FC0158" w:rsidRPr="00705245">
              <w:rPr>
                <w:rFonts w:asciiTheme="minorEastAsia" w:eastAsiaTheme="minorEastAsia" w:hAnsiTheme="minorEastAsia"/>
                <w:color w:val="000000"/>
              </w:rPr>
              <w:t>,MIN:</w:t>
            </w:r>
            <w:r w:rsidR="00FC0158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D</w:t>
            </w:r>
            <w:r w:rsidR="00FC0158" w:rsidRPr="00705245">
              <w:rPr>
                <w:rFonts w:asciiTheme="minorEastAsia" w:eastAsiaTheme="minorEastAsia" w:hAnsiTheme="minorEastAsia"/>
                <w:color w:val="000000"/>
              </w:rPr>
              <w:t>)</w:t>
            </w:r>
          </w:p>
        </w:tc>
      </w:tr>
    </w:tbl>
    <w:p w14:paraId="3E7B4070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현재 </w:t>
      </w:r>
      <w:r w:rsidR="00483D84" w:rsidRPr="00705245">
        <w:rPr>
          <w:rFonts w:asciiTheme="minorEastAsia" w:eastAsiaTheme="minorEastAsia" w:hAnsiTheme="minorEastAsia" w:cs="Tahoma" w:hint="eastAsia"/>
          <w:szCs w:val="20"/>
        </w:rPr>
        <w:t>Kbps</w:t>
      </w:r>
    </w:p>
    <w:p w14:paraId="1963D976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B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CRITICAL 등급 임계치</w:t>
      </w:r>
    </w:p>
    <w:p w14:paraId="269A565D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 : MAJOR 등급 임계치</w:t>
      </w:r>
    </w:p>
    <w:p w14:paraId="09F0071A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 : MINOR 등급 임계치</w:t>
      </w:r>
    </w:p>
    <w:p w14:paraId="584D37B3" w14:textId="77777777" w:rsidR="00FC0158" w:rsidRPr="00705245" w:rsidRDefault="00FC0158" w:rsidP="00FC0158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255EC444" w14:textId="77777777" w:rsidR="00FC0158" w:rsidRPr="00705245" w:rsidRDefault="00FC0158" w:rsidP="002E13B5">
      <w:pPr>
        <w:numPr>
          <w:ilvl w:val="0"/>
          <w:numId w:val="3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3F9C304E" w14:textId="77777777" w:rsidR="00FC0158" w:rsidRPr="00705245" w:rsidRDefault="00FC0158" w:rsidP="00FC0158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 CDR 통계에서 </w:t>
      </w:r>
      <w:r w:rsidR="00483D84" w:rsidRPr="00705245">
        <w:rPr>
          <w:rFonts w:asciiTheme="minorEastAsia" w:eastAsiaTheme="minorEastAsia" w:hAnsiTheme="minorEastAsia" w:cs="Tahoma" w:hint="eastAsia"/>
          <w:szCs w:val="20"/>
        </w:rPr>
        <w:t>Kbps를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확인한다.</w:t>
      </w:r>
    </w:p>
    <w:p w14:paraId="65F604BD" w14:textId="77777777" w:rsidR="00FC0158" w:rsidRPr="00705245" w:rsidRDefault="00FC0158" w:rsidP="00FC0158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CDR 통계에서 실패원인 필드를 확인한다.</w:t>
      </w:r>
    </w:p>
    <w:p w14:paraId="2A20AFC9" w14:textId="77777777" w:rsidR="00357296" w:rsidRPr="00705245" w:rsidRDefault="00FC0158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2.3) CDR 상세 조회 및 호추적을 통해 실패 원인을 확인한다.</w:t>
      </w:r>
    </w:p>
    <w:p w14:paraId="430485CA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1F8D7312" w14:textId="77777777" w:rsidR="007C1F59" w:rsidRPr="00705245" w:rsidRDefault="007C1F59" w:rsidP="007C1F59">
      <w:pPr>
        <w:rPr>
          <w:rFonts w:asciiTheme="minorEastAsia" w:eastAsiaTheme="minorEastAsia" w:hAnsiTheme="minorEastAsia" w:cs="Tahoma"/>
          <w:szCs w:val="20"/>
        </w:rPr>
      </w:pPr>
    </w:p>
    <w:p w14:paraId="10844778" w14:textId="77777777" w:rsidR="00E565E2" w:rsidRPr="00705245" w:rsidRDefault="00E565E2" w:rsidP="00E565E2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32" w:name="_Toc171597113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A0081</w:t>
      </w:r>
      <w:bookmarkEnd w:id="32"/>
    </w:p>
    <w:p w14:paraId="3DB67679" w14:textId="77777777" w:rsidR="00E565E2" w:rsidRPr="00705245" w:rsidRDefault="00E565E2" w:rsidP="00CE2481">
      <w:pPr>
        <w:numPr>
          <w:ilvl w:val="0"/>
          <w:numId w:val="4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BEBDC6C" w14:textId="77777777" w:rsidR="00E565E2" w:rsidRPr="00705245" w:rsidRDefault="00E565E2" w:rsidP="00E565E2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SIP Syntax Error 가 생겼을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E565E2" w:rsidRPr="00705245" w14:paraId="2A82D3AF" w14:textId="77777777" w:rsidTr="00AB7778">
        <w:tc>
          <w:tcPr>
            <w:tcW w:w="1559" w:type="dxa"/>
            <w:shd w:val="clear" w:color="auto" w:fill="8DB3E2"/>
            <w:vAlign w:val="center"/>
          </w:tcPr>
          <w:p w14:paraId="4273D441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70A2A437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E565E2" w:rsidRPr="00705245" w14:paraId="7FE9BC9C" w14:textId="77777777" w:rsidTr="00AB7778">
        <w:tc>
          <w:tcPr>
            <w:tcW w:w="1559" w:type="dxa"/>
            <w:vAlign w:val="center"/>
          </w:tcPr>
          <w:p w14:paraId="77FFA43B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254C6C76" w14:textId="77777777" w:rsidR="00E565E2" w:rsidRPr="00705245" w:rsidRDefault="00E565E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A0081</w:t>
            </w:r>
          </w:p>
        </w:tc>
      </w:tr>
      <w:tr w:rsidR="00E565E2" w:rsidRPr="00705245" w14:paraId="306E64FB" w14:textId="77777777" w:rsidTr="00AB7778">
        <w:tc>
          <w:tcPr>
            <w:tcW w:w="1559" w:type="dxa"/>
            <w:vAlign w:val="center"/>
          </w:tcPr>
          <w:p w14:paraId="44F5B365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0EFF3F3" w14:textId="77777777" w:rsidR="00E565E2" w:rsidRPr="00705245" w:rsidRDefault="00E565E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E565E2" w:rsidRPr="00705245" w14:paraId="2803EBFB" w14:textId="77777777" w:rsidTr="00AB7778">
        <w:tc>
          <w:tcPr>
            <w:tcW w:w="1559" w:type="dxa"/>
            <w:vAlign w:val="center"/>
          </w:tcPr>
          <w:p w14:paraId="1624B166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8B66315" w14:textId="77777777" w:rsidR="00E565E2" w:rsidRPr="00705245" w:rsidRDefault="00E565E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CM/CCM/SIP_SYNTAX</w:t>
            </w:r>
          </w:p>
        </w:tc>
      </w:tr>
      <w:tr w:rsidR="00E565E2" w:rsidRPr="00705245" w14:paraId="2DFAEF8F" w14:textId="77777777" w:rsidTr="00AB7778">
        <w:tc>
          <w:tcPr>
            <w:tcW w:w="1559" w:type="dxa"/>
            <w:vAlign w:val="center"/>
          </w:tcPr>
          <w:p w14:paraId="3980BD5F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1AEDC067" w14:textId="77777777" w:rsidR="00E565E2" w:rsidRPr="00705245" w:rsidRDefault="00E565E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SyntaxError</w:t>
            </w:r>
          </w:p>
        </w:tc>
      </w:tr>
      <w:tr w:rsidR="00E565E2" w:rsidRPr="00705245" w14:paraId="29768458" w14:textId="77777777" w:rsidTr="00AB7778">
        <w:tc>
          <w:tcPr>
            <w:tcW w:w="1559" w:type="dxa"/>
            <w:vAlign w:val="center"/>
          </w:tcPr>
          <w:p w14:paraId="0EC50703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37AAAB33" w14:textId="77777777" w:rsidR="00E565E2" w:rsidRPr="00705245" w:rsidRDefault="00E565E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Kbps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 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is too low</w:t>
            </w:r>
          </w:p>
        </w:tc>
      </w:tr>
      <w:tr w:rsidR="00E565E2" w:rsidRPr="00705245" w14:paraId="1F591AB7" w14:textId="77777777" w:rsidTr="00AB7778">
        <w:tc>
          <w:tcPr>
            <w:tcW w:w="1559" w:type="dxa"/>
            <w:vAlign w:val="center"/>
          </w:tcPr>
          <w:p w14:paraId="42BFDC04" w14:textId="77777777" w:rsidR="00E565E2" w:rsidRPr="00705245" w:rsidRDefault="00E565E2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55685A32" w14:textId="77777777" w:rsidR="00E565E2" w:rsidRPr="00705245" w:rsidRDefault="00E565E2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Warning: SYNTAX_FAIL Message was received</w:t>
            </w:r>
          </w:p>
        </w:tc>
      </w:tr>
    </w:tbl>
    <w:p w14:paraId="38629D32" w14:textId="77777777" w:rsidR="00E565E2" w:rsidRPr="00705245" w:rsidRDefault="00E565E2" w:rsidP="00E565E2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3A356247" w14:textId="77777777" w:rsidR="00E565E2" w:rsidRPr="00705245" w:rsidRDefault="00E565E2" w:rsidP="00CE2481">
      <w:pPr>
        <w:numPr>
          <w:ilvl w:val="0"/>
          <w:numId w:val="4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2D0812D7" w14:textId="77777777" w:rsidR="004E5501" w:rsidRPr="00705245" w:rsidRDefault="00E565E2" w:rsidP="00E565E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 </w:t>
      </w:r>
      <w:r w:rsidR="004E5501" w:rsidRPr="00705245">
        <w:rPr>
          <w:rFonts w:asciiTheme="minorEastAsia" w:eastAsiaTheme="minorEastAsia" w:hAnsiTheme="minorEastAsia" w:cs="Tahoma" w:hint="eastAsia"/>
          <w:szCs w:val="20"/>
        </w:rPr>
        <w:t xml:space="preserve">장애가 발생한 CM장비에서 CCM </w:t>
      </w:r>
      <w:r w:rsidR="00862603" w:rsidRPr="00705245">
        <w:rPr>
          <w:rFonts w:asciiTheme="minorEastAsia" w:eastAsiaTheme="minorEastAsia" w:hAnsiTheme="minorEastAsia" w:cs="Tahoma"/>
          <w:szCs w:val="20"/>
        </w:rPr>
        <w:t>프로</w:t>
      </w:r>
      <w:r w:rsidR="004E5501" w:rsidRPr="00705245">
        <w:rPr>
          <w:rFonts w:asciiTheme="minorEastAsia" w:eastAsiaTheme="minorEastAsia" w:hAnsiTheme="minorEastAsia" w:cs="Tahoma" w:hint="eastAsia"/>
          <w:szCs w:val="20"/>
        </w:rPr>
        <w:t>세스 로그(~/ibc/log/CCM/)를 통해 원인을 확인한다.</w:t>
      </w:r>
    </w:p>
    <w:p w14:paraId="29C77BCD" w14:textId="77777777" w:rsidR="00357296" w:rsidRPr="00705245" w:rsidRDefault="004E5501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2.2) </w:t>
      </w:r>
      <w:r w:rsidR="00E565E2" w:rsidRPr="00705245">
        <w:rPr>
          <w:rFonts w:asciiTheme="minorEastAsia" w:eastAsiaTheme="minorEastAsia" w:hAnsiTheme="minorEastAsia" w:cs="Tahoma" w:hint="eastAsia"/>
          <w:szCs w:val="20"/>
        </w:rPr>
        <w:t>CDR 상세 조회 및 호추적을 통해 실패 원인을 확인한다.</w:t>
      </w:r>
    </w:p>
    <w:p w14:paraId="64E53C11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493E34C9" w14:textId="77777777" w:rsidR="007C1F59" w:rsidRPr="00705245" w:rsidRDefault="007C1F59" w:rsidP="007C1F59">
      <w:pPr>
        <w:rPr>
          <w:rFonts w:asciiTheme="minorEastAsia" w:eastAsiaTheme="minorEastAsia" w:hAnsiTheme="minorEastAsia" w:cs="Tahoma"/>
          <w:szCs w:val="20"/>
        </w:rPr>
      </w:pPr>
    </w:p>
    <w:p w14:paraId="727BF056" w14:textId="77777777" w:rsidR="00856F53" w:rsidRPr="00705245" w:rsidRDefault="00856F53" w:rsidP="00856F53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33" w:name="_Toc171597114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A0083</w:t>
      </w:r>
      <w:bookmarkEnd w:id="33"/>
    </w:p>
    <w:p w14:paraId="17C013F9" w14:textId="77777777" w:rsidR="00856F53" w:rsidRPr="00705245" w:rsidRDefault="00856F53" w:rsidP="00CE2481">
      <w:pPr>
        <w:numPr>
          <w:ilvl w:val="0"/>
          <w:numId w:val="4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ECAED55" w14:textId="77777777" w:rsidR="00856F53" w:rsidRPr="00705245" w:rsidRDefault="00856F53" w:rsidP="00856F53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SIP/과금 RTT 값이 설정된 임계치 보다 높을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856F53" w:rsidRPr="00705245" w14:paraId="583590C1" w14:textId="77777777" w:rsidTr="00303D94">
        <w:tc>
          <w:tcPr>
            <w:tcW w:w="1559" w:type="dxa"/>
            <w:shd w:val="clear" w:color="auto" w:fill="8DB3E2"/>
            <w:vAlign w:val="center"/>
          </w:tcPr>
          <w:p w14:paraId="09FFA05C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EB7B207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856F53" w:rsidRPr="00705245" w14:paraId="11492E88" w14:textId="77777777" w:rsidTr="00303D94">
        <w:tc>
          <w:tcPr>
            <w:tcW w:w="1559" w:type="dxa"/>
            <w:vAlign w:val="center"/>
          </w:tcPr>
          <w:p w14:paraId="19FF30A1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6DF95545" w14:textId="77777777" w:rsidR="00856F53" w:rsidRPr="00705245" w:rsidRDefault="00856F53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A0083</w:t>
            </w:r>
          </w:p>
        </w:tc>
      </w:tr>
      <w:tr w:rsidR="00856F53" w:rsidRPr="00705245" w14:paraId="3EF5EC7B" w14:textId="77777777" w:rsidTr="00303D94">
        <w:tc>
          <w:tcPr>
            <w:tcW w:w="1559" w:type="dxa"/>
            <w:vAlign w:val="center"/>
          </w:tcPr>
          <w:p w14:paraId="3F8AD1A0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B98C622" w14:textId="77777777" w:rsidR="00856F53" w:rsidRPr="00705245" w:rsidRDefault="00856F53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856F53" w:rsidRPr="00705245" w14:paraId="596745E2" w14:textId="77777777" w:rsidTr="00303D94">
        <w:tc>
          <w:tcPr>
            <w:tcW w:w="1559" w:type="dxa"/>
            <w:vAlign w:val="center"/>
          </w:tcPr>
          <w:p w14:paraId="7B7DF443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2A10966B" w14:textId="77777777" w:rsidR="00856F53" w:rsidRPr="00705245" w:rsidRDefault="00856F53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시스템명/NODE(노드ID)/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</w:p>
        </w:tc>
      </w:tr>
      <w:tr w:rsidR="00856F53" w:rsidRPr="00705245" w14:paraId="7A0A2690" w14:textId="77777777" w:rsidTr="00303D94">
        <w:tc>
          <w:tcPr>
            <w:tcW w:w="1559" w:type="dxa"/>
            <w:vAlign w:val="center"/>
          </w:tcPr>
          <w:p w14:paraId="69F0E616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59B7C4EA" w14:textId="77777777" w:rsidR="00856F53" w:rsidRPr="00705245" w:rsidRDefault="00856F53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SyntaxError</w:t>
            </w:r>
          </w:p>
        </w:tc>
      </w:tr>
      <w:tr w:rsidR="00856F53" w:rsidRPr="00705245" w14:paraId="0D0B82AC" w14:textId="77777777" w:rsidTr="00303D94">
        <w:tc>
          <w:tcPr>
            <w:tcW w:w="1559" w:type="dxa"/>
            <w:vAlign w:val="center"/>
          </w:tcPr>
          <w:p w14:paraId="72764F2E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3FC89511" w14:textId="77777777" w:rsidR="00856F53" w:rsidRPr="00705245" w:rsidRDefault="00856F53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RTT(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) is too high</w:t>
            </w:r>
          </w:p>
        </w:tc>
      </w:tr>
      <w:tr w:rsidR="00856F53" w:rsidRPr="00705245" w14:paraId="51E3D2EB" w14:textId="77777777" w:rsidTr="00303D94">
        <w:tc>
          <w:tcPr>
            <w:tcW w:w="1559" w:type="dxa"/>
            <w:vAlign w:val="center"/>
          </w:tcPr>
          <w:p w14:paraId="0DA0BDA1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6A97855B" w14:textId="77777777" w:rsidR="00856F53" w:rsidRPr="00705245" w:rsidRDefault="00856F53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RTT(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) is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C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(CRI: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D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) TIME(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E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)</w:t>
            </w:r>
          </w:p>
        </w:tc>
      </w:tr>
    </w:tbl>
    <w:p w14:paraId="2C1F5990" w14:textId="77777777" w:rsidR="00856F53" w:rsidRPr="00705245" w:rsidRDefault="00856F53" w:rsidP="00856F53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A : RTT_SIP 또는 RTT_CHARGE</w:t>
      </w:r>
    </w:p>
    <w:p w14:paraId="49BBBB22" w14:textId="77777777" w:rsidR="00856F53" w:rsidRPr="00705245" w:rsidRDefault="00856F53" w:rsidP="00856F53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B : SIP 또는 CHARGE</w:t>
      </w:r>
    </w:p>
    <w:p w14:paraId="4206EEAE" w14:textId="77777777" w:rsidR="00856F53" w:rsidRPr="00705245" w:rsidRDefault="00856F53" w:rsidP="00856F53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 : RTT 값</w:t>
      </w:r>
    </w:p>
    <w:p w14:paraId="1EFF4F32" w14:textId="77777777" w:rsidR="00856F53" w:rsidRPr="00705245" w:rsidRDefault="00856F53" w:rsidP="00856F53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 : RTT 임계치 값</w:t>
      </w:r>
    </w:p>
    <w:p w14:paraId="438DFDAA" w14:textId="77777777" w:rsidR="00856F53" w:rsidRPr="00705245" w:rsidRDefault="00856F53" w:rsidP="00856F53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E : 장애 체크 시간, 포멧 = hh:mm</w:t>
      </w:r>
    </w:p>
    <w:p w14:paraId="39494E0E" w14:textId="77777777" w:rsidR="00856F53" w:rsidRPr="00705245" w:rsidRDefault="00856F53" w:rsidP="00856F53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4C444D1F" w14:textId="77777777" w:rsidR="00856F53" w:rsidRPr="00705245" w:rsidRDefault="00856F53" w:rsidP="00CE2481">
      <w:pPr>
        <w:numPr>
          <w:ilvl w:val="0"/>
          <w:numId w:val="4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34F7686" w14:textId="77777777" w:rsidR="00856F53" w:rsidRPr="00705245" w:rsidRDefault="00856F53" w:rsidP="00856F53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RTT 통계에서 RTT 값을 확인한다.</w:t>
      </w:r>
    </w:p>
    <w:p w14:paraId="4A82F1D5" w14:textId="77777777" w:rsidR="00357296" w:rsidRPr="00705245" w:rsidRDefault="00856F53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CDR 상세 조회 및 호추적을 통해 원인을 확인한다.</w:t>
      </w:r>
    </w:p>
    <w:p w14:paraId="1C845BA9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1CBD2FB9" w14:textId="77777777" w:rsidR="007C1F59" w:rsidRPr="00705245" w:rsidRDefault="007C1F59" w:rsidP="007C1F59">
      <w:pPr>
        <w:rPr>
          <w:rFonts w:asciiTheme="minorEastAsia" w:eastAsiaTheme="minorEastAsia" w:hAnsiTheme="minorEastAsia" w:cs="Tahoma"/>
          <w:szCs w:val="20"/>
        </w:rPr>
      </w:pPr>
    </w:p>
    <w:p w14:paraId="20DC9112" w14:textId="77777777" w:rsidR="004E5501" w:rsidRPr="00705245" w:rsidRDefault="00856F53" w:rsidP="004E5501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34" w:name="_Toc171597115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A0084</w:t>
      </w:r>
      <w:bookmarkEnd w:id="34"/>
    </w:p>
    <w:p w14:paraId="48B6103E" w14:textId="77777777" w:rsidR="004E5501" w:rsidRPr="00705245" w:rsidRDefault="004E5501" w:rsidP="00D827C7">
      <w:pPr>
        <w:numPr>
          <w:ilvl w:val="0"/>
          <w:numId w:val="12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0B99F6EA" w14:textId="77777777" w:rsidR="004E5501" w:rsidRPr="00705245" w:rsidRDefault="004E5501" w:rsidP="004E550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SIP</w:t>
      </w:r>
      <w:r w:rsidR="00856F53" w:rsidRPr="00705245">
        <w:rPr>
          <w:rFonts w:asciiTheme="minorEastAsia" w:eastAsiaTheme="minorEastAsia" w:hAnsiTheme="minorEastAsia" w:cs="Tahoma" w:hint="eastAsia"/>
          <w:szCs w:val="20"/>
        </w:rPr>
        <w:t xml:space="preserve"> 실패 이유가 설정된 임계치 값을 초과했을 경우 </w:t>
      </w:r>
      <w:r w:rsidRPr="00705245">
        <w:rPr>
          <w:rFonts w:asciiTheme="minorEastAsia" w:eastAsiaTheme="minorEastAsia" w:hAnsiTheme="minorEastAsia" w:cs="Tahoma" w:hint="eastAsia"/>
          <w:szCs w:val="20"/>
        </w:rPr>
        <w:t>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4E5501" w:rsidRPr="00705245" w14:paraId="0BE15050" w14:textId="77777777" w:rsidTr="00AB7778">
        <w:tc>
          <w:tcPr>
            <w:tcW w:w="1559" w:type="dxa"/>
            <w:shd w:val="clear" w:color="auto" w:fill="8DB3E2"/>
            <w:vAlign w:val="center"/>
          </w:tcPr>
          <w:p w14:paraId="2CA22110" w14:textId="77777777" w:rsidR="004E5501" w:rsidRPr="00705245" w:rsidRDefault="004E5501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62DB232D" w14:textId="77777777" w:rsidR="004E5501" w:rsidRPr="00705245" w:rsidRDefault="004E5501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4E5501" w:rsidRPr="00705245" w14:paraId="4D79FA94" w14:textId="77777777" w:rsidTr="00AB7778">
        <w:tc>
          <w:tcPr>
            <w:tcW w:w="1559" w:type="dxa"/>
            <w:vAlign w:val="center"/>
          </w:tcPr>
          <w:p w14:paraId="5DD2D42B" w14:textId="77777777" w:rsidR="004E5501" w:rsidRPr="00705245" w:rsidRDefault="004E5501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7C225DEB" w14:textId="77777777" w:rsidR="004E5501" w:rsidRPr="00705245" w:rsidRDefault="004E5501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A008</w:t>
            </w:r>
            <w:r w:rsidR="00856F53" w:rsidRPr="00705245">
              <w:rPr>
                <w:rFonts w:asciiTheme="minorEastAsia" w:eastAsiaTheme="minorEastAsia" w:hAnsiTheme="minorEastAsia" w:hint="eastAsia"/>
                <w:color w:val="000000"/>
              </w:rPr>
              <w:t>4</w:t>
            </w:r>
          </w:p>
        </w:tc>
      </w:tr>
      <w:tr w:rsidR="004E5501" w:rsidRPr="00705245" w14:paraId="6D987023" w14:textId="77777777" w:rsidTr="00AB7778">
        <w:tc>
          <w:tcPr>
            <w:tcW w:w="1559" w:type="dxa"/>
            <w:vAlign w:val="center"/>
          </w:tcPr>
          <w:p w14:paraId="5B8EE37E" w14:textId="77777777" w:rsidR="004E5501" w:rsidRPr="00705245" w:rsidRDefault="004E5501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3BA4FEA" w14:textId="77777777" w:rsidR="004E5501" w:rsidRPr="00705245" w:rsidRDefault="004E5501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MINOR, MAJOR, CRITICAL (가변)</w:t>
            </w:r>
          </w:p>
        </w:tc>
      </w:tr>
      <w:tr w:rsidR="004E5501" w:rsidRPr="00705245" w14:paraId="1F7DBD27" w14:textId="77777777" w:rsidTr="00AB7778">
        <w:tc>
          <w:tcPr>
            <w:tcW w:w="1559" w:type="dxa"/>
            <w:vAlign w:val="center"/>
          </w:tcPr>
          <w:p w14:paraId="0C12EE65" w14:textId="77777777" w:rsidR="004E5501" w:rsidRPr="00705245" w:rsidRDefault="004E5501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4D505FF3" w14:textId="77777777" w:rsidR="004E5501" w:rsidRPr="00705245" w:rsidRDefault="004E5501" w:rsidP="004E5501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시스템명/NODE(노드ID)/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</w:p>
        </w:tc>
      </w:tr>
      <w:tr w:rsidR="004E5501" w:rsidRPr="00705245" w14:paraId="0645E439" w14:textId="77777777" w:rsidTr="00AB7778">
        <w:tc>
          <w:tcPr>
            <w:tcW w:w="1559" w:type="dxa"/>
            <w:vAlign w:val="center"/>
          </w:tcPr>
          <w:p w14:paraId="35CE4CC6" w14:textId="77777777" w:rsidR="004E5501" w:rsidRPr="00705245" w:rsidRDefault="004E5501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466405F8" w14:textId="77777777" w:rsidR="004E5501" w:rsidRPr="00705245" w:rsidRDefault="00856F53" w:rsidP="00AB777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SIPReasonOverflow</w:t>
            </w:r>
          </w:p>
        </w:tc>
      </w:tr>
      <w:tr w:rsidR="004E5501" w:rsidRPr="00705245" w14:paraId="59B205A2" w14:textId="77777777" w:rsidTr="00AB7778">
        <w:tc>
          <w:tcPr>
            <w:tcW w:w="1559" w:type="dxa"/>
            <w:vAlign w:val="center"/>
          </w:tcPr>
          <w:p w14:paraId="42510C1D" w14:textId="77777777" w:rsidR="004E5501" w:rsidRPr="00705245" w:rsidRDefault="004E5501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3A4A9139" w14:textId="77777777" w:rsidR="004E5501" w:rsidRPr="00705245" w:rsidRDefault="0059796A" w:rsidP="004E5501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Count is too high</w:t>
            </w:r>
          </w:p>
        </w:tc>
      </w:tr>
      <w:tr w:rsidR="004E5501" w:rsidRPr="00705245" w14:paraId="2E5B2319" w14:textId="77777777" w:rsidTr="00AB7778">
        <w:tc>
          <w:tcPr>
            <w:tcW w:w="1559" w:type="dxa"/>
            <w:vAlign w:val="center"/>
          </w:tcPr>
          <w:p w14:paraId="1D8EEE19" w14:textId="77777777" w:rsidR="004E5501" w:rsidRPr="00705245" w:rsidRDefault="004E5501" w:rsidP="00AB7778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0F50EB2F" w14:textId="77777777" w:rsidR="004E5501" w:rsidRPr="00705245" w:rsidRDefault="0059796A" w:rsidP="0059796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Count is 11, ( Check Count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B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, CRI:</w:t>
            </w:r>
            <w:r w:rsidR="00164D32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C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,</w:t>
            </w:r>
            <w:r w:rsidR="004E5501" w:rsidRPr="00705245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MAJ</w:t>
            </w:r>
            <w:r w:rsidR="004E5501" w:rsidRPr="00705245">
              <w:rPr>
                <w:rFonts w:asciiTheme="minorEastAsia" w:eastAsiaTheme="minorEastAsia" w:hAnsiTheme="minorEastAsia"/>
                <w:color w:val="000000"/>
              </w:rPr>
              <w:t>:</w:t>
            </w:r>
            <w:r w:rsidR="00164D32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D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, MIN: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E</w:t>
            </w:r>
            <w:r w:rsidR="004E5501" w:rsidRPr="00705245">
              <w:rPr>
                <w:rFonts w:asciiTheme="minorEastAsia" w:eastAsiaTheme="minorEastAsia" w:hAnsiTheme="minorEastAsia"/>
                <w:color w:val="000000"/>
              </w:rPr>
              <w:t>) TIME(</w:t>
            </w:r>
            <w:r w:rsidR="00856F53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F</w:t>
            </w:r>
            <w:r w:rsidR="004E5501" w:rsidRPr="00705245">
              <w:rPr>
                <w:rFonts w:asciiTheme="minorEastAsia" w:eastAsiaTheme="minorEastAsia" w:hAnsiTheme="minorEastAsia"/>
                <w:color w:val="000000"/>
              </w:rPr>
              <w:t>)</w:t>
            </w:r>
          </w:p>
        </w:tc>
      </w:tr>
    </w:tbl>
    <w:p w14:paraId="795E3252" w14:textId="77777777" w:rsidR="004E5501" w:rsidRPr="00705245" w:rsidRDefault="004E5501" w:rsidP="004E550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A : </w:t>
      </w:r>
      <w:r w:rsidR="0059796A" w:rsidRPr="00705245">
        <w:rPr>
          <w:rFonts w:asciiTheme="minorEastAsia" w:eastAsiaTheme="minorEastAsia" w:hAnsiTheme="minorEastAsia" w:cs="Tahoma" w:hint="eastAsia"/>
          <w:szCs w:val="20"/>
        </w:rPr>
        <w:t>SIP Reason</w:t>
      </w:r>
    </w:p>
    <w:p w14:paraId="2DBD757E" w14:textId="77777777" w:rsidR="004E5501" w:rsidRPr="00705245" w:rsidRDefault="004E5501" w:rsidP="004E550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B : </w:t>
      </w:r>
      <w:r w:rsidR="00856F53" w:rsidRPr="00705245">
        <w:rPr>
          <w:rFonts w:asciiTheme="minorEastAsia" w:eastAsiaTheme="minorEastAsia" w:hAnsiTheme="minorEastAsia" w:cs="Tahoma" w:hint="eastAsia"/>
          <w:szCs w:val="20"/>
        </w:rPr>
        <w:t>장애 체크 최소 개수</w:t>
      </w:r>
    </w:p>
    <w:p w14:paraId="5851266F" w14:textId="77777777" w:rsidR="00164D32" w:rsidRPr="00705245" w:rsidRDefault="00164D32" w:rsidP="004E550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C</w:t>
      </w:r>
      <w:r w:rsidR="00856F53" w:rsidRPr="00705245">
        <w:rPr>
          <w:rFonts w:asciiTheme="minorEastAsia" w:eastAsiaTheme="minorEastAsia" w:hAnsiTheme="minorEastAsia" w:cs="Tahoma" w:hint="eastAsia"/>
          <w:szCs w:val="20"/>
        </w:rPr>
        <w:t>~E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</w:t>
      </w:r>
      <w:r w:rsidR="00856F53" w:rsidRPr="00705245">
        <w:rPr>
          <w:rFonts w:asciiTheme="minorEastAsia" w:eastAsiaTheme="minorEastAsia" w:hAnsiTheme="minorEastAsia" w:cs="Tahoma" w:hint="eastAsia"/>
          <w:szCs w:val="20"/>
        </w:rPr>
        <w:t>CRITICAL / MAJOR / MINOR 임계치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값</w:t>
      </w:r>
    </w:p>
    <w:p w14:paraId="3C3C4AFD" w14:textId="77777777" w:rsidR="00164D32" w:rsidRPr="00705245" w:rsidRDefault="00856F53" w:rsidP="004E5501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F : 장애 체크 시간</w:t>
      </w:r>
    </w:p>
    <w:p w14:paraId="70159D81" w14:textId="77777777" w:rsidR="004E5501" w:rsidRPr="00705245" w:rsidRDefault="004E5501" w:rsidP="004E5501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084856A7" w14:textId="77777777" w:rsidR="004E5501" w:rsidRPr="00705245" w:rsidRDefault="004E5501" w:rsidP="00D827C7">
      <w:pPr>
        <w:numPr>
          <w:ilvl w:val="0"/>
          <w:numId w:val="12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5A30F0A6" w14:textId="77777777" w:rsidR="004E5501" w:rsidRPr="00705245" w:rsidRDefault="004E5501" w:rsidP="004E5501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 </w:t>
      </w:r>
      <w:r w:rsidR="00856F53" w:rsidRPr="00705245">
        <w:rPr>
          <w:rFonts w:asciiTheme="minorEastAsia" w:eastAsiaTheme="minorEastAsia" w:hAnsiTheme="minorEastAsia" w:cs="Tahoma" w:hint="eastAsia"/>
          <w:szCs w:val="20"/>
        </w:rPr>
        <w:t>통계를 통해 해당 노드의 실패 이유를 확인한다.</w:t>
      </w:r>
    </w:p>
    <w:p w14:paraId="228D020C" w14:textId="77777777" w:rsidR="00164D32" w:rsidRPr="00705245" w:rsidRDefault="00164D32" w:rsidP="004E5501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2.2) </w:t>
      </w:r>
      <w:r w:rsidR="00856F53" w:rsidRPr="00705245">
        <w:rPr>
          <w:rFonts w:asciiTheme="minorEastAsia" w:eastAsiaTheme="minorEastAsia" w:hAnsiTheme="minorEastAsia" w:cs="Tahoma" w:hint="eastAsia"/>
          <w:szCs w:val="20"/>
        </w:rPr>
        <w:t>호이력 조회 및 호추적을 통해 원인을 파악한다.</w:t>
      </w:r>
    </w:p>
    <w:p w14:paraId="169455DC" w14:textId="77777777" w:rsidR="00E565E2" w:rsidRPr="00705245" w:rsidRDefault="00357296" w:rsidP="00357296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53AEA80C" w14:textId="77777777" w:rsidR="00357296" w:rsidRPr="00705245" w:rsidRDefault="00357296" w:rsidP="00357296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35" w:name="_Toc171597116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A0085</w:t>
      </w:r>
      <w:bookmarkEnd w:id="35"/>
    </w:p>
    <w:p w14:paraId="6E71A701" w14:textId="77777777" w:rsidR="00856F53" w:rsidRPr="00705245" w:rsidRDefault="00856F53" w:rsidP="007869C1">
      <w:pPr>
        <w:numPr>
          <w:ilvl w:val="0"/>
          <w:numId w:val="11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920B89E" w14:textId="77777777" w:rsidR="00856F53" w:rsidRPr="00705245" w:rsidRDefault="00856F53" w:rsidP="00856F53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HA 설정이 변경되었을 경우 발생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856F53" w:rsidRPr="00705245" w14:paraId="10561BB2" w14:textId="77777777" w:rsidTr="00303D94">
        <w:tc>
          <w:tcPr>
            <w:tcW w:w="1559" w:type="dxa"/>
            <w:shd w:val="clear" w:color="auto" w:fill="8DB3E2"/>
            <w:vAlign w:val="center"/>
          </w:tcPr>
          <w:p w14:paraId="17574491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9EE26E0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856F53" w:rsidRPr="00705245" w14:paraId="2D70E1C9" w14:textId="77777777" w:rsidTr="00303D94">
        <w:tc>
          <w:tcPr>
            <w:tcW w:w="1559" w:type="dxa"/>
            <w:vAlign w:val="center"/>
          </w:tcPr>
          <w:p w14:paraId="5271379B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5C6F1B22" w14:textId="77777777" w:rsidR="00856F53" w:rsidRPr="00705245" w:rsidRDefault="00856F53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A0085</w:t>
            </w:r>
          </w:p>
        </w:tc>
      </w:tr>
      <w:tr w:rsidR="00856F53" w:rsidRPr="00705245" w14:paraId="725E91C2" w14:textId="77777777" w:rsidTr="00303D94">
        <w:tc>
          <w:tcPr>
            <w:tcW w:w="1559" w:type="dxa"/>
            <w:vAlign w:val="center"/>
          </w:tcPr>
          <w:p w14:paraId="5E92AE37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C3257C9" w14:textId="77777777" w:rsidR="00856F53" w:rsidRPr="00705245" w:rsidRDefault="00856F53" w:rsidP="00856F5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MAJOR (가변)</w:t>
            </w:r>
          </w:p>
        </w:tc>
      </w:tr>
      <w:tr w:rsidR="00856F53" w:rsidRPr="00705245" w14:paraId="478AF8F6" w14:textId="77777777" w:rsidTr="00303D94">
        <w:tc>
          <w:tcPr>
            <w:tcW w:w="1559" w:type="dxa"/>
            <w:vAlign w:val="center"/>
          </w:tcPr>
          <w:p w14:paraId="310AB437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02B07BD3" w14:textId="77777777" w:rsidR="00856F53" w:rsidRPr="00705245" w:rsidRDefault="00856F53" w:rsidP="00856F5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시스템명/HA</w:t>
            </w:r>
          </w:p>
        </w:tc>
      </w:tr>
      <w:tr w:rsidR="00856F53" w:rsidRPr="00705245" w14:paraId="6AED5B70" w14:textId="77777777" w:rsidTr="00303D94">
        <w:tc>
          <w:tcPr>
            <w:tcW w:w="1559" w:type="dxa"/>
            <w:vAlign w:val="center"/>
          </w:tcPr>
          <w:p w14:paraId="397DCEC2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2A71CDB5" w14:textId="77777777" w:rsidR="00856F53" w:rsidRPr="00705245" w:rsidRDefault="00856F53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HaConfigChange</w:t>
            </w:r>
          </w:p>
        </w:tc>
      </w:tr>
      <w:tr w:rsidR="00856F53" w:rsidRPr="00705245" w14:paraId="568439D6" w14:textId="77777777" w:rsidTr="00303D94">
        <w:tc>
          <w:tcPr>
            <w:tcW w:w="1559" w:type="dxa"/>
            <w:vAlign w:val="center"/>
          </w:tcPr>
          <w:p w14:paraId="2ED9CADB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7447EE13" w14:textId="77777777" w:rsidR="00856F53" w:rsidRPr="00705245" w:rsidRDefault="00856F53" w:rsidP="00856F5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mandotory ON</w:t>
            </w:r>
          </w:p>
          <w:p w14:paraId="068549CA" w14:textId="77777777" w:rsidR="00856F53" w:rsidRPr="00705245" w:rsidRDefault="00856F53" w:rsidP="00856F5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Changeover ON Set</w:t>
            </w:r>
          </w:p>
          <w:p w14:paraId="426C79AA" w14:textId="77777777" w:rsidR="00856F53" w:rsidRPr="00705245" w:rsidRDefault="00856F53" w:rsidP="00856F5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Changeover OFF Set</w:t>
            </w:r>
          </w:p>
        </w:tc>
      </w:tr>
      <w:tr w:rsidR="00856F53" w:rsidRPr="00705245" w14:paraId="15700A15" w14:textId="77777777" w:rsidTr="00303D94">
        <w:tc>
          <w:tcPr>
            <w:tcW w:w="1559" w:type="dxa"/>
            <w:vAlign w:val="center"/>
          </w:tcPr>
          <w:p w14:paraId="29ABA0BC" w14:textId="77777777" w:rsidR="00856F53" w:rsidRPr="00705245" w:rsidRDefault="00856F53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3842058B" w14:textId="77777777" w:rsidR="00856F53" w:rsidRPr="00705245" w:rsidRDefault="00856F53" w:rsidP="00856F5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mandatory ON.</w:t>
            </w:r>
          </w:p>
          <w:p w14:paraId="57DB76A4" w14:textId="77777777" w:rsidR="00856F53" w:rsidRPr="00705245" w:rsidRDefault="00856F53" w:rsidP="00856F5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Changeover ON Set</w:t>
            </w:r>
          </w:p>
          <w:p w14:paraId="196366EB" w14:textId="77777777" w:rsidR="00856F53" w:rsidRPr="00705245" w:rsidRDefault="00856F53" w:rsidP="00856F5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Changeover OFF Set</w:t>
            </w:r>
          </w:p>
        </w:tc>
      </w:tr>
    </w:tbl>
    <w:p w14:paraId="063F90C3" w14:textId="77777777" w:rsidR="00856F53" w:rsidRPr="00705245" w:rsidRDefault="00856F53" w:rsidP="00856F53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4FA1471B" w14:textId="77777777" w:rsidR="00856F53" w:rsidRPr="00705245" w:rsidRDefault="00856F53" w:rsidP="007869C1">
      <w:pPr>
        <w:numPr>
          <w:ilvl w:val="0"/>
          <w:numId w:val="11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931AE79" w14:textId="77777777" w:rsidR="00EC24B0" w:rsidRPr="00705245" w:rsidRDefault="00856F53" w:rsidP="007C1F5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장애 원인을 통해 변경 내역을 확인한다.</w:t>
      </w:r>
    </w:p>
    <w:p w14:paraId="01FF45BB" w14:textId="77777777" w:rsidR="007C1F59" w:rsidRPr="00705245" w:rsidRDefault="007C1F5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3922CE75" w14:textId="77777777" w:rsidR="007C1F59" w:rsidRPr="00705245" w:rsidRDefault="007C1F59" w:rsidP="007C1F59">
      <w:pPr>
        <w:rPr>
          <w:rFonts w:asciiTheme="minorEastAsia" w:eastAsiaTheme="minorEastAsia" w:hAnsiTheme="minorEastAsia" w:cs="Tahoma"/>
          <w:szCs w:val="20"/>
        </w:rPr>
      </w:pPr>
    </w:p>
    <w:p w14:paraId="075728D7" w14:textId="77777777" w:rsidR="00EC24B0" w:rsidRPr="00705245" w:rsidRDefault="00EC24B0" w:rsidP="00EC24B0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36" w:name="_Toc171597117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A0086</w:t>
      </w:r>
      <w:bookmarkEnd w:id="36"/>
    </w:p>
    <w:p w14:paraId="35C66B6A" w14:textId="77777777" w:rsidR="00EC24B0" w:rsidRPr="00705245" w:rsidRDefault="00EC24B0" w:rsidP="00EC24B0">
      <w:pPr>
        <w:rPr>
          <w:rFonts w:asciiTheme="minorEastAsia" w:eastAsiaTheme="minorEastAsia" w:hAnsiTheme="minorEastAsia"/>
          <w:highlight w:val="lightGray"/>
        </w:rPr>
      </w:pPr>
    </w:p>
    <w:p w14:paraId="18139AE6" w14:textId="77777777" w:rsidR="00EC24B0" w:rsidRPr="00705245" w:rsidRDefault="00EC24B0" w:rsidP="006F52CF">
      <w:pPr>
        <w:numPr>
          <w:ilvl w:val="0"/>
          <w:numId w:val="14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432A37C8" w14:textId="77777777" w:rsidR="00EC24B0" w:rsidRPr="00705245" w:rsidRDefault="006F52CF" w:rsidP="00EC24B0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Process가 Hang상태일 경우</w:t>
      </w:r>
      <w:r w:rsidR="00EC24B0" w:rsidRPr="00705245">
        <w:rPr>
          <w:rFonts w:asciiTheme="minorEastAsia" w:eastAsiaTheme="minorEastAsia" w:hAnsiTheme="minorEastAsia" w:cs="Tahoma" w:hint="eastAsia"/>
          <w:szCs w:val="20"/>
        </w:rPr>
        <w:t xml:space="preserve"> 발생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EC24B0" w:rsidRPr="00705245" w14:paraId="73B1E524" w14:textId="77777777" w:rsidTr="00CB25FB">
        <w:tc>
          <w:tcPr>
            <w:tcW w:w="1559" w:type="dxa"/>
            <w:shd w:val="clear" w:color="auto" w:fill="8DB3E2"/>
            <w:vAlign w:val="center"/>
          </w:tcPr>
          <w:p w14:paraId="45AABF69" w14:textId="77777777" w:rsidR="00EC24B0" w:rsidRPr="00705245" w:rsidRDefault="00EC24B0" w:rsidP="00CB25FB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27DEB1F" w14:textId="77777777" w:rsidR="00EC24B0" w:rsidRPr="00705245" w:rsidRDefault="00EC24B0" w:rsidP="00CB25FB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F52CF" w:rsidRPr="00705245" w14:paraId="0B9E552C" w14:textId="77777777" w:rsidTr="00CB25FB">
        <w:tc>
          <w:tcPr>
            <w:tcW w:w="1559" w:type="dxa"/>
            <w:vAlign w:val="center"/>
          </w:tcPr>
          <w:p w14:paraId="0AB090F7" w14:textId="77777777" w:rsidR="006F52CF" w:rsidRPr="00705245" w:rsidRDefault="006F52C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32B60303" w14:textId="77777777" w:rsidR="006F52CF" w:rsidRPr="00705245" w:rsidRDefault="006F52C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A0086</w:t>
            </w:r>
          </w:p>
        </w:tc>
      </w:tr>
      <w:tr w:rsidR="006F52CF" w:rsidRPr="00705245" w14:paraId="49C7674E" w14:textId="77777777" w:rsidTr="00CB25FB">
        <w:tc>
          <w:tcPr>
            <w:tcW w:w="1559" w:type="dxa"/>
            <w:vAlign w:val="center"/>
          </w:tcPr>
          <w:p w14:paraId="54362C9C" w14:textId="77777777" w:rsidR="006F52CF" w:rsidRPr="00705245" w:rsidRDefault="006F52C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D5A3C48" w14:textId="77777777" w:rsidR="006F52CF" w:rsidRPr="00705245" w:rsidRDefault="006F52C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CLEARED, CRITICAL (가변)</w:t>
            </w:r>
          </w:p>
        </w:tc>
      </w:tr>
      <w:tr w:rsidR="006F52CF" w:rsidRPr="00705245" w14:paraId="5B2A4C10" w14:textId="77777777" w:rsidTr="00CB25FB">
        <w:tc>
          <w:tcPr>
            <w:tcW w:w="1559" w:type="dxa"/>
            <w:vAlign w:val="center"/>
          </w:tcPr>
          <w:p w14:paraId="01D2EA51" w14:textId="77777777" w:rsidR="006F52CF" w:rsidRPr="00705245" w:rsidRDefault="006F52C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373C3C6" w14:textId="77777777" w:rsidR="006F52CF" w:rsidRPr="00705245" w:rsidRDefault="006F52C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시스템명/프로세스명</w:t>
            </w:r>
          </w:p>
        </w:tc>
      </w:tr>
      <w:tr w:rsidR="006F52CF" w:rsidRPr="00705245" w14:paraId="47D112AA" w14:textId="77777777" w:rsidTr="00CB25FB">
        <w:tc>
          <w:tcPr>
            <w:tcW w:w="1559" w:type="dxa"/>
            <w:vAlign w:val="center"/>
          </w:tcPr>
          <w:p w14:paraId="00B4D716" w14:textId="77777777" w:rsidR="006F52CF" w:rsidRPr="00705245" w:rsidRDefault="006F52C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34AC0F3B" w14:textId="77777777" w:rsidR="006F52CF" w:rsidRPr="00705245" w:rsidRDefault="006F52C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ProcessHangUp</w:t>
            </w:r>
          </w:p>
        </w:tc>
      </w:tr>
      <w:tr w:rsidR="006F52CF" w:rsidRPr="00705245" w14:paraId="6777EF78" w14:textId="77777777" w:rsidTr="00CB25FB">
        <w:tc>
          <w:tcPr>
            <w:tcW w:w="1559" w:type="dxa"/>
            <w:vAlign w:val="center"/>
          </w:tcPr>
          <w:p w14:paraId="3AC5ECFF" w14:textId="77777777" w:rsidR="006F52CF" w:rsidRPr="00705245" w:rsidRDefault="006F52C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5621BDB7" w14:textId="77777777" w:rsidR="006F52CF" w:rsidRPr="00705245" w:rsidRDefault="006F52C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Hang Up Detected</w:t>
            </w:r>
          </w:p>
        </w:tc>
      </w:tr>
      <w:tr w:rsidR="006F52CF" w:rsidRPr="00705245" w14:paraId="2B0D3D41" w14:textId="77777777" w:rsidTr="00CB25FB">
        <w:tc>
          <w:tcPr>
            <w:tcW w:w="1559" w:type="dxa"/>
            <w:vAlign w:val="center"/>
          </w:tcPr>
          <w:p w14:paraId="7F2AAE33" w14:textId="77777777" w:rsidR="006F52CF" w:rsidRPr="00705245" w:rsidRDefault="006F52C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2369D20A" w14:textId="77777777" w:rsidR="006F52CF" w:rsidRPr="00705245" w:rsidRDefault="006F52CF">
            <w:pPr>
              <w:pStyle w:val="16"/>
              <w:jc w:val="left"/>
              <w:rPr>
                <w:rFonts w:asciiTheme="minorEastAsia" w:eastAsiaTheme="minorEastAsia" w:hAnsiTheme="minorEastAsia" w:cs="굴림"/>
                <w:bCs/>
              </w:rPr>
            </w:pPr>
            <w:r w:rsidRPr="00705245">
              <w:rPr>
                <w:rFonts w:asciiTheme="minorEastAsia" w:eastAsiaTheme="minorEastAsia" w:hAnsiTheme="minorEastAsia" w:hint="eastAsia"/>
                <w:bCs/>
              </w:rPr>
              <w:t>WORKER Hang Up Detected. MONITOR_TIME(1000)ms, LIMIT(5), HA(1), RESTART(0)</w:t>
            </w:r>
          </w:p>
          <w:p w14:paraId="2DAB98AF" w14:textId="77777777" w:rsidR="006F52CF" w:rsidRPr="00705245" w:rsidRDefault="006F52CF">
            <w:pPr>
              <w:pStyle w:val="16"/>
              <w:jc w:val="left"/>
              <w:rPr>
                <w:rFonts w:asciiTheme="minorEastAsia" w:eastAsiaTheme="minorEastAsia" w:hAnsiTheme="minorEastAsia"/>
                <w:b/>
                <w:bCs/>
                <w:color w:val="0070C0"/>
              </w:rPr>
            </w:pPr>
            <w:r w:rsidRPr="00705245">
              <w:rPr>
                <w:rFonts w:asciiTheme="minorEastAsia" w:eastAsiaTheme="minorEastAsia" w:hAnsiTheme="minorEastAsia" w:hint="eastAsia"/>
                <w:bCs/>
              </w:rPr>
              <w:t>WORKER Hang Up Detected. MONITOR_TIME(1000)ms, LIMIT(5), HA (0), RESTART(1)</w:t>
            </w:r>
          </w:p>
        </w:tc>
      </w:tr>
    </w:tbl>
    <w:p w14:paraId="35F3ABA0" w14:textId="77777777" w:rsidR="00EC24B0" w:rsidRPr="00705245" w:rsidRDefault="00EC24B0" w:rsidP="00EC24B0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600BD7C3" w14:textId="77777777" w:rsidR="00EC24B0" w:rsidRPr="00705245" w:rsidRDefault="00EC24B0" w:rsidP="006F52CF">
      <w:pPr>
        <w:numPr>
          <w:ilvl w:val="0"/>
          <w:numId w:val="14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41614E59" w14:textId="77777777" w:rsidR="00EC24B0" w:rsidRPr="00705245" w:rsidRDefault="00EC24B0" w:rsidP="00EC24B0">
      <w:pPr>
        <w:ind w:leftChars="400" w:left="1100" w:hangingChars="150" w:hanging="300"/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장애 원인을 통해 변경 내역을 확인한다.</w:t>
      </w:r>
    </w:p>
    <w:p w14:paraId="4D07857F" w14:textId="77777777" w:rsidR="00F4471F" w:rsidRPr="00705245" w:rsidRDefault="00F4471F" w:rsidP="00EC24B0">
      <w:pPr>
        <w:rPr>
          <w:rFonts w:asciiTheme="minorEastAsia" w:eastAsiaTheme="minorEastAsia" w:hAnsiTheme="minorEastAsia"/>
        </w:rPr>
      </w:pPr>
    </w:p>
    <w:p w14:paraId="349938D2" w14:textId="77777777" w:rsidR="00ED286A" w:rsidRPr="00705245" w:rsidRDefault="00F4471F" w:rsidP="00DD37AB">
      <w:pPr>
        <w:rPr>
          <w:rFonts w:asciiTheme="minorEastAsia" w:eastAsiaTheme="minorEastAsia" w:hAnsiTheme="minorEastAsia"/>
          <w:szCs w:val="20"/>
          <w:highlight w:val="lightGray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7525A867" w14:textId="77777777" w:rsidR="00ED286A" w:rsidRPr="00705245" w:rsidRDefault="00ED286A" w:rsidP="00ED286A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37" w:name="_Toc171597118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A0087</w:t>
      </w:r>
      <w:bookmarkEnd w:id="37"/>
    </w:p>
    <w:p w14:paraId="40BA68A3" w14:textId="77777777" w:rsidR="00ED286A" w:rsidRPr="00705245" w:rsidRDefault="00ED286A" w:rsidP="00ED286A">
      <w:pPr>
        <w:numPr>
          <w:ilvl w:val="0"/>
          <w:numId w:val="14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4A4CFA60" w14:textId="77777777" w:rsidR="00ED286A" w:rsidRPr="00705245" w:rsidRDefault="00DD37AB" w:rsidP="00ED286A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VIMS가 GM가 연동시도 중 응답이 없는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ED286A" w:rsidRPr="00705245" w14:paraId="7FB4FEE8" w14:textId="77777777" w:rsidTr="00E1062E">
        <w:tc>
          <w:tcPr>
            <w:tcW w:w="1559" w:type="dxa"/>
            <w:shd w:val="clear" w:color="auto" w:fill="8DB3E2"/>
            <w:vAlign w:val="center"/>
          </w:tcPr>
          <w:p w14:paraId="062E0175" w14:textId="77777777" w:rsidR="00ED286A" w:rsidRPr="00705245" w:rsidRDefault="00ED286A" w:rsidP="00E1062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DFA8B0B" w14:textId="77777777" w:rsidR="00ED286A" w:rsidRPr="00705245" w:rsidRDefault="00ED286A" w:rsidP="00E1062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ED286A" w:rsidRPr="00705245" w14:paraId="517E95DA" w14:textId="77777777" w:rsidTr="00E1062E">
        <w:tc>
          <w:tcPr>
            <w:tcW w:w="1559" w:type="dxa"/>
            <w:vAlign w:val="center"/>
          </w:tcPr>
          <w:p w14:paraId="5DA40949" w14:textId="77777777" w:rsidR="00ED286A" w:rsidRPr="00705245" w:rsidRDefault="00ED286A" w:rsidP="00E1062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79050ADC" w14:textId="77777777" w:rsidR="00ED286A" w:rsidRPr="00705245" w:rsidRDefault="00ED286A" w:rsidP="00E1062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A0087</w:t>
            </w:r>
          </w:p>
        </w:tc>
      </w:tr>
      <w:tr w:rsidR="00ED286A" w:rsidRPr="00705245" w14:paraId="7EFE3672" w14:textId="77777777" w:rsidTr="00E1062E">
        <w:tc>
          <w:tcPr>
            <w:tcW w:w="1559" w:type="dxa"/>
            <w:vAlign w:val="center"/>
          </w:tcPr>
          <w:p w14:paraId="0047B6D3" w14:textId="77777777" w:rsidR="00ED286A" w:rsidRPr="00705245" w:rsidRDefault="00ED286A" w:rsidP="00E1062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A3D5BF9" w14:textId="7031B811" w:rsidR="00ED286A" w:rsidRPr="00705245" w:rsidRDefault="00ED286A" w:rsidP="006C753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CLEARED, </w:t>
            </w:r>
            <w:r w:rsidR="006C753A"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MAJOR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(가변)</w:t>
            </w:r>
          </w:p>
        </w:tc>
      </w:tr>
      <w:tr w:rsidR="00ED286A" w:rsidRPr="00705245" w14:paraId="6F073D76" w14:textId="77777777" w:rsidTr="00E1062E">
        <w:tc>
          <w:tcPr>
            <w:tcW w:w="1559" w:type="dxa"/>
            <w:vAlign w:val="center"/>
          </w:tcPr>
          <w:p w14:paraId="797BBD94" w14:textId="77777777" w:rsidR="00ED286A" w:rsidRPr="00705245" w:rsidRDefault="00ED286A" w:rsidP="00E1062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B24D4DF" w14:textId="77777777" w:rsidR="00ED286A" w:rsidRPr="00705245" w:rsidRDefault="00ED286A" w:rsidP="00E1062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시스템명/VIMS/연동명</w:t>
            </w:r>
          </w:p>
        </w:tc>
      </w:tr>
      <w:tr w:rsidR="00ED286A" w:rsidRPr="00705245" w14:paraId="00A018C8" w14:textId="77777777" w:rsidTr="00E1062E">
        <w:tc>
          <w:tcPr>
            <w:tcW w:w="1559" w:type="dxa"/>
            <w:vAlign w:val="center"/>
          </w:tcPr>
          <w:p w14:paraId="03CDB887" w14:textId="77777777" w:rsidR="00ED286A" w:rsidRPr="00705245" w:rsidRDefault="00ED286A" w:rsidP="00E1062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062CD2D0" w14:textId="77777777" w:rsidR="00ED286A" w:rsidRPr="00705245" w:rsidRDefault="00ED286A" w:rsidP="00E1062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GMResponseError</w:t>
            </w:r>
          </w:p>
        </w:tc>
      </w:tr>
      <w:tr w:rsidR="00ED286A" w:rsidRPr="00705245" w14:paraId="78EBE84B" w14:textId="77777777" w:rsidTr="00E1062E">
        <w:tc>
          <w:tcPr>
            <w:tcW w:w="1559" w:type="dxa"/>
            <w:vAlign w:val="center"/>
          </w:tcPr>
          <w:p w14:paraId="18E3725F" w14:textId="77777777" w:rsidR="00ED286A" w:rsidRPr="00705245" w:rsidRDefault="00ED286A" w:rsidP="00E1062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68A76573" w14:textId="77777777" w:rsidR="00ED286A" w:rsidRPr="00705245" w:rsidRDefault="005F2176" w:rsidP="00ED286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GM Response Fail(EMS &lt;-&gt; GM)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ab/>
            </w:r>
          </w:p>
        </w:tc>
      </w:tr>
      <w:tr w:rsidR="00ED286A" w:rsidRPr="00705245" w14:paraId="3BA4D2D6" w14:textId="77777777" w:rsidTr="00E1062E">
        <w:tc>
          <w:tcPr>
            <w:tcW w:w="1559" w:type="dxa"/>
            <w:vAlign w:val="center"/>
          </w:tcPr>
          <w:p w14:paraId="0D3B82FB" w14:textId="77777777" w:rsidR="00ED286A" w:rsidRPr="00705245" w:rsidRDefault="00ED286A" w:rsidP="00E1062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3F1C82DE" w14:textId="77777777" w:rsidR="00ED286A" w:rsidRPr="00705245" w:rsidRDefault="00ED286A" w:rsidP="00ED286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Failed to Response Message (INDICATOR) Success</w:t>
            </w:r>
          </w:p>
          <w:p w14:paraId="43D55484" w14:textId="77777777" w:rsidR="00ED286A" w:rsidRPr="00705245" w:rsidRDefault="00ED286A" w:rsidP="00ED286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Failed to Response Message (STATUS) Bad Request</w:t>
            </w:r>
          </w:p>
          <w:p w14:paraId="6A182BEF" w14:textId="77777777" w:rsidR="00ED286A" w:rsidRPr="00705245" w:rsidRDefault="00ED286A" w:rsidP="00ED286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Failed to Response Message (INIT_VNF) Unauthorized</w:t>
            </w:r>
          </w:p>
          <w:p w14:paraId="3C5A63D0" w14:textId="77777777" w:rsidR="00ED286A" w:rsidRPr="00705245" w:rsidRDefault="00ED286A" w:rsidP="00ED286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Failed to Response Message (FAULT) Not Found</w:t>
            </w:r>
          </w:p>
          <w:p w14:paraId="72B4034B" w14:textId="77777777" w:rsidR="00ED286A" w:rsidRPr="00705245" w:rsidRDefault="00ED286A" w:rsidP="00ED286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Failed to Response Message (SUBSC_CRT) Internal Server Error</w:t>
            </w:r>
          </w:p>
          <w:p w14:paraId="7EEF4130" w14:textId="77777777" w:rsidR="00ED286A" w:rsidRPr="00705245" w:rsidRDefault="00ED286A" w:rsidP="00ED286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Failed to Response Message (SUBSC_UDT) TimeOut</w:t>
            </w:r>
          </w:p>
        </w:tc>
      </w:tr>
    </w:tbl>
    <w:p w14:paraId="3D393415" w14:textId="77777777" w:rsidR="00ED286A" w:rsidRPr="00705245" w:rsidRDefault="00ED286A" w:rsidP="00ED286A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68FE963" w14:textId="77777777" w:rsidR="00ED286A" w:rsidRPr="00705245" w:rsidRDefault="00ED286A" w:rsidP="00ED286A">
      <w:pPr>
        <w:numPr>
          <w:ilvl w:val="0"/>
          <w:numId w:val="14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69F95A0C" w14:textId="1E889711" w:rsidR="00727CC0" w:rsidRDefault="00ED286A" w:rsidP="00ED286A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2.1) 장애가 발생한 장비에서 </w:t>
      </w:r>
      <w:r w:rsidR="00BD44C3" w:rsidRPr="00705245">
        <w:rPr>
          <w:rFonts w:asciiTheme="minorEastAsia" w:eastAsiaTheme="minorEastAsia" w:hAnsiTheme="minorEastAsia" w:cs="Tahoma" w:hint="eastAsia"/>
          <w:szCs w:val="20"/>
        </w:rPr>
        <w:t>VIMS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로그(~/ibc/log/프로세스명/)를 통해 원인을 확인한다.</w:t>
      </w:r>
    </w:p>
    <w:p w14:paraId="79182391" w14:textId="77777777" w:rsidR="00727CC0" w:rsidRDefault="00727CC0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>
        <w:rPr>
          <w:rFonts w:asciiTheme="minorEastAsia" w:eastAsiaTheme="minorEastAsia" w:hAnsiTheme="minorEastAsia" w:cs="Tahoma"/>
          <w:szCs w:val="20"/>
        </w:rPr>
        <w:br w:type="page"/>
      </w:r>
    </w:p>
    <w:p w14:paraId="4339E164" w14:textId="77777777" w:rsidR="00ED286A" w:rsidRPr="00705245" w:rsidRDefault="00ED286A" w:rsidP="00ED286A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04D61963" w14:textId="1DC2FE10" w:rsidR="00727CC0" w:rsidRPr="00705245" w:rsidRDefault="00727CC0" w:rsidP="00727CC0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38" w:name="_Toc171597119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A008</w:t>
      </w:r>
      <w:r>
        <w:rPr>
          <w:rFonts w:asciiTheme="minorEastAsia" w:eastAsiaTheme="minorEastAsia" w:hAnsiTheme="minorEastAsia"/>
          <w:sz w:val="20"/>
          <w:szCs w:val="20"/>
          <w:highlight w:val="lightGray"/>
        </w:rPr>
        <w:t>8</w:t>
      </w:r>
      <w:bookmarkEnd w:id="38"/>
    </w:p>
    <w:p w14:paraId="2498AA5B" w14:textId="77777777" w:rsidR="00727CC0" w:rsidRPr="00705245" w:rsidRDefault="00727CC0" w:rsidP="0017354A">
      <w:pPr>
        <w:numPr>
          <w:ilvl w:val="0"/>
          <w:numId w:val="14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0FCC322A" w14:textId="116EC81E" w:rsidR="00727CC0" w:rsidRPr="00705245" w:rsidRDefault="00727CC0" w:rsidP="00727CC0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VIMS가</w:t>
      </w:r>
      <w:r w:rsidR="0017354A">
        <w:rPr>
          <w:rFonts w:asciiTheme="minorEastAsia" w:eastAsiaTheme="minorEastAsia" w:hAnsiTheme="minorEastAsia" w:cs="Tahoma" w:hint="eastAsia"/>
          <w:szCs w:val="20"/>
        </w:rPr>
        <w:t xml:space="preserve"> V</w:t>
      </w:r>
      <w:r w:rsidR="0017354A">
        <w:rPr>
          <w:rFonts w:asciiTheme="minorEastAsia" w:eastAsiaTheme="minorEastAsia" w:hAnsiTheme="minorEastAsia" w:cs="Tahoma"/>
          <w:szCs w:val="20"/>
        </w:rPr>
        <w:t>M HOST</w:t>
      </w:r>
      <w:r w:rsidR="0017354A">
        <w:rPr>
          <w:rFonts w:asciiTheme="minorEastAsia" w:eastAsiaTheme="minorEastAsia" w:hAnsiTheme="minorEastAsia" w:cs="Tahoma" w:hint="eastAsia"/>
          <w:szCs w:val="20"/>
        </w:rPr>
        <w:t>에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연동시도 중 응답이 없는 경우</w:t>
      </w:r>
      <w:r w:rsidR="000654C7">
        <w:rPr>
          <w:rFonts w:asciiTheme="minorEastAsia" w:eastAsiaTheme="minorEastAsia" w:hAnsiTheme="minorEastAsia" w:cs="Tahoma" w:hint="eastAsia"/>
          <w:szCs w:val="20"/>
        </w:rPr>
        <w:t xml:space="preserve"> </w:t>
      </w:r>
      <w:r w:rsidR="000654C7">
        <w:rPr>
          <w:rFonts w:asciiTheme="minorEastAsia" w:eastAsiaTheme="minorEastAsia" w:hAnsiTheme="minorEastAsia" w:cs="Tahoma"/>
          <w:szCs w:val="20"/>
        </w:rPr>
        <w:t>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727CC0" w:rsidRPr="00705245" w14:paraId="2532E3A0" w14:textId="77777777" w:rsidTr="00727CC0">
        <w:tc>
          <w:tcPr>
            <w:tcW w:w="1559" w:type="dxa"/>
            <w:shd w:val="clear" w:color="auto" w:fill="8DB3E2"/>
            <w:vAlign w:val="center"/>
          </w:tcPr>
          <w:p w14:paraId="27AD2537" w14:textId="77777777" w:rsidR="00727CC0" w:rsidRPr="00705245" w:rsidRDefault="00727CC0" w:rsidP="00727CC0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8796C0C" w14:textId="77777777" w:rsidR="00727CC0" w:rsidRPr="00705245" w:rsidRDefault="00727CC0" w:rsidP="00727CC0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727CC0" w:rsidRPr="00705245" w14:paraId="63967272" w14:textId="77777777" w:rsidTr="00727CC0">
        <w:tc>
          <w:tcPr>
            <w:tcW w:w="1559" w:type="dxa"/>
            <w:vAlign w:val="center"/>
          </w:tcPr>
          <w:p w14:paraId="2C532DBE" w14:textId="77777777" w:rsidR="00727CC0" w:rsidRPr="00705245" w:rsidRDefault="00727CC0" w:rsidP="00727CC0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0E0EA9D8" w14:textId="5185667C" w:rsidR="00727CC0" w:rsidRPr="00705245" w:rsidRDefault="00727CC0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A008</w:t>
            </w:r>
            <w:r>
              <w:rPr>
                <w:rFonts w:asciiTheme="minorEastAsia" w:eastAsiaTheme="minorEastAsia" w:hAnsiTheme="minorEastAsia"/>
                <w:color w:val="000000"/>
              </w:rPr>
              <w:t>8</w:t>
            </w:r>
          </w:p>
        </w:tc>
      </w:tr>
      <w:tr w:rsidR="00727CC0" w:rsidRPr="00705245" w14:paraId="709DD228" w14:textId="77777777" w:rsidTr="00727CC0">
        <w:tc>
          <w:tcPr>
            <w:tcW w:w="1559" w:type="dxa"/>
            <w:vAlign w:val="center"/>
          </w:tcPr>
          <w:p w14:paraId="1DB17B59" w14:textId="77777777" w:rsidR="00727CC0" w:rsidRPr="00705245" w:rsidRDefault="00727CC0" w:rsidP="00727CC0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CD5C971" w14:textId="5535992D" w:rsidR="00727CC0" w:rsidRPr="00705245" w:rsidRDefault="00727CC0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CLEARED, </w:t>
            </w:r>
            <w:r>
              <w:rPr>
                <w:rFonts w:asciiTheme="minorEastAsia" w:eastAsiaTheme="minorEastAsia" w:hAnsiTheme="minorEastAsia"/>
                <w:color w:val="000000"/>
              </w:rPr>
              <w:t>CRITICAL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 (가변)</w:t>
            </w:r>
          </w:p>
        </w:tc>
      </w:tr>
      <w:tr w:rsidR="00727CC0" w:rsidRPr="00705245" w14:paraId="71091C8E" w14:textId="77777777" w:rsidTr="00727CC0">
        <w:tc>
          <w:tcPr>
            <w:tcW w:w="1559" w:type="dxa"/>
            <w:vAlign w:val="center"/>
          </w:tcPr>
          <w:p w14:paraId="71944E20" w14:textId="77777777" w:rsidR="00727CC0" w:rsidRPr="00705245" w:rsidRDefault="00727CC0" w:rsidP="00727CC0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61861CBB" w14:textId="77777777" w:rsidR="00727CC0" w:rsidRPr="00705245" w:rsidRDefault="00727CC0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시스템명/VIMS/연동명</w:t>
            </w:r>
          </w:p>
        </w:tc>
      </w:tr>
      <w:tr w:rsidR="00727CC0" w:rsidRPr="00705245" w14:paraId="7B8B13A0" w14:textId="77777777" w:rsidTr="00727CC0">
        <w:tc>
          <w:tcPr>
            <w:tcW w:w="1559" w:type="dxa"/>
            <w:vAlign w:val="center"/>
          </w:tcPr>
          <w:p w14:paraId="05995FA3" w14:textId="77777777" w:rsidR="00727CC0" w:rsidRPr="00705245" w:rsidRDefault="00727CC0" w:rsidP="00727CC0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67F6A0FE" w14:textId="0CE1EB85" w:rsidR="00727CC0" w:rsidRPr="00705245" w:rsidRDefault="00727CC0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VMHostError</w:t>
            </w:r>
          </w:p>
        </w:tc>
      </w:tr>
      <w:tr w:rsidR="00727CC0" w:rsidRPr="00705245" w14:paraId="3490BFCA" w14:textId="77777777" w:rsidTr="00727CC0">
        <w:tc>
          <w:tcPr>
            <w:tcW w:w="1559" w:type="dxa"/>
            <w:vAlign w:val="center"/>
          </w:tcPr>
          <w:p w14:paraId="217CDBC9" w14:textId="77777777" w:rsidR="00727CC0" w:rsidRPr="00705245" w:rsidRDefault="00727CC0" w:rsidP="00727CC0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4E086ED5" w14:textId="53330B1B" w:rsidR="00727CC0" w:rsidRPr="00705245" w:rsidRDefault="00727CC0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V</w:t>
            </w:r>
            <w:r>
              <w:rPr>
                <w:rFonts w:asciiTheme="minorEastAsia" w:eastAsiaTheme="minorEastAsia" w:hAnsiTheme="minorEastAsia"/>
                <w:color w:val="000000"/>
              </w:rPr>
              <w:t>M Host Resp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onse Fail(EMS &lt;-&gt; GM)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ab/>
            </w:r>
          </w:p>
        </w:tc>
      </w:tr>
      <w:tr w:rsidR="00727CC0" w:rsidRPr="00705245" w14:paraId="3C26B28F" w14:textId="77777777" w:rsidTr="00727CC0">
        <w:tc>
          <w:tcPr>
            <w:tcW w:w="1559" w:type="dxa"/>
            <w:vAlign w:val="center"/>
          </w:tcPr>
          <w:p w14:paraId="301A7D21" w14:textId="77777777" w:rsidR="00727CC0" w:rsidRPr="00705245" w:rsidRDefault="00727CC0" w:rsidP="00727CC0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033F1F2D" w14:textId="77777777" w:rsidR="00727CC0" w:rsidRPr="00705245" w:rsidRDefault="00727CC0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Failed to Response Message (INDICATOR) Success</w:t>
            </w:r>
          </w:p>
          <w:p w14:paraId="279BC011" w14:textId="77777777" w:rsidR="00727CC0" w:rsidRPr="00705245" w:rsidRDefault="00727CC0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Failed to Response Message (STATUS) Bad Request</w:t>
            </w:r>
          </w:p>
          <w:p w14:paraId="1D2400EE" w14:textId="77777777" w:rsidR="00727CC0" w:rsidRPr="00705245" w:rsidRDefault="00727CC0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Failed to Response Message (INIT_VNF) Unauthorized</w:t>
            </w:r>
          </w:p>
          <w:p w14:paraId="09447026" w14:textId="77777777" w:rsidR="00727CC0" w:rsidRPr="00705245" w:rsidRDefault="00727CC0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Failed to Response Message (FAULT) Not Found</w:t>
            </w:r>
          </w:p>
          <w:p w14:paraId="218F126F" w14:textId="77777777" w:rsidR="00727CC0" w:rsidRPr="00705245" w:rsidRDefault="00727CC0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Failed to Response Message (SUBSC_CRT) Internal Server Error</w:t>
            </w:r>
          </w:p>
          <w:p w14:paraId="08C301BF" w14:textId="77777777" w:rsidR="00727CC0" w:rsidRPr="00705245" w:rsidRDefault="00727CC0" w:rsidP="00727CC0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Failed to Response Message (SUBSC_UDT) TimeOut</w:t>
            </w:r>
          </w:p>
        </w:tc>
      </w:tr>
    </w:tbl>
    <w:p w14:paraId="339CFE4D" w14:textId="77777777" w:rsidR="00727CC0" w:rsidRPr="00705245" w:rsidRDefault="00727CC0" w:rsidP="00727CC0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28D4AE75" w14:textId="77777777" w:rsidR="00727CC0" w:rsidRPr="00705245" w:rsidRDefault="00727CC0" w:rsidP="0017354A">
      <w:pPr>
        <w:numPr>
          <w:ilvl w:val="0"/>
          <w:numId w:val="14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02359A38" w14:textId="77777777" w:rsidR="00727CC0" w:rsidRPr="00705245" w:rsidRDefault="00727CC0" w:rsidP="00727CC0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장애가 발생한 장비에서 VIMS 로그(~/ibc/log/프로세스명/)를 통해 원인을 확인한다.</w:t>
      </w:r>
    </w:p>
    <w:p w14:paraId="1E006B75" w14:textId="77777777" w:rsidR="004E5501" w:rsidRPr="00727CC0" w:rsidRDefault="004E5501" w:rsidP="00862603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0325C8D8" w14:textId="77777777" w:rsidR="00727CC0" w:rsidRDefault="00727CC0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b/>
          <w:sz w:val="28"/>
          <w:szCs w:val="20"/>
        </w:rPr>
      </w:pPr>
      <w:r>
        <w:rPr>
          <w:rFonts w:asciiTheme="minorEastAsia" w:eastAsiaTheme="minorEastAsia" w:hAnsiTheme="minorEastAsia" w:cs="Tahoma"/>
          <w:szCs w:val="20"/>
        </w:rPr>
        <w:br w:type="page"/>
      </w:r>
    </w:p>
    <w:p w14:paraId="5B96AFAE" w14:textId="1DF8ADDA" w:rsidR="00727CC0" w:rsidRPr="00705245" w:rsidRDefault="00727CC0" w:rsidP="00727CC0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39" w:name="_Toc171597120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A008</w:t>
      </w:r>
      <w:r>
        <w:rPr>
          <w:rFonts w:asciiTheme="minorEastAsia" w:eastAsiaTheme="minorEastAsia" w:hAnsiTheme="minorEastAsia"/>
          <w:sz w:val="20"/>
          <w:szCs w:val="20"/>
          <w:highlight w:val="lightGray"/>
        </w:rPr>
        <w:t>9</w:t>
      </w:r>
      <w:bookmarkEnd w:id="39"/>
    </w:p>
    <w:p w14:paraId="3EDE7C4E" w14:textId="77777777" w:rsidR="00727CC0" w:rsidRPr="00705245" w:rsidRDefault="00727CC0" w:rsidP="0017354A">
      <w:pPr>
        <w:numPr>
          <w:ilvl w:val="0"/>
          <w:numId w:val="14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78AE1C5" w14:textId="77777777" w:rsidR="000654C7" w:rsidRPr="000654C7" w:rsidRDefault="000654C7" w:rsidP="000654C7">
      <w:pPr>
        <w:pStyle w:val="afa"/>
        <w:ind w:leftChars="0" w:left="760"/>
        <w:rPr>
          <w:rFonts w:cs="Tahoma"/>
          <w:szCs w:val="20"/>
        </w:rPr>
      </w:pPr>
      <w:r w:rsidRPr="000654C7">
        <w:rPr>
          <w:rFonts w:cs="Tahoma" w:hint="eastAsia"/>
          <w:szCs w:val="20"/>
        </w:rPr>
        <w:t>설정된 임계치보다 QUEUE 사용률이 높을 경우 발생함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727CC0" w:rsidRPr="00705245" w14:paraId="62BFF1DA" w14:textId="77777777" w:rsidTr="00727CC0">
        <w:tc>
          <w:tcPr>
            <w:tcW w:w="1559" w:type="dxa"/>
            <w:shd w:val="clear" w:color="auto" w:fill="8DB3E2"/>
            <w:vAlign w:val="center"/>
          </w:tcPr>
          <w:p w14:paraId="3B7579D8" w14:textId="77777777" w:rsidR="00727CC0" w:rsidRPr="00705245" w:rsidRDefault="00727CC0" w:rsidP="00727CC0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4D0364D" w14:textId="77777777" w:rsidR="00727CC0" w:rsidRPr="00705245" w:rsidRDefault="00727CC0" w:rsidP="00727CC0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17354A" w:rsidRPr="00705245" w14:paraId="45490979" w14:textId="77777777" w:rsidTr="00727CC0">
        <w:tc>
          <w:tcPr>
            <w:tcW w:w="1559" w:type="dxa"/>
            <w:vAlign w:val="center"/>
          </w:tcPr>
          <w:p w14:paraId="78AE15C7" w14:textId="77777777" w:rsidR="0017354A" w:rsidRPr="00705245" w:rsidRDefault="0017354A" w:rsidP="0017354A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49866E7A" w14:textId="1242D117" w:rsidR="0017354A" w:rsidRPr="00705245" w:rsidRDefault="0017354A" w:rsidP="0017354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A0089</w:t>
            </w:r>
          </w:p>
        </w:tc>
      </w:tr>
      <w:tr w:rsidR="0017354A" w:rsidRPr="00705245" w14:paraId="1AD854A9" w14:textId="77777777" w:rsidTr="00727CC0">
        <w:tc>
          <w:tcPr>
            <w:tcW w:w="1559" w:type="dxa"/>
            <w:vAlign w:val="center"/>
          </w:tcPr>
          <w:p w14:paraId="1DFD47EB" w14:textId="77777777" w:rsidR="0017354A" w:rsidRPr="00705245" w:rsidRDefault="0017354A" w:rsidP="0017354A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8BCB77F" w14:textId="7178EDF5" w:rsidR="0017354A" w:rsidRPr="00705245" w:rsidRDefault="0017354A" w:rsidP="0017354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4E0AB3">
              <w:rPr>
                <w:rFonts w:ascii="맑은 고딕" w:eastAsia="맑은 고딕" w:hAnsi="맑은 고딕" w:hint="eastAsia"/>
                <w:color w:val="000000"/>
              </w:rPr>
              <w:t>CLEARED, MINOR, MAJOR, CRITICAL (가변)</w:t>
            </w:r>
          </w:p>
        </w:tc>
      </w:tr>
      <w:tr w:rsidR="0017354A" w:rsidRPr="00705245" w14:paraId="51019620" w14:textId="77777777" w:rsidTr="00727CC0">
        <w:tc>
          <w:tcPr>
            <w:tcW w:w="1559" w:type="dxa"/>
            <w:vAlign w:val="center"/>
          </w:tcPr>
          <w:p w14:paraId="7834A2D8" w14:textId="77777777" w:rsidR="0017354A" w:rsidRPr="00705245" w:rsidRDefault="0017354A" w:rsidP="0017354A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658354D" w14:textId="474DD5E7" w:rsidR="0017354A" w:rsidRPr="00705245" w:rsidRDefault="0017354A" w:rsidP="0017354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4E0AB3">
              <w:rPr>
                <w:rFonts w:ascii="맑은 고딕" w:eastAsia="맑은 고딕" w:hAnsi="맑은 고딕" w:hint="eastAsia"/>
                <w:color w:val="000000"/>
              </w:rPr>
              <w:t>각 서버명/</w:t>
            </w:r>
            <w:r>
              <w:rPr>
                <w:rFonts w:ascii="맑은 고딕" w:eastAsia="맑은 고딕" w:hAnsi="맑은 고딕"/>
                <w:color w:val="000000"/>
              </w:rPr>
              <w:t>프로세</w:t>
            </w:r>
            <w:r>
              <w:rPr>
                <w:rFonts w:ascii="맑은 고딕" w:eastAsia="맑은 고딕" w:hAnsi="맑은 고딕" w:hint="eastAsia"/>
                <w:color w:val="000000"/>
              </w:rPr>
              <w:t>스명/스레드명</w:t>
            </w:r>
          </w:p>
        </w:tc>
      </w:tr>
      <w:tr w:rsidR="0017354A" w:rsidRPr="00705245" w14:paraId="44FA8BEC" w14:textId="77777777" w:rsidTr="00727CC0">
        <w:tc>
          <w:tcPr>
            <w:tcW w:w="1559" w:type="dxa"/>
            <w:vAlign w:val="center"/>
          </w:tcPr>
          <w:p w14:paraId="44E92A95" w14:textId="77777777" w:rsidR="0017354A" w:rsidRPr="00705245" w:rsidRDefault="0017354A" w:rsidP="0017354A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4013719E" w14:textId="1013C92D" w:rsidR="0017354A" w:rsidRPr="00705245" w:rsidRDefault="0017354A" w:rsidP="0017354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2B234D">
              <w:rPr>
                <w:rFonts w:ascii="맑은 고딕" w:eastAsia="맑은 고딕" w:hAnsi="맑은 고딕"/>
                <w:color w:val="000000"/>
              </w:rPr>
              <w:t>QueueOverflow</w:t>
            </w:r>
          </w:p>
        </w:tc>
      </w:tr>
      <w:tr w:rsidR="0017354A" w:rsidRPr="00705245" w14:paraId="0F12024A" w14:textId="77777777" w:rsidTr="00727CC0">
        <w:tc>
          <w:tcPr>
            <w:tcW w:w="1559" w:type="dxa"/>
            <w:vAlign w:val="center"/>
          </w:tcPr>
          <w:p w14:paraId="5AD6A830" w14:textId="77777777" w:rsidR="0017354A" w:rsidRPr="00705245" w:rsidRDefault="0017354A" w:rsidP="0017354A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77FF0FE7" w14:textId="6219770C" w:rsidR="0017354A" w:rsidRPr="00705245" w:rsidRDefault="0017354A" w:rsidP="0017354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2B234D">
              <w:rPr>
                <w:rFonts w:ascii="맑은 고딕" w:eastAsia="맑은 고딕" w:hAnsi="맑은 고딕"/>
                <w:color w:val="000000"/>
              </w:rPr>
              <w:t>Queue</w:t>
            </w:r>
            <w:r w:rsidRPr="006D3E4E">
              <w:rPr>
                <w:rFonts w:ascii="맑은 고딕" w:eastAsia="맑은 고딕" w:hAnsi="맑은 고딕"/>
                <w:color w:val="000000"/>
              </w:rPr>
              <w:t>load is too high</w:t>
            </w:r>
          </w:p>
        </w:tc>
      </w:tr>
      <w:tr w:rsidR="0017354A" w:rsidRPr="00705245" w14:paraId="4ED6A1E0" w14:textId="77777777" w:rsidTr="00727CC0">
        <w:tc>
          <w:tcPr>
            <w:tcW w:w="1559" w:type="dxa"/>
            <w:vAlign w:val="center"/>
          </w:tcPr>
          <w:p w14:paraId="40EE7D9E" w14:textId="77777777" w:rsidR="0017354A" w:rsidRPr="00705245" w:rsidRDefault="0017354A" w:rsidP="0017354A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1D292755" w14:textId="05F8EDF1" w:rsidR="0017354A" w:rsidRPr="00705245" w:rsidRDefault="0017354A" w:rsidP="0017354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2B234D">
              <w:rPr>
                <w:rFonts w:ascii="맑은 고딕" w:eastAsia="맑은 고딕" w:hAnsi="맑은 고딕"/>
                <w:color w:val="000000"/>
              </w:rPr>
              <w:t>Queue</w:t>
            </w:r>
            <w:r>
              <w:rPr>
                <w:rFonts w:ascii="맑은 고딕" w:eastAsia="맑은 고딕" w:hAnsi="맑은 고딕"/>
                <w:color w:val="000000"/>
              </w:rPr>
              <w:t xml:space="preserve">load is </w:t>
            </w:r>
            <w:r w:rsidRPr="006D3E4E">
              <w:rPr>
                <w:rFonts w:ascii="맑은 고딕" w:eastAsia="맑은 고딕" w:hAnsi="맑은 고딕" w:hint="eastAsia"/>
                <w:color w:val="000000"/>
                <w:highlight w:val="yellow"/>
              </w:rPr>
              <w:t>A</w:t>
            </w:r>
            <w:r w:rsidRPr="006D3E4E">
              <w:rPr>
                <w:rFonts w:ascii="맑은 고딕" w:eastAsia="맑은 고딕" w:hAnsi="맑은 고딕"/>
                <w:color w:val="000000"/>
              </w:rPr>
              <w:t>% (CRI:</w:t>
            </w:r>
            <w:r w:rsidRPr="006D3E4E">
              <w:rPr>
                <w:rFonts w:ascii="맑은 고딕" w:eastAsia="맑은 고딕" w:hAnsi="맑은 고딕" w:hint="eastAsia"/>
                <w:color w:val="000000"/>
                <w:highlight w:val="yellow"/>
              </w:rPr>
              <w:t>B</w:t>
            </w:r>
            <w:r>
              <w:rPr>
                <w:rFonts w:ascii="맑은 고딕" w:eastAsia="맑은 고딕" w:hAnsi="맑은 고딕"/>
                <w:color w:val="000000"/>
              </w:rPr>
              <w:t>,MAJ:</w:t>
            </w:r>
            <w:r w:rsidRPr="006D3E4E">
              <w:rPr>
                <w:rFonts w:ascii="맑은 고딕" w:eastAsia="맑은 고딕" w:hAnsi="맑은 고딕" w:hint="eastAsia"/>
                <w:color w:val="000000"/>
                <w:highlight w:val="yellow"/>
              </w:rPr>
              <w:t>C</w:t>
            </w:r>
            <w:r>
              <w:rPr>
                <w:rFonts w:ascii="맑은 고딕" w:eastAsia="맑은 고딕" w:hAnsi="맑은 고딕"/>
                <w:color w:val="000000"/>
              </w:rPr>
              <w:t>,MIN:</w:t>
            </w:r>
            <w:r w:rsidRPr="006D3E4E">
              <w:rPr>
                <w:rFonts w:ascii="맑은 고딕" w:eastAsia="맑은 고딕" w:hAnsi="맑은 고딕" w:hint="eastAsia"/>
                <w:color w:val="000000"/>
                <w:highlight w:val="yellow"/>
              </w:rPr>
              <w:t>D</w:t>
            </w:r>
            <w:r w:rsidRPr="006D3E4E">
              <w:rPr>
                <w:rFonts w:ascii="맑은 고딕" w:eastAsia="맑은 고딕" w:hAnsi="맑은 고딕"/>
                <w:color w:val="000000"/>
              </w:rPr>
              <w:t>)</w:t>
            </w:r>
          </w:p>
        </w:tc>
      </w:tr>
    </w:tbl>
    <w:p w14:paraId="0FA3A1AF" w14:textId="77777777" w:rsidR="0017354A" w:rsidRDefault="0017354A" w:rsidP="0017354A">
      <w:pPr>
        <w:ind w:left="760"/>
        <w:rPr>
          <w:rFonts w:ascii="맑은 고딕" w:eastAsia="맑은 고딕" w:hAnsi="맑은 고딕" w:cs="Tahoma"/>
          <w:szCs w:val="20"/>
        </w:rPr>
      </w:pPr>
      <w:r>
        <w:rPr>
          <w:rFonts w:ascii="맑은 고딕" w:eastAsia="맑은 고딕" w:hAnsi="맑은 고딕" w:cs="Tahoma"/>
          <w:szCs w:val="20"/>
        </w:rPr>
        <w:t>A</w:t>
      </w:r>
      <w:r>
        <w:rPr>
          <w:rFonts w:ascii="맑은 고딕" w:eastAsia="맑은 고딕" w:hAnsi="맑은 고딕" w:cs="Tahoma" w:hint="eastAsia"/>
          <w:szCs w:val="20"/>
        </w:rPr>
        <w:t xml:space="preserve"> : 현재 </w:t>
      </w:r>
      <w:r w:rsidRPr="002B234D">
        <w:rPr>
          <w:rFonts w:ascii="맑은 고딕" w:eastAsia="맑은 고딕" w:hAnsi="맑은 고딕" w:cs="Tahoma"/>
          <w:szCs w:val="20"/>
        </w:rPr>
        <w:t>Queue</w:t>
      </w:r>
      <w:r>
        <w:rPr>
          <w:rFonts w:ascii="맑은 고딕" w:eastAsia="맑은 고딕" w:hAnsi="맑은 고딕" w:cs="Tahoma" w:hint="eastAsia"/>
          <w:szCs w:val="20"/>
        </w:rPr>
        <w:t>사용률</w:t>
      </w:r>
    </w:p>
    <w:p w14:paraId="137E7777" w14:textId="77777777" w:rsidR="0017354A" w:rsidRDefault="0017354A" w:rsidP="0017354A">
      <w:pPr>
        <w:ind w:left="760"/>
        <w:rPr>
          <w:rFonts w:ascii="맑은 고딕" w:eastAsia="맑은 고딕" w:hAnsi="맑은 고딕" w:cs="Tahoma"/>
          <w:szCs w:val="20"/>
        </w:rPr>
      </w:pPr>
      <w:r>
        <w:rPr>
          <w:rFonts w:ascii="맑은 고딕" w:eastAsia="맑은 고딕" w:hAnsi="맑은 고딕" w:cs="Tahoma"/>
          <w:szCs w:val="20"/>
        </w:rPr>
        <w:t>B</w:t>
      </w:r>
      <w:r>
        <w:rPr>
          <w:rFonts w:ascii="맑은 고딕" w:eastAsia="맑은 고딕" w:hAnsi="맑은 고딕" w:cs="Tahoma" w:hint="eastAsia"/>
          <w:szCs w:val="20"/>
        </w:rPr>
        <w:t xml:space="preserve"> : CRITICAL 등급 임계치</w:t>
      </w:r>
    </w:p>
    <w:p w14:paraId="75B9CF3E" w14:textId="77777777" w:rsidR="0017354A" w:rsidRDefault="0017354A" w:rsidP="0017354A">
      <w:pPr>
        <w:ind w:left="760"/>
        <w:rPr>
          <w:rFonts w:ascii="맑은 고딕" w:eastAsia="맑은 고딕" w:hAnsi="맑은 고딕" w:cs="Tahoma"/>
          <w:szCs w:val="20"/>
        </w:rPr>
      </w:pPr>
      <w:r>
        <w:rPr>
          <w:rFonts w:ascii="맑은 고딕" w:eastAsia="맑은 고딕" w:hAnsi="맑은 고딕" w:cs="Tahoma" w:hint="eastAsia"/>
          <w:szCs w:val="20"/>
        </w:rPr>
        <w:t>C : MAJOR 등급 임계치</w:t>
      </w:r>
    </w:p>
    <w:p w14:paraId="74507482" w14:textId="77777777" w:rsidR="0017354A" w:rsidRDefault="0017354A" w:rsidP="0017354A">
      <w:pPr>
        <w:ind w:left="760"/>
        <w:rPr>
          <w:rFonts w:ascii="맑은 고딕" w:eastAsia="맑은 고딕" w:hAnsi="맑은 고딕" w:cs="Tahoma"/>
          <w:szCs w:val="20"/>
        </w:rPr>
      </w:pPr>
      <w:r>
        <w:rPr>
          <w:rFonts w:ascii="맑은 고딕" w:eastAsia="맑은 고딕" w:hAnsi="맑은 고딕" w:cs="Tahoma" w:hint="eastAsia"/>
          <w:szCs w:val="20"/>
        </w:rPr>
        <w:t>D : MINOR 등급 임계치</w:t>
      </w:r>
    </w:p>
    <w:p w14:paraId="4D928A26" w14:textId="77777777" w:rsidR="0017354A" w:rsidRPr="00FF3CDD" w:rsidRDefault="0017354A" w:rsidP="0017354A">
      <w:pPr>
        <w:ind w:left="760"/>
        <w:rPr>
          <w:rFonts w:ascii="맑은 고딕" w:eastAsia="맑은 고딕" w:hAnsi="맑은 고딕" w:cs="Tahoma"/>
          <w:szCs w:val="20"/>
        </w:rPr>
      </w:pPr>
    </w:p>
    <w:p w14:paraId="09CAB571" w14:textId="77777777" w:rsidR="0017354A" w:rsidRPr="00FF3CDD" w:rsidRDefault="0017354A" w:rsidP="0017354A">
      <w:pPr>
        <w:numPr>
          <w:ilvl w:val="0"/>
          <w:numId w:val="149"/>
        </w:numPr>
        <w:rPr>
          <w:rFonts w:ascii="맑은 고딕" w:eastAsia="맑은 고딕" w:hAnsi="맑은 고딕" w:cs="Tahoma"/>
          <w:b/>
          <w:szCs w:val="20"/>
        </w:rPr>
      </w:pPr>
      <w:r>
        <w:rPr>
          <w:rFonts w:ascii="맑은 고딕" w:eastAsia="맑은 고딕" w:hAnsi="맑은 고딕" w:cs="Tahoma" w:hint="eastAsia"/>
          <w:b/>
          <w:szCs w:val="20"/>
        </w:rPr>
        <w:t>조치사항</w:t>
      </w:r>
    </w:p>
    <w:p w14:paraId="409F572A" w14:textId="77777777" w:rsidR="0017354A" w:rsidRDefault="0017354A" w:rsidP="0017354A">
      <w:pPr>
        <w:ind w:leftChars="400" w:left="1100" w:hangingChars="150" w:hanging="300"/>
        <w:rPr>
          <w:rFonts w:ascii="맑은 고딕" w:eastAsia="맑은 고딕" w:hAnsi="맑은 고딕" w:cs="Tahoma"/>
          <w:szCs w:val="20"/>
        </w:rPr>
      </w:pPr>
      <w:r>
        <w:rPr>
          <w:rFonts w:ascii="맑은 고딕" w:eastAsia="맑은 고딕" w:hAnsi="맑은 고딕" w:cs="Tahoma" w:hint="eastAsia"/>
          <w:szCs w:val="20"/>
        </w:rPr>
        <w:t>2.1) 발생 위치를 확인하여 해당 Alarm 이 발생한 장비에서 Queue 사용률을 확인한다.</w:t>
      </w:r>
    </w:p>
    <w:p w14:paraId="3BDFB90E" w14:textId="1A351108" w:rsidR="0017354A" w:rsidRDefault="0017354A" w:rsidP="0017354A">
      <w:pPr>
        <w:ind w:leftChars="400" w:left="1100" w:hangingChars="150" w:hanging="300"/>
        <w:rPr>
          <w:rFonts w:ascii="맑은 고딕" w:eastAsia="맑은 고딕" w:hAnsi="맑은 고딕" w:cs="Tahoma"/>
          <w:szCs w:val="20"/>
        </w:rPr>
      </w:pPr>
      <w:r>
        <w:rPr>
          <w:rFonts w:ascii="맑은 고딕" w:eastAsia="맑은 고딕" w:hAnsi="맑은 고딕" w:cs="Tahoma" w:hint="eastAsia"/>
          <w:szCs w:val="20"/>
        </w:rPr>
        <w:t xml:space="preserve">2.2) </w:t>
      </w:r>
      <w:r w:rsidRPr="002B234D">
        <w:rPr>
          <w:rFonts w:ascii="맑은 고딕" w:eastAsia="맑은 고딕" w:hAnsi="맑은 고딕" w:cs="Tahoma"/>
          <w:szCs w:val="20"/>
        </w:rPr>
        <w:t>Queue</w:t>
      </w:r>
      <w:r>
        <w:rPr>
          <w:rFonts w:ascii="맑은 고딕" w:eastAsia="맑은 고딕" w:hAnsi="맑은 고딕" w:cs="Tahoma" w:hint="eastAsia"/>
          <w:szCs w:val="20"/>
        </w:rPr>
        <w:t xml:space="preserve"> 부하가 많이 발생한 프로세스의 로그(~/ibc/log/프로세스명/프로세스명.mmdd)를 확인한다. </w:t>
      </w:r>
    </w:p>
    <w:p w14:paraId="710496F1" w14:textId="77777777" w:rsidR="0017354A" w:rsidRDefault="0017354A" w:rsidP="0017354A">
      <w:pPr>
        <w:ind w:leftChars="400" w:left="1100" w:hangingChars="150" w:hanging="300"/>
        <w:rPr>
          <w:rFonts w:ascii="맑은 고딕" w:eastAsia="맑은 고딕" w:hAnsi="맑은 고딕" w:cs="Tahoma"/>
          <w:szCs w:val="20"/>
        </w:rPr>
      </w:pPr>
    </w:p>
    <w:p w14:paraId="00DB1D6D" w14:textId="77777777" w:rsidR="0017354A" w:rsidRDefault="0017354A">
      <w:pPr>
        <w:widowControl/>
        <w:wordWrap/>
        <w:autoSpaceDE/>
        <w:autoSpaceDN/>
        <w:jc w:val="left"/>
        <w:rPr>
          <w:rFonts w:ascii="맑은 고딕" w:eastAsia="맑은 고딕" w:hAnsi="맑은 고딕" w:cs="Tahoma"/>
          <w:szCs w:val="20"/>
        </w:rPr>
      </w:pPr>
      <w:r>
        <w:rPr>
          <w:rFonts w:ascii="맑은 고딕" w:eastAsia="맑은 고딕" w:hAnsi="맑은 고딕" w:cs="Tahoma"/>
          <w:szCs w:val="20"/>
        </w:rPr>
        <w:br w:type="page"/>
      </w:r>
    </w:p>
    <w:p w14:paraId="5B20F3C7" w14:textId="77777777" w:rsidR="0017354A" w:rsidRDefault="0017354A" w:rsidP="0017354A">
      <w:pPr>
        <w:ind w:leftChars="400" w:left="1100" w:hangingChars="150" w:hanging="300"/>
        <w:rPr>
          <w:rFonts w:ascii="맑은 고딕" w:eastAsia="맑은 고딕" w:hAnsi="맑은 고딕" w:cs="Tahoma"/>
          <w:szCs w:val="20"/>
        </w:rPr>
      </w:pPr>
    </w:p>
    <w:p w14:paraId="450670DF" w14:textId="7209A6B0" w:rsidR="00727CC0" w:rsidRPr="00705245" w:rsidRDefault="00727CC0" w:rsidP="00727CC0">
      <w:pPr>
        <w:pStyle w:val="2"/>
        <w:numPr>
          <w:ilvl w:val="0"/>
          <w:numId w:val="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40" w:name="_Toc171597121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A00</w:t>
      </w:r>
      <w:r>
        <w:rPr>
          <w:rFonts w:asciiTheme="minorEastAsia" w:eastAsiaTheme="minorEastAsia" w:hAnsiTheme="minorEastAsia"/>
          <w:sz w:val="20"/>
          <w:szCs w:val="20"/>
          <w:highlight w:val="lightGray"/>
        </w:rPr>
        <w:t>90</w:t>
      </w:r>
      <w:bookmarkEnd w:id="40"/>
    </w:p>
    <w:p w14:paraId="2324F142" w14:textId="77777777" w:rsidR="00727CC0" w:rsidRPr="00705245" w:rsidRDefault="00727CC0" w:rsidP="0017354A">
      <w:pPr>
        <w:numPr>
          <w:ilvl w:val="0"/>
          <w:numId w:val="15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DB123C9" w14:textId="77777777" w:rsidR="0017354A" w:rsidRPr="0017354A" w:rsidRDefault="0017354A" w:rsidP="0017354A">
      <w:pPr>
        <w:pStyle w:val="afa"/>
        <w:ind w:leftChars="0" w:left="760"/>
        <w:jc w:val="left"/>
        <w:rPr>
          <w:rFonts w:cs="Tahoma"/>
          <w:szCs w:val="20"/>
        </w:rPr>
      </w:pPr>
      <w:r w:rsidRPr="0017354A">
        <w:rPr>
          <w:rFonts w:cs="Tahoma" w:hint="eastAsia"/>
          <w:szCs w:val="20"/>
        </w:rPr>
        <w:t xml:space="preserve">과금 </w:t>
      </w:r>
      <w:r w:rsidRPr="0017354A">
        <w:rPr>
          <w:rFonts w:cs="Tahoma"/>
          <w:szCs w:val="20"/>
        </w:rPr>
        <w:t>프로세</w:t>
      </w:r>
      <w:r w:rsidRPr="0017354A">
        <w:rPr>
          <w:rFonts w:cs="Tahoma" w:hint="eastAsia"/>
          <w:szCs w:val="20"/>
        </w:rPr>
        <w:t>스 혹은 연동 문제로 인해 과금 로그 파일이 정상적으로 기록되지 않을 때 발생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727CC0" w:rsidRPr="00705245" w14:paraId="6A1B88F6" w14:textId="77777777" w:rsidTr="00727CC0">
        <w:tc>
          <w:tcPr>
            <w:tcW w:w="1559" w:type="dxa"/>
            <w:shd w:val="clear" w:color="auto" w:fill="8DB3E2"/>
            <w:vAlign w:val="center"/>
          </w:tcPr>
          <w:p w14:paraId="7A0FE348" w14:textId="77777777" w:rsidR="00727CC0" w:rsidRPr="00705245" w:rsidRDefault="00727CC0" w:rsidP="00727CC0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E8F4A20" w14:textId="77777777" w:rsidR="00727CC0" w:rsidRPr="00705245" w:rsidRDefault="00727CC0" w:rsidP="00727CC0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17354A" w:rsidRPr="00705245" w14:paraId="67971CFA" w14:textId="77777777" w:rsidTr="00727CC0">
        <w:tc>
          <w:tcPr>
            <w:tcW w:w="1559" w:type="dxa"/>
            <w:vAlign w:val="center"/>
          </w:tcPr>
          <w:p w14:paraId="3D622F51" w14:textId="77777777" w:rsidR="0017354A" w:rsidRPr="00705245" w:rsidRDefault="0017354A" w:rsidP="0017354A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CODE</w:t>
            </w:r>
          </w:p>
        </w:tc>
        <w:tc>
          <w:tcPr>
            <w:tcW w:w="6186" w:type="dxa"/>
            <w:vAlign w:val="center"/>
          </w:tcPr>
          <w:p w14:paraId="7ABE0A1E" w14:textId="44EA444A" w:rsidR="0017354A" w:rsidRPr="00705245" w:rsidRDefault="0017354A" w:rsidP="0017354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A0090</w:t>
            </w:r>
          </w:p>
        </w:tc>
      </w:tr>
      <w:tr w:rsidR="0017354A" w:rsidRPr="00705245" w14:paraId="3905F5F5" w14:textId="77777777" w:rsidTr="00727CC0">
        <w:tc>
          <w:tcPr>
            <w:tcW w:w="1559" w:type="dxa"/>
            <w:vAlign w:val="center"/>
          </w:tcPr>
          <w:p w14:paraId="2B3F9B3B" w14:textId="77777777" w:rsidR="0017354A" w:rsidRPr="00705245" w:rsidRDefault="0017354A" w:rsidP="0017354A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232FC4D" w14:textId="6A4AB787" w:rsidR="0017354A" w:rsidRPr="00705245" w:rsidRDefault="0017354A" w:rsidP="0017354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6D3E4E">
              <w:rPr>
                <w:rFonts w:ascii="맑은 고딕" w:eastAsia="맑은 고딕" w:hAnsi="맑은 고딕" w:hint="eastAsia"/>
                <w:color w:val="000000"/>
              </w:rPr>
              <w:t xml:space="preserve">CLEARED, </w:t>
            </w:r>
            <w:r>
              <w:rPr>
                <w:rFonts w:ascii="맑은 고딕" w:eastAsia="맑은 고딕" w:hAnsi="맑은 고딕" w:hint="eastAsia"/>
                <w:color w:val="000000"/>
              </w:rPr>
              <w:t>CRITICAL</w:t>
            </w:r>
          </w:p>
        </w:tc>
      </w:tr>
      <w:tr w:rsidR="0017354A" w:rsidRPr="00705245" w14:paraId="0D871B4B" w14:textId="77777777" w:rsidTr="00727CC0">
        <w:tc>
          <w:tcPr>
            <w:tcW w:w="1559" w:type="dxa"/>
            <w:vAlign w:val="center"/>
          </w:tcPr>
          <w:p w14:paraId="34B985A1" w14:textId="77777777" w:rsidR="0017354A" w:rsidRPr="00705245" w:rsidRDefault="0017354A" w:rsidP="0017354A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4C485238" w14:textId="12B1E94E" w:rsidR="0017354A" w:rsidRPr="00705245" w:rsidRDefault="0017354A" w:rsidP="000654C7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시스템명/</w:t>
            </w:r>
            <w:r w:rsidR="000654C7">
              <w:rPr>
                <w:rFonts w:ascii="맑은 고딕" w:eastAsia="맑은 고딕" w:hAnsi="맑은 고딕"/>
                <w:color w:val="000000"/>
              </w:rPr>
              <w:t>LB</w:t>
            </w:r>
            <w:r>
              <w:rPr>
                <w:rFonts w:ascii="맑은 고딕" w:eastAsia="맑은 고딕" w:hAnsi="맑은 고딕" w:hint="eastAsia"/>
                <w:color w:val="000000"/>
              </w:rPr>
              <w:t>/CHARGE</w:t>
            </w:r>
          </w:p>
        </w:tc>
      </w:tr>
      <w:tr w:rsidR="0017354A" w:rsidRPr="00705245" w14:paraId="53F60039" w14:textId="77777777" w:rsidTr="00727CC0">
        <w:tc>
          <w:tcPr>
            <w:tcW w:w="1559" w:type="dxa"/>
            <w:vAlign w:val="center"/>
          </w:tcPr>
          <w:p w14:paraId="132EC3C5" w14:textId="77777777" w:rsidR="0017354A" w:rsidRPr="00705245" w:rsidRDefault="0017354A" w:rsidP="0017354A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타입</w:t>
            </w:r>
          </w:p>
        </w:tc>
        <w:tc>
          <w:tcPr>
            <w:tcW w:w="6186" w:type="dxa"/>
            <w:vAlign w:val="center"/>
          </w:tcPr>
          <w:p w14:paraId="041926E6" w14:textId="09D515E7" w:rsidR="0017354A" w:rsidRPr="00705245" w:rsidRDefault="0017354A" w:rsidP="0017354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8C6A1F">
              <w:rPr>
                <w:rFonts w:ascii="맑은 고딕" w:eastAsia="맑은 고딕" w:hAnsi="맑은 고딕"/>
                <w:color w:val="000000"/>
              </w:rPr>
              <w:t>CDRDataEmpty</w:t>
            </w:r>
          </w:p>
        </w:tc>
      </w:tr>
      <w:tr w:rsidR="0017354A" w:rsidRPr="00705245" w14:paraId="02BF6C3A" w14:textId="77777777" w:rsidTr="00727CC0">
        <w:tc>
          <w:tcPr>
            <w:tcW w:w="1559" w:type="dxa"/>
            <w:vAlign w:val="center"/>
          </w:tcPr>
          <w:p w14:paraId="1F736D2A" w14:textId="77777777" w:rsidR="0017354A" w:rsidRPr="00705245" w:rsidRDefault="0017354A" w:rsidP="0017354A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원인</w:t>
            </w:r>
          </w:p>
        </w:tc>
        <w:tc>
          <w:tcPr>
            <w:tcW w:w="6186" w:type="dxa"/>
            <w:vAlign w:val="center"/>
          </w:tcPr>
          <w:p w14:paraId="2A2FB1A9" w14:textId="4EB5E761" w:rsidR="0017354A" w:rsidRPr="00705245" w:rsidRDefault="0017354A" w:rsidP="0017354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8C6A1F">
              <w:rPr>
                <w:rFonts w:ascii="맑은 고딕" w:eastAsia="맑은 고딕" w:hAnsi="맑은 고딕"/>
                <w:color w:val="000000"/>
              </w:rPr>
              <w:t>CDR Data Not Exist</w:t>
            </w:r>
          </w:p>
        </w:tc>
      </w:tr>
      <w:tr w:rsidR="0017354A" w:rsidRPr="00705245" w14:paraId="3902F6CD" w14:textId="77777777" w:rsidTr="00727CC0">
        <w:tc>
          <w:tcPr>
            <w:tcW w:w="1559" w:type="dxa"/>
            <w:vAlign w:val="center"/>
          </w:tcPr>
          <w:p w14:paraId="04A799A8" w14:textId="77777777" w:rsidR="0017354A" w:rsidRPr="00705245" w:rsidRDefault="0017354A" w:rsidP="0017354A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설명</w:t>
            </w:r>
          </w:p>
        </w:tc>
        <w:tc>
          <w:tcPr>
            <w:tcW w:w="6186" w:type="dxa"/>
            <w:vAlign w:val="center"/>
          </w:tcPr>
          <w:p w14:paraId="72621D17" w14:textId="337A5160" w:rsidR="0017354A" w:rsidRPr="00705245" w:rsidRDefault="0017354A" w:rsidP="0017354A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8C6A1F">
              <w:rPr>
                <w:rFonts w:ascii="맑은 고딕" w:eastAsia="맑은 고딕" w:hAnsi="맑은 고딕"/>
                <w:color w:val="000000"/>
              </w:rPr>
              <w:t>CDR Data Not Exist(</w:t>
            </w:r>
            <w:r>
              <w:rPr>
                <w:rFonts w:ascii="맑은 고딕" w:eastAsia="맑은 고딕" w:hAnsi="맑은 고딕" w:hint="eastAsia"/>
                <w:color w:val="000000"/>
              </w:rPr>
              <w:t>hh</w:t>
            </w:r>
            <w:r w:rsidRPr="008C6A1F">
              <w:rPr>
                <w:rFonts w:ascii="맑은 고딕" w:eastAsia="맑은 고딕" w:hAnsi="맑은 고딕"/>
                <w:color w:val="000000"/>
              </w:rPr>
              <w:t>:</w:t>
            </w:r>
            <w:r>
              <w:rPr>
                <w:rFonts w:ascii="맑은 고딕" w:eastAsia="맑은 고딕" w:hAnsi="맑은 고딕" w:hint="eastAsia"/>
                <w:color w:val="000000"/>
              </w:rPr>
              <w:t>mm</w:t>
            </w:r>
            <w:r>
              <w:rPr>
                <w:rFonts w:ascii="맑은 고딕" w:eastAsia="맑은 고딕" w:hAnsi="맑은 고딕"/>
                <w:color w:val="000000"/>
              </w:rPr>
              <w:t xml:space="preserve"> ~ </w:t>
            </w:r>
            <w:r>
              <w:rPr>
                <w:rFonts w:ascii="맑은 고딕" w:eastAsia="맑은 고딕" w:hAnsi="맑은 고딕" w:hint="eastAsia"/>
                <w:color w:val="000000"/>
              </w:rPr>
              <w:t>hh</w:t>
            </w:r>
            <w:r w:rsidRPr="008C6A1F">
              <w:rPr>
                <w:rFonts w:ascii="맑은 고딕" w:eastAsia="맑은 고딕" w:hAnsi="맑은 고딕"/>
                <w:color w:val="000000"/>
              </w:rPr>
              <w:t>:</w:t>
            </w:r>
            <w:r>
              <w:rPr>
                <w:rFonts w:ascii="맑은 고딕" w:eastAsia="맑은 고딕" w:hAnsi="맑은 고딕" w:hint="eastAsia"/>
                <w:color w:val="000000"/>
              </w:rPr>
              <w:t>mm</w:t>
            </w:r>
            <w:r w:rsidRPr="008C6A1F">
              <w:rPr>
                <w:rFonts w:ascii="맑은 고딕" w:eastAsia="맑은 고딕" w:hAnsi="맑은 고딕"/>
                <w:color w:val="000000"/>
              </w:rPr>
              <w:t>)</w:t>
            </w:r>
          </w:p>
        </w:tc>
      </w:tr>
    </w:tbl>
    <w:p w14:paraId="41C2E6DF" w14:textId="77777777" w:rsidR="00727CC0" w:rsidRPr="00705245" w:rsidRDefault="00727CC0" w:rsidP="00727CC0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6D1FCF07" w14:textId="77777777" w:rsidR="00727CC0" w:rsidRPr="00705245" w:rsidRDefault="00727CC0" w:rsidP="0017354A">
      <w:pPr>
        <w:numPr>
          <w:ilvl w:val="0"/>
          <w:numId w:val="15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2AF63D4B" w14:textId="439A363B" w:rsidR="000654C7" w:rsidRPr="00862603" w:rsidRDefault="000654C7" w:rsidP="000654C7">
      <w:pPr>
        <w:ind w:leftChars="400" w:left="1100" w:hangingChars="150" w:hanging="300"/>
        <w:rPr>
          <w:rFonts w:ascii="맑은 고딕" w:eastAsia="맑은 고딕" w:hAnsi="맑은 고딕" w:cs="Tahoma"/>
          <w:szCs w:val="20"/>
        </w:rPr>
      </w:pPr>
      <w:r>
        <w:rPr>
          <w:rFonts w:ascii="맑은 고딕" w:eastAsia="맑은 고딕" w:hAnsi="맑은 고딕" w:cs="Tahoma" w:hint="eastAsia"/>
          <w:szCs w:val="20"/>
        </w:rPr>
        <w:t xml:space="preserve">2.1) 장애가 발생한 장비에서 </w:t>
      </w:r>
      <w:r>
        <w:rPr>
          <w:rFonts w:ascii="맑은 고딕" w:eastAsia="맑은 고딕" w:hAnsi="맑은 고딕" w:cs="Tahoma"/>
          <w:szCs w:val="20"/>
        </w:rPr>
        <w:t>과금</w:t>
      </w:r>
      <w:r>
        <w:rPr>
          <w:rFonts w:ascii="맑은 고딕" w:eastAsia="맑은 고딕" w:hAnsi="맑은 고딕" w:cs="Tahoma" w:hint="eastAsia"/>
          <w:szCs w:val="20"/>
        </w:rPr>
        <w:t xml:space="preserve"> 프로세스 로그(~/ibc/log/프로세스명/)를 통해 원인을 확인한다.</w:t>
      </w:r>
    </w:p>
    <w:p w14:paraId="78562D76" w14:textId="0D55ADB9" w:rsidR="00727CC0" w:rsidRPr="000654C7" w:rsidRDefault="00727CC0" w:rsidP="00727CC0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1D1AF3B1" w14:textId="77777777" w:rsidR="00727CC0" w:rsidRPr="000654C7" w:rsidRDefault="00727CC0" w:rsidP="00727CC0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11272CF7" w14:textId="1F45F7F3" w:rsidR="006424B9" w:rsidRPr="00705245" w:rsidRDefault="006424B9" w:rsidP="004102F7">
      <w:pPr>
        <w:pStyle w:val="10"/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  <w:bookmarkStart w:id="41" w:name="_Toc467606098"/>
      <w:bookmarkStart w:id="42" w:name="_Toc171597122"/>
      <w:r w:rsidRPr="00705245">
        <w:rPr>
          <w:rFonts w:asciiTheme="minorEastAsia" w:eastAsiaTheme="minorEastAsia" w:hAnsiTheme="minorEastAsia" w:hint="eastAsia"/>
        </w:rPr>
        <w:lastRenderedPageBreak/>
        <w:t>제 3장  Fault 메시지</w:t>
      </w:r>
      <w:bookmarkEnd w:id="41"/>
      <w:bookmarkEnd w:id="42"/>
    </w:p>
    <w:p w14:paraId="26F4C1D2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43" w:name="_Toc171597123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F4001</w:t>
      </w:r>
      <w:bookmarkEnd w:id="43"/>
    </w:p>
    <w:p w14:paraId="16BC50B6" w14:textId="77777777" w:rsidR="006424B9" w:rsidRPr="00705245" w:rsidRDefault="006424B9" w:rsidP="00CE2481">
      <w:pPr>
        <w:numPr>
          <w:ilvl w:val="0"/>
          <w:numId w:val="4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51710B2A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수신 받은 SIP request의 Max-Forwards 헤더가 없거나 값이 0일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0A6BBFFB" w14:textId="77777777" w:rsidTr="00303D94">
        <w:tc>
          <w:tcPr>
            <w:tcW w:w="1559" w:type="dxa"/>
            <w:shd w:val="clear" w:color="auto" w:fill="8DB3E2"/>
            <w:vAlign w:val="center"/>
          </w:tcPr>
          <w:p w14:paraId="78C63B2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67D8FCE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32ECDBBD" w14:textId="77777777" w:rsidTr="00303D94">
        <w:tc>
          <w:tcPr>
            <w:tcW w:w="1559" w:type="dxa"/>
            <w:vAlign w:val="center"/>
          </w:tcPr>
          <w:p w14:paraId="62B0B648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304DC78B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F4001</w:t>
            </w:r>
          </w:p>
        </w:tc>
      </w:tr>
      <w:tr w:rsidR="006424B9" w:rsidRPr="00705245" w14:paraId="6ABB8A2F" w14:textId="77777777" w:rsidTr="00303D94">
        <w:tc>
          <w:tcPr>
            <w:tcW w:w="1559" w:type="dxa"/>
            <w:vAlign w:val="center"/>
          </w:tcPr>
          <w:p w14:paraId="43B6BCF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47D6C9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5836C4A2" w14:textId="77777777" w:rsidTr="00303D94">
        <w:tc>
          <w:tcPr>
            <w:tcW w:w="1559" w:type="dxa"/>
            <w:vAlign w:val="center"/>
          </w:tcPr>
          <w:p w14:paraId="37B1292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2284B594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CM/CCM</w:t>
            </w:r>
          </w:p>
        </w:tc>
      </w:tr>
      <w:tr w:rsidR="006424B9" w:rsidRPr="00705245" w14:paraId="48ECA3E1" w14:textId="77777777" w:rsidTr="00303D94">
        <w:tc>
          <w:tcPr>
            <w:tcW w:w="1559" w:type="dxa"/>
            <w:vAlign w:val="center"/>
          </w:tcPr>
          <w:p w14:paraId="48225AD6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6903915E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Session ID, SIP method와 response code, 수신 address 정보</w:t>
            </w:r>
          </w:p>
        </w:tc>
      </w:tr>
    </w:tbl>
    <w:p w14:paraId="3957DBAF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7A93A675" w14:textId="77777777" w:rsidR="006424B9" w:rsidRPr="00705245" w:rsidRDefault="006424B9" w:rsidP="00CE2481">
      <w:pPr>
        <w:numPr>
          <w:ilvl w:val="0"/>
          <w:numId w:val="4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0D65C733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프로세스의 로그(~/log/CCM/CCM_dump.mmdd)를 확인한다.</w:t>
      </w:r>
    </w:p>
    <w:p w14:paraId="1497AA33" w14:textId="77777777" w:rsidR="00703335" w:rsidRPr="00705245" w:rsidRDefault="00703335" w:rsidP="006424B9">
      <w:pPr>
        <w:rPr>
          <w:rFonts w:asciiTheme="minorEastAsia" w:eastAsiaTheme="minorEastAsia" w:hAnsiTheme="minorEastAsia"/>
        </w:rPr>
      </w:pPr>
    </w:p>
    <w:p w14:paraId="1969229F" w14:textId="77777777" w:rsidR="006424B9" w:rsidRPr="00705245" w:rsidRDefault="00703335" w:rsidP="006424B9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7161FB29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44" w:name="_Toc171597124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F4002</w:t>
      </w:r>
      <w:bookmarkEnd w:id="44"/>
    </w:p>
    <w:p w14:paraId="56ED4616" w14:textId="77777777" w:rsidR="006424B9" w:rsidRPr="00705245" w:rsidRDefault="006424B9" w:rsidP="00CE2481">
      <w:pPr>
        <w:numPr>
          <w:ilvl w:val="0"/>
          <w:numId w:val="6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7A68CF0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수신 받은 SIP의 syntax 에러일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250EB42F" w14:textId="77777777" w:rsidTr="00303D94">
        <w:tc>
          <w:tcPr>
            <w:tcW w:w="1559" w:type="dxa"/>
            <w:shd w:val="clear" w:color="auto" w:fill="8DB3E2"/>
            <w:vAlign w:val="center"/>
          </w:tcPr>
          <w:p w14:paraId="7B79AFF2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65FD22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74B4CA09" w14:textId="77777777" w:rsidTr="00303D94">
        <w:tc>
          <w:tcPr>
            <w:tcW w:w="1559" w:type="dxa"/>
            <w:vAlign w:val="center"/>
          </w:tcPr>
          <w:p w14:paraId="40232C84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206F9BB2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F4002</w:t>
            </w:r>
          </w:p>
        </w:tc>
      </w:tr>
      <w:tr w:rsidR="006424B9" w:rsidRPr="00705245" w14:paraId="713C1FF7" w14:textId="77777777" w:rsidTr="00303D94">
        <w:tc>
          <w:tcPr>
            <w:tcW w:w="1559" w:type="dxa"/>
            <w:vAlign w:val="center"/>
          </w:tcPr>
          <w:p w14:paraId="56B7BB52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619A22F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2E369174" w14:textId="77777777" w:rsidTr="00303D94">
        <w:tc>
          <w:tcPr>
            <w:tcW w:w="1559" w:type="dxa"/>
            <w:vAlign w:val="center"/>
          </w:tcPr>
          <w:p w14:paraId="2AA33673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26CAD0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CM/CCM</w:t>
            </w:r>
          </w:p>
        </w:tc>
      </w:tr>
      <w:tr w:rsidR="006424B9" w:rsidRPr="00705245" w14:paraId="72CD7C37" w14:textId="77777777" w:rsidTr="00303D94">
        <w:tc>
          <w:tcPr>
            <w:tcW w:w="1559" w:type="dxa"/>
            <w:vAlign w:val="center"/>
          </w:tcPr>
          <w:p w14:paraId="7E76D38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2F9E9BD8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SIP 전체 메시지 및 Syntax Error에 대한 상세 정보를 표시함</w:t>
            </w:r>
          </w:p>
        </w:tc>
      </w:tr>
    </w:tbl>
    <w:p w14:paraId="50234683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7454E53B" w14:textId="77777777" w:rsidR="006424B9" w:rsidRPr="00705245" w:rsidRDefault="006424B9" w:rsidP="00CE2481">
      <w:pPr>
        <w:numPr>
          <w:ilvl w:val="0"/>
          <w:numId w:val="6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7EAF9DF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SIP 메시지를 확인한다</w:t>
      </w:r>
    </w:p>
    <w:p w14:paraId="0C80E084" w14:textId="77777777" w:rsidR="00703335" w:rsidRPr="00705245" w:rsidRDefault="00703335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4731EF36" w14:textId="77777777" w:rsidR="006424B9" w:rsidRPr="00705245" w:rsidRDefault="00703335" w:rsidP="00703335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61B2BA7D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45" w:name="_Toc171597125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F4006</w:t>
      </w:r>
      <w:bookmarkEnd w:id="45"/>
    </w:p>
    <w:p w14:paraId="20A93F61" w14:textId="77777777" w:rsidR="006424B9" w:rsidRPr="00705245" w:rsidRDefault="006424B9" w:rsidP="00CE2481">
      <w:pPr>
        <w:numPr>
          <w:ilvl w:val="0"/>
          <w:numId w:val="6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7F12A48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비동기 작업 중인 Session에 해당되는 수신 SIP 메시지 처리 시 WaitJob 수행 실패를 할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3786FEC4" w14:textId="77777777" w:rsidTr="00303D94">
        <w:tc>
          <w:tcPr>
            <w:tcW w:w="1559" w:type="dxa"/>
            <w:shd w:val="clear" w:color="auto" w:fill="8DB3E2"/>
            <w:vAlign w:val="center"/>
          </w:tcPr>
          <w:p w14:paraId="19EFCEE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1FE1E12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04A4A6E6" w14:textId="77777777" w:rsidTr="00303D94">
        <w:tc>
          <w:tcPr>
            <w:tcW w:w="1559" w:type="dxa"/>
            <w:vAlign w:val="center"/>
          </w:tcPr>
          <w:p w14:paraId="50E87321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00958F3C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F4006</w:t>
            </w:r>
          </w:p>
        </w:tc>
      </w:tr>
      <w:tr w:rsidR="006424B9" w:rsidRPr="00705245" w14:paraId="3095263F" w14:textId="77777777" w:rsidTr="00303D94">
        <w:tc>
          <w:tcPr>
            <w:tcW w:w="1559" w:type="dxa"/>
            <w:vAlign w:val="center"/>
          </w:tcPr>
          <w:p w14:paraId="3BA37E94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0A3BBB82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2BA3273C" w14:textId="77777777" w:rsidTr="00303D94">
        <w:tc>
          <w:tcPr>
            <w:tcW w:w="1559" w:type="dxa"/>
            <w:vAlign w:val="center"/>
          </w:tcPr>
          <w:p w14:paraId="64E9055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A7DEABC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CM/CCM</w:t>
            </w:r>
          </w:p>
        </w:tc>
      </w:tr>
      <w:tr w:rsidR="006424B9" w:rsidRPr="00705245" w14:paraId="4046C06F" w14:textId="77777777" w:rsidTr="00303D94">
        <w:tc>
          <w:tcPr>
            <w:tcW w:w="1559" w:type="dxa"/>
            <w:vAlign w:val="center"/>
          </w:tcPr>
          <w:p w14:paraId="2D24E2B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7B1A6FF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SIP method와 response code, 수신 address 정보</w:t>
            </w:r>
          </w:p>
        </w:tc>
      </w:tr>
    </w:tbl>
    <w:p w14:paraId="75512A7A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45D78773" w14:textId="77777777" w:rsidR="006424B9" w:rsidRPr="00705245" w:rsidRDefault="006424B9" w:rsidP="00CE2481">
      <w:pPr>
        <w:numPr>
          <w:ilvl w:val="0"/>
          <w:numId w:val="6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8742DCD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프로세스의 로그(~/log/CCM/CCM_core.mmdd)를 확인한다.</w:t>
      </w:r>
    </w:p>
    <w:p w14:paraId="1C0E0850" w14:textId="77777777" w:rsidR="00703335" w:rsidRPr="00705245" w:rsidRDefault="00703335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61619BD5" w14:textId="77777777" w:rsidR="006424B9" w:rsidRPr="00705245" w:rsidRDefault="00703335" w:rsidP="00703335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78A4321C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46" w:name="_Toc171597126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F4009</w:t>
      </w:r>
      <w:bookmarkEnd w:id="46"/>
    </w:p>
    <w:p w14:paraId="4E23666A" w14:textId="77777777" w:rsidR="006424B9" w:rsidRPr="00705245" w:rsidRDefault="006424B9" w:rsidP="00CE2481">
      <w:pPr>
        <w:numPr>
          <w:ilvl w:val="0"/>
          <w:numId w:val="6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F1CCF4B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SIP를 수신 시 Dialog에서 early dialog 개수가 full된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5CDA64B8" w14:textId="77777777" w:rsidTr="00303D94">
        <w:tc>
          <w:tcPr>
            <w:tcW w:w="1559" w:type="dxa"/>
            <w:shd w:val="clear" w:color="auto" w:fill="8DB3E2"/>
            <w:vAlign w:val="center"/>
          </w:tcPr>
          <w:p w14:paraId="4F49417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8616E89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01A1A523" w14:textId="77777777" w:rsidTr="00303D94">
        <w:tc>
          <w:tcPr>
            <w:tcW w:w="1559" w:type="dxa"/>
            <w:vAlign w:val="center"/>
          </w:tcPr>
          <w:p w14:paraId="4156D6B6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3B77E53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F4009</w:t>
            </w:r>
          </w:p>
        </w:tc>
      </w:tr>
      <w:tr w:rsidR="006424B9" w:rsidRPr="00705245" w14:paraId="1B8FBD04" w14:textId="77777777" w:rsidTr="00303D94">
        <w:tc>
          <w:tcPr>
            <w:tcW w:w="1559" w:type="dxa"/>
            <w:vAlign w:val="center"/>
          </w:tcPr>
          <w:p w14:paraId="3148D2A2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1C55D0E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63D3654C" w14:textId="77777777" w:rsidTr="00303D94">
        <w:tc>
          <w:tcPr>
            <w:tcW w:w="1559" w:type="dxa"/>
            <w:vAlign w:val="center"/>
          </w:tcPr>
          <w:p w14:paraId="7452F2D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2D3BA270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CM/CCM</w:t>
            </w:r>
          </w:p>
        </w:tc>
      </w:tr>
      <w:tr w:rsidR="006424B9" w:rsidRPr="00705245" w14:paraId="7B740360" w14:textId="77777777" w:rsidTr="00303D94">
        <w:tc>
          <w:tcPr>
            <w:tcW w:w="1559" w:type="dxa"/>
            <w:vAlign w:val="center"/>
          </w:tcPr>
          <w:p w14:paraId="3FE200CE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5C45C3C3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SIP method와 response code, 수신 address 정보</w:t>
            </w:r>
          </w:p>
        </w:tc>
      </w:tr>
    </w:tbl>
    <w:p w14:paraId="2CB27D87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6865D10" w14:textId="77777777" w:rsidR="006424B9" w:rsidRPr="00705245" w:rsidRDefault="006424B9" w:rsidP="00CE2481">
      <w:pPr>
        <w:numPr>
          <w:ilvl w:val="0"/>
          <w:numId w:val="6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BAD116A" w14:textId="77777777" w:rsidR="006424B9" w:rsidRPr="00705245" w:rsidRDefault="006424B9" w:rsidP="006424B9">
      <w:pPr>
        <w:ind w:leftChars="400" w:left="1300" w:hangingChars="250" w:hanging="5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프로세스의 로그(~/log/CCM/CCM_dump.mmdd, ~/log/CCM/CCM_core.mmdd)를확인한다.</w:t>
      </w:r>
    </w:p>
    <w:p w14:paraId="39821136" w14:textId="77777777" w:rsidR="00703335" w:rsidRPr="00705245" w:rsidRDefault="00703335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4DDB0847" w14:textId="77777777" w:rsidR="006424B9" w:rsidRPr="00705245" w:rsidRDefault="00703335" w:rsidP="00703335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66D96674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47" w:name="_Toc171597127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F400A</w:t>
      </w:r>
      <w:bookmarkEnd w:id="47"/>
    </w:p>
    <w:p w14:paraId="3D3C681A" w14:textId="77777777" w:rsidR="006424B9" w:rsidRPr="00705245" w:rsidRDefault="006424B9" w:rsidP="00CE2481">
      <w:pPr>
        <w:numPr>
          <w:ilvl w:val="0"/>
          <w:numId w:val="7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51727FDE" w14:textId="77777777" w:rsidR="006424B9" w:rsidRPr="00705245" w:rsidRDefault="006424B9" w:rsidP="006424B9">
      <w:pPr>
        <w:ind w:left="400" w:firstLine="3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SIP를 수신 시 Dialog 개수가 full된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0DC2E3F5" w14:textId="77777777" w:rsidTr="00303D94">
        <w:tc>
          <w:tcPr>
            <w:tcW w:w="1559" w:type="dxa"/>
            <w:shd w:val="clear" w:color="auto" w:fill="8DB3E2"/>
            <w:vAlign w:val="center"/>
          </w:tcPr>
          <w:p w14:paraId="30A039F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DDDB70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09D43F16" w14:textId="77777777" w:rsidTr="00303D94">
        <w:tc>
          <w:tcPr>
            <w:tcW w:w="1559" w:type="dxa"/>
            <w:vAlign w:val="center"/>
          </w:tcPr>
          <w:p w14:paraId="08AFD6C5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5CCEEFD9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F400A</w:t>
            </w:r>
          </w:p>
        </w:tc>
      </w:tr>
      <w:tr w:rsidR="006424B9" w:rsidRPr="00705245" w14:paraId="1D40A842" w14:textId="77777777" w:rsidTr="00303D94">
        <w:tc>
          <w:tcPr>
            <w:tcW w:w="1559" w:type="dxa"/>
            <w:vAlign w:val="center"/>
          </w:tcPr>
          <w:p w14:paraId="2E84EE02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CAB935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77C5FDB0" w14:textId="77777777" w:rsidTr="00303D94">
        <w:tc>
          <w:tcPr>
            <w:tcW w:w="1559" w:type="dxa"/>
            <w:vAlign w:val="center"/>
          </w:tcPr>
          <w:p w14:paraId="5483A72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9B1097E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CM/CCM</w:t>
            </w:r>
          </w:p>
        </w:tc>
      </w:tr>
      <w:tr w:rsidR="006424B9" w:rsidRPr="00705245" w14:paraId="3A4F8EA2" w14:textId="77777777" w:rsidTr="00303D94">
        <w:tc>
          <w:tcPr>
            <w:tcW w:w="1559" w:type="dxa"/>
            <w:vAlign w:val="center"/>
          </w:tcPr>
          <w:p w14:paraId="01A23DC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4827CF7B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현재 Dialog 개수, 최대 Dialog 개수, SIP method와 response code, 수신 address 정보</w:t>
            </w:r>
          </w:p>
        </w:tc>
      </w:tr>
    </w:tbl>
    <w:p w14:paraId="191F9FD7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6D43BD6A" w14:textId="77777777" w:rsidR="006424B9" w:rsidRPr="00705245" w:rsidRDefault="006424B9" w:rsidP="00CE2481">
      <w:pPr>
        <w:numPr>
          <w:ilvl w:val="0"/>
          <w:numId w:val="7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5AC68231" w14:textId="77777777" w:rsidR="006424B9" w:rsidRPr="00705245" w:rsidRDefault="006424B9" w:rsidP="006424B9">
      <w:pPr>
        <w:ind w:leftChars="400" w:left="1300" w:hangingChars="250" w:hanging="5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OMC를 통해 현재 Session 수를 확인</w:t>
      </w:r>
    </w:p>
    <w:p w14:paraId="0C7D8738" w14:textId="77777777" w:rsidR="006424B9" w:rsidRPr="00705245" w:rsidRDefault="00703335" w:rsidP="0083405A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46B914A8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48" w:name="_Toc171597128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F400B</w:t>
      </w:r>
      <w:bookmarkEnd w:id="48"/>
    </w:p>
    <w:p w14:paraId="455A5C67" w14:textId="77777777" w:rsidR="006424B9" w:rsidRPr="00705245" w:rsidRDefault="006424B9" w:rsidP="00CE2481">
      <w:pPr>
        <w:numPr>
          <w:ilvl w:val="0"/>
          <w:numId w:val="7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697C06C" w14:textId="77777777" w:rsidR="006424B9" w:rsidRPr="00705245" w:rsidRDefault="006424B9" w:rsidP="006424B9">
      <w:pPr>
        <w:ind w:left="400" w:firstLine="3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SIP를 수신 시 Dialog를 찾지 못한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55900440" w14:textId="77777777" w:rsidTr="00303D94">
        <w:tc>
          <w:tcPr>
            <w:tcW w:w="1559" w:type="dxa"/>
            <w:shd w:val="clear" w:color="auto" w:fill="8DB3E2"/>
            <w:vAlign w:val="center"/>
          </w:tcPr>
          <w:p w14:paraId="76BDC360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68FD3967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30DFD31D" w14:textId="77777777" w:rsidTr="00303D94">
        <w:tc>
          <w:tcPr>
            <w:tcW w:w="1559" w:type="dxa"/>
            <w:vAlign w:val="center"/>
          </w:tcPr>
          <w:p w14:paraId="10FFF14E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45D8FFF2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F400B</w:t>
            </w:r>
          </w:p>
        </w:tc>
      </w:tr>
      <w:tr w:rsidR="006424B9" w:rsidRPr="00705245" w14:paraId="2C3E890D" w14:textId="77777777" w:rsidTr="00303D94">
        <w:tc>
          <w:tcPr>
            <w:tcW w:w="1559" w:type="dxa"/>
            <w:vAlign w:val="center"/>
          </w:tcPr>
          <w:p w14:paraId="15B2BE1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0533B8A0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796A9102" w14:textId="77777777" w:rsidTr="00303D94">
        <w:tc>
          <w:tcPr>
            <w:tcW w:w="1559" w:type="dxa"/>
            <w:vAlign w:val="center"/>
          </w:tcPr>
          <w:p w14:paraId="761C70A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C1B2BC2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CM/CCM</w:t>
            </w:r>
          </w:p>
        </w:tc>
      </w:tr>
      <w:tr w:rsidR="006424B9" w:rsidRPr="00705245" w14:paraId="0C89CB56" w14:textId="77777777" w:rsidTr="00303D94">
        <w:tc>
          <w:tcPr>
            <w:tcW w:w="1559" w:type="dxa"/>
            <w:vAlign w:val="center"/>
          </w:tcPr>
          <w:p w14:paraId="0849EA46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16AD2C51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SIP method와 response code, 수신 address 정보</w:t>
            </w:r>
          </w:p>
        </w:tc>
      </w:tr>
    </w:tbl>
    <w:p w14:paraId="1D4A66A7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4A50E84A" w14:textId="77777777" w:rsidR="006424B9" w:rsidRPr="00705245" w:rsidRDefault="006424B9" w:rsidP="00CE2481">
      <w:pPr>
        <w:numPr>
          <w:ilvl w:val="0"/>
          <w:numId w:val="7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1CEC2DA3" w14:textId="77777777" w:rsidR="006424B9" w:rsidRPr="00705245" w:rsidRDefault="006424B9" w:rsidP="006424B9">
      <w:pPr>
        <w:ind w:leftChars="400" w:left="1300" w:hangingChars="250" w:hanging="5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프로세스의 로그(~/log/CCM/CCM_dump.mmdd, ~/log/CCM/CCM_core.mmdd)를확인한다.</w:t>
      </w:r>
    </w:p>
    <w:p w14:paraId="2B9F7605" w14:textId="77777777" w:rsidR="006424B9" w:rsidRPr="00705245" w:rsidRDefault="00703335" w:rsidP="00703335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1F7F7350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49" w:name="_Toc171597129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F400C</w:t>
      </w:r>
      <w:bookmarkEnd w:id="49"/>
    </w:p>
    <w:p w14:paraId="77778133" w14:textId="77777777" w:rsidR="006424B9" w:rsidRPr="00705245" w:rsidRDefault="006424B9" w:rsidP="00CE2481">
      <w:pPr>
        <w:numPr>
          <w:ilvl w:val="0"/>
          <w:numId w:val="7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EA48A1F" w14:textId="77777777" w:rsidR="006424B9" w:rsidRPr="00705245" w:rsidRDefault="006424B9" w:rsidP="006424B9">
      <w:pPr>
        <w:ind w:left="400" w:firstLine="3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FSM에 맞지 않는 SIP를 수신하는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25885CDB" w14:textId="77777777" w:rsidTr="00303D94">
        <w:tc>
          <w:tcPr>
            <w:tcW w:w="1559" w:type="dxa"/>
            <w:shd w:val="clear" w:color="auto" w:fill="8DB3E2"/>
            <w:vAlign w:val="center"/>
          </w:tcPr>
          <w:p w14:paraId="4953A632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91BAB53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7EECF7C9" w14:textId="77777777" w:rsidTr="00303D94">
        <w:tc>
          <w:tcPr>
            <w:tcW w:w="1559" w:type="dxa"/>
            <w:vAlign w:val="center"/>
          </w:tcPr>
          <w:p w14:paraId="7B5EFEE5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06658005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F400C</w:t>
            </w:r>
          </w:p>
        </w:tc>
      </w:tr>
      <w:tr w:rsidR="006424B9" w:rsidRPr="00705245" w14:paraId="3F9A1FF9" w14:textId="77777777" w:rsidTr="00303D94">
        <w:tc>
          <w:tcPr>
            <w:tcW w:w="1559" w:type="dxa"/>
            <w:vAlign w:val="center"/>
          </w:tcPr>
          <w:p w14:paraId="63EACE2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1F3C35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26B97294" w14:textId="77777777" w:rsidTr="00303D94">
        <w:tc>
          <w:tcPr>
            <w:tcW w:w="1559" w:type="dxa"/>
            <w:vAlign w:val="center"/>
          </w:tcPr>
          <w:p w14:paraId="16C969D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47EE943B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CM/CCM</w:t>
            </w:r>
          </w:p>
        </w:tc>
      </w:tr>
      <w:tr w:rsidR="006424B9" w:rsidRPr="00705245" w14:paraId="7561EEAA" w14:textId="77777777" w:rsidTr="00303D94">
        <w:tc>
          <w:tcPr>
            <w:tcW w:w="1559" w:type="dxa"/>
            <w:vAlign w:val="center"/>
          </w:tcPr>
          <w:p w14:paraId="336D54C2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04596AC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Dialog정보, 현재 FSM state, SIP method와 response code, 수신 address 정보</w:t>
            </w:r>
          </w:p>
        </w:tc>
      </w:tr>
    </w:tbl>
    <w:p w14:paraId="490DED90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365F8641" w14:textId="77777777" w:rsidR="006424B9" w:rsidRPr="00705245" w:rsidRDefault="006424B9" w:rsidP="00CE2481">
      <w:pPr>
        <w:numPr>
          <w:ilvl w:val="0"/>
          <w:numId w:val="7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09AE3665" w14:textId="77777777" w:rsidR="006424B9" w:rsidRPr="00705245" w:rsidRDefault="006424B9" w:rsidP="006424B9">
      <w:pPr>
        <w:ind w:leftChars="400" w:left="1300" w:hangingChars="250" w:hanging="5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프로세스의 로그(~/log/CCM/CCM_dump.mmdd, ~/log/CCM/CCM_core.mmdd)를확인한다.</w:t>
      </w:r>
    </w:p>
    <w:p w14:paraId="7B697ECE" w14:textId="77777777" w:rsidR="006424B9" w:rsidRPr="00705245" w:rsidRDefault="00703335" w:rsidP="00703335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193294EE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50" w:name="_Toc171597130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F400E</w:t>
      </w:r>
      <w:bookmarkEnd w:id="50"/>
    </w:p>
    <w:p w14:paraId="44883E1C" w14:textId="77777777" w:rsidR="006424B9" w:rsidRPr="00705245" w:rsidRDefault="006424B9" w:rsidP="00CE2481">
      <w:pPr>
        <w:pStyle w:val="afa"/>
        <w:numPr>
          <w:ilvl w:val="0"/>
          <w:numId w:val="73"/>
        </w:numPr>
        <w:ind w:leftChars="0"/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9C3953C" w14:textId="77777777" w:rsidR="006424B9" w:rsidRPr="00705245" w:rsidRDefault="006424B9" w:rsidP="006424B9">
      <w:pPr>
        <w:ind w:left="400" w:firstLine="3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발신 대국의 상태가 unavail 상태일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4B5BE661" w14:textId="77777777" w:rsidTr="00303D94">
        <w:tc>
          <w:tcPr>
            <w:tcW w:w="1559" w:type="dxa"/>
            <w:shd w:val="clear" w:color="auto" w:fill="8DB3E2"/>
            <w:vAlign w:val="center"/>
          </w:tcPr>
          <w:p w14:paraId="1F40E934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183F318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229A012F" w14:textId="77777777" w:rsidTr="00303D94">
        <w:tc>
          <w:tcPr>
            <w:tcW w:w="1559" w:type="dxa"/>
            <w:vAlign w:val="center"/>
          </w:tcPr>
          <w:p w14:paraId="1FA1E504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20DB92C3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F400E</w:t>
            </w:r>
          </w:p>
        </w:tc>
      </w:tr>
      <w:tr w:rsidR="006424B9" w:rsidRPr="00705245" w14:paraId="7A9AC094" w14:textId="77777777" w:rsidTr="00303D94">
        <w:tc>
          <w:tcPr>
            <w:tcW w:w="1559" w:type="dxa"/>
            <w:vAlign w:val="center"/>
          </w:tcPr>
          <w:p w14:paraId="092C2059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7CE1B99D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4E1D0650" w14:textId="77777777" w:rsidTr="00303D94">
        <w:tc>
          <w:tcPr>
            <w:tcW w:w="1559" w:type="dxa"/>
            <w:vAlign w:val="center"/>
          </w:tcPr>
          <w:p w14:paraId="1DDAFA69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74C53F5F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CM/CCM</w:t>
            </w:r>
          </w:p>
        </w:tc>
      </w:tr>
      <w:tr w:rsidR="006424B9" w:rsidRPr="00705245" w14:paraId="774C9D6F" w14:textId="77777777" w:rsidTr="00303D94">
        <w:tc>
          <w:tcPr>
            <w:tcW w:w="1559" w:type="dxa"/>
            <w:vAlign w:val="center"/>
          </w:tcPr>
          <w:p w14:paraId="4A880CFE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6067559F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Route ID, SIP method와 response code, 수신 address 정보</w:t>
            </w:r>
          </w:p>
        </w:tc>
      </w:tr>
    </w:tbl>
    <w:p w14:paraId="5140A203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37941C24" w14:textId="77777777" w:rsidR="006424B9" w:rsidRPr="00705245" w:rsidRDefault="006424B9" w:rsidP="00CE2481">
      <w:pPr>
        <w:pStyle w:val="afa"/>
        <w:numPr>
          <w:ilvl w:val="0"/>
          <w:numId w:val="73"/>
        </w:numPr>
        <w:ind w:leftChars="0"/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48085CC1" w14:textId="77777777" w:rsidR="006424B9" w:rsidRPr="00705245" w:rsidRDefault="006424B9" w:rsidP="006424B9">
      <w:pPr>
        <w:ind w:leftChars="400" w:left="1300" w:hangingChars="250" w:hanging="5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발신 대국의 상태를 확인한다.</w:t>
      </w:r>
    </w:p>
    <w:p w14:paraId="03DB437D" w14:textId="77777777" w:rsidR="006424B9" w:rsidRPr="00705245" w:rsidRDefault="00703335" w:rsidP="006424B9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0DB8D10E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51" w:name="_Toc171597131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F4039</w:t>
      </w:r>
      <w:bookmarkEnd w:id="51"/>
    </w:p>
    <w:p w14:paraId="0638B3DF" w14:textId="77777777" w:rsidR="006424B9" w:rsidRPr="00705245" w:rsidRDefault="006424B9" w:rsidP="00CE2481">
      <w:pPr>
        <w:pStyle w:val="afa"/>
        <w:numPr>
          <w:ilvl w:val="0"/>
          <w:numId w:val="74"/>
        </w:numPr>
        <w:ind w:leftChars="0"/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485924D0" w14:textId="77777777" w:rsidR="006424B9" w:rsidRPr="00705245" w:rsidRDefault="006424B9" w:rsidP="006424B9">
      <w:pPr>
        <w:ind w:left="400" w:firstLine="3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SIP C timer가 만료된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098CCD38" w14:textId="77777777" w:rsidTr="00303D94">
        <w:tc>
          <w:tcPr>
            <w:tcW w:w="1559" w:type="dxa"/>
            <w:shd w:val="clear" w:color="auto" w:fill="8DB3E2"/>
            <w:vAlign w:val="center"/>
          </w:tcPr>
          <w:p w14:paraId="1EE61F40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7D498C00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5B79EA1A" w14:textId="77777777" w:rsidTr="00303D94">
        <w:tc>
          <w:tcPr>
            <w:tcW w:w="1559" w:type="dxa"/>
            <w:vAlign w:val="center"/>
          </w:tcPr>
          <w:p w14:paraId="79A9A280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7BCBFB70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F4039</w:t>
            </w:r>
          </w:p>
        </w:tc>
      </w:tr>
      <w:tr w:rsidR="006424B9" w:rsidRPr="00705245" w14:paraId="7991F7C8" w14:textId="77777777" w:rsidTr="00303D94">
        <w:tc>
          <w:tcPr>
            <w:tcW w:w="1559" w:type="dxa"/>
            <w:vAlign w:val="center"/>
          </w:tcPr>
          <w:p w14:paraId="6F16CF5E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91E46E0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05B40439" w14:textId="77777777" w:rsidTr="00303D94">
        <w:tc>
          <w:tcPr>
            <w:tcW w:w="1559" w:type="dxa"/>
            <w:vAlign w:val="center"/>
          </w:tcPr>
          <w:p w14:paraId="6FDBAFE3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9F77799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CM/CCM</w:t>
            </w:r>
          </w:p>
        </w:tc>
      </w:tr>
      <w:tr w:rsidR="006424B9" w:rsidRPr="00705245" w14:paraId="72C12C93" w14:textId="77777777" w:rsidTr="00303D94">
        <w:tc>
          <w:tcPr>
            <w:tcW w:w="1559" w:type="dxa"/>
            <w:vAlign w:val="center"/>
          </w:tcPr>
          <w:p w14:paraId="6612B7C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77221D0B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Dialog 정보, Expire 시간</w:t>
            </w:r>
          </w:p>
        </w:tc>
      </w:tr>
    </w:tbl>
    <w:p w14:paraId="77D7EDB9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31C7C8D2" w14:textId="77777777" w:rsidR="006424B9" w:rsidRPr="00705245" w:rsidRDefault="006424B9" w:rsidP="00CE2481">
      <w:pPr>
        <w:pStyle w:val="afa"/>
        <w:numPr>
          <w:ilvl w:val="0"/>
          <w:numId w:val="74"/>
        </w:numPr>
        <w:ind w:leftChars="0"/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586FE872" w14:textId="77777777" w:rsidR="006424B9" w:rsidRPr="00705245" w:rsidRDefault="006424B9" w:rsidP="006424B9">
      <w:pPr>
        <w:ind w:leftChars="400" w:left="1300" w:hangingChars="250" w:hanging="5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프로세스의 로그(~/log/CCM/CCM_dump.mmdd)를 확인한다.</w:t>
      </w:r>
    </w:p>
    <w:p w14:paraId="5835342E" w14:textId="77777777" w:rsidR="006424B9" w:rsidRPr="00705245" w:rsidRDefault="00703335" w:rsidP="0083405A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0C1FAF97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52" w:name="_Toc171597132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F403C</w:t>
      </w:r>
      <w:bookmarkEnd w:id="52"/>
    </w:p>
    <w:p w14:paraId="369FF665" w14:textId="77777777" w:rsidR="006424B9" w:rsidRPr="00705245" w:rsidRDefault="006424B9" w:rsidP="00CE2481">
      <w:pPr>
        <w:pStyle w:val="afa"/>
        <w:numPr>
          <w:ilvl w:val="0"/>
          <w:numId w:val="76"/>
        </w:numPr>
        <w:ind w:leftChars="0"/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1BC3F8F" w14:textId="77777777" w:rsidR="006424B9" w:rsidRPr="00705245" w:rsidRDefault="006424B9" w:rsidP="006424B9">
      <w:pPr>
        <w:ind w:left="400" w:firstLine="3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Alive timer가 만료된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505C7743" w14:textId="77777777" w:rsidTr="00303D94">
        <w:tc>
          <w:tcPr>
            <w:tcW w:w="1559" w:type="dxa"/>
            <w:shd w:val="clear" w:color="auto" w:fill="8DB3E2"/>
            <w:vAlign w:val="center"/>
          </w:tcPr>
          <w:p w14:paraId="1DDF13A3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1201210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644027EC" w14:textId="77777777" w:rsidTr="00303D94">
        <w:tc>
          <w:tcPr>
            <w:tcW w:w="1559" w:type="dxa"/>
            <w:vAlign w:val="center"/>
          </w:tcPr>
          <w:p w14:paraId="065812E5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7BD98E97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F403C</w:t>
            </w:r>
          </w:p>
        </w:tc>
      </w:tr>
      <w:tr w:rsidR="006424B9" w:rsidRPr="00705245" w14:paraId="5FDE27D3" w14:textId="77777777" w:rsidTr="00303D94">
        <w:tc>
          <w:tcPr>
            <w:tcW w:w="1559" w:type="dxa"/>
            <w:vAlign w:val="center"/>
          </w:tcPr>
          <w:p w14:paraId="0C486653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08A2C9B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5BA63C6A" w14:textId="77777777" w:rsidTr="00303D94">
        <w:tc>
          <w:tcPr>
            <w:tcW w:w="1559" w:type="dxa"/>
            <w:vAlign w:val="center"/>
          </w:tcPr>
          <w:p w14:paraId="68AAAA9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765FFE28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CM/CCM</w:t>
            </w:r>
          </w:p>
        </w:tc>
      </w:tr>
      <w:tr w:rsidR="006424B9" w:rsidRPr="00705245" w14:paraId="0EFCACC5" w14:textId="77777777" w:rsidTr="00303D94">
        <w:tc>
          <w:tcPr>
            <w:tcW w:w="1559" w:type="dxa"/>
            <w:vAlign w:val="center"/>
          </w:tcPr>
          <w:p w14:paraId="1368A054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2FDB669F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Dialog 정보, Expire 시간</w:t>
            </w:r>
          </w:p>
        </w:tc>
      </w:tr>
    </w:tbl>
    <w:p w14:paraId="0E7CAE3A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6034A46F" w14:textId="77777777" w:rsidR="006424B9" w:rsidRPr="00705245" w:rsidRDefault="006424B9" w:rsidP="00CE2481">
      <w:pPr>
        <w:pStyle w:val="afa"/>
        <w:numPr>
          <w:ilvl w:val="0"/>
          <w:numId w:val="76"/>
        </w:numPr>
        <w:ind w:leftChars="0"/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5E952D75" w14:textId="77777777" w:rsidR="006424B9" w:rsidRPr="00705245" w:rsidRDefault="006424B9" w:rsidP="006424B9">
      <w:pPr>
        <w:ind w:leftChars="400" w:left="1300" w:hangingChars="250" w:hanging="500"/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프로세스의 로그(~/log/CCM/CCM_dump.mmdd)를 확인한다.</w:t>
      </w:r>
    </w:p>
    <w:p w14:paraId="1BFDDA5E" w14:textId="77777777" w:rsidR="006424B9" w:rsidRPr="00705245" w:rsidRDefault="00703335" w:rsidP="0083405A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74AEFB19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53" w:name="_Toc171597133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F403D</w:t>
      </w:r>
      <w:bookmarkEnd w:id="53"/>
    </w:p>
    <w:p w14:paraId="77E3DBB3" w14:textId="77777777" w:rsidR="006424B9" w:rsidRPr="00705245" w:rsidRDefault="006424B9" w:rsidP="00CE2481">
      <w:pPr>
        <w:pStyle w:val="afa"/>
        <w:numPr>
          <w:ilvl w:val="0"/>
          <w:numId w:val="75"/>
        </w:numPr>
        <w:ind w:leftChars="0"/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7B705856" w14:textId="77777777" w:rsidR="006424B9" w:rsidRPr="00705245" w:rsidRDefault="006424B9" w:rsidP="006424B9">
      <w:pPr>
        <w:ind w:left="400" w:firstLine="3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Garbage timer가 만료된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01AE2DC1" w14:textId="77777777" w:rsidTr="00303D94">
        <w:tc>
          <w:tcPr>
            <w:tcW w:w="1559" w:type="dxa"/>
            <w:shd w:val="clear" w:color="auto" w:fill="8DB3E2"/>
            <w:vAlign w:val="center"/>
          </w:tcPr>
          <w:p w14:paraId="1FF9D44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E508293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6E97ACE5" w14:textId="77777777" w:rsidTr="00303D94">
        <w:tc>
          <w:tcPr>
            <w:tcW w:w="1559" w:type="dxa"/>
            <w:vAlign w:val="center"/>
          </w:tcPr>
          <w:p w14:paraId="121DEB41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20D6E18D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F403D</w:t>
            </w:r>
          </w:p>
        </w:tc>
      </w:tr>
      <w:tr w:rsidR="006424B9" w:rsidRPr="00705245" w14:paraId="10B88593" w14:textId="77777777" w:rsidTr="00303D94">
        <w:tc>
          <w:tcPr>
            <w:tcW w:w="1559" w:type="dxa"/>
            <w:vAlign w:val="center"/>
          </w:tcPr>
          <w:p w14:paraId="4BD0C2C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2CC3FCE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020E022B" w14:textId="77777777" w:rsidTr="00303D94">
        <w:tc>
          <w:tcPr>
            <w:tcW w:w="1559" w:type="dxa"/>
            <w:vAlign w:val="center"/>
          </w:tcPr>
          <w:p w14:paraId="11E913A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5A47AF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CM/CCM</w:t>
            </w:r>
          </w:p>
        </w:tc>
      </w:tr>
      <w:tr w:rsidR="006424B9" w:rsidRPr="00705245" w14:paraId="344E7594" w14:textId="77777777" w:rsidTr="00303D94">
        <w:tc>
          <w:tcPr>
            <w:tcW w:w="1559" w:type="dxa"/>
            <w:vAlign w:val="center"/>
          </w:tcPr>
          <w:p w14:paraId="6E75D414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95606C5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Dialog 정보, Expire 시간</w:t>
            </w:r>
          </w:p>
        </w:tc>
      </w:tr>
    </w:tbl>
    <w:p w14:paraId="41018994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7307D24C" w14:textId="77777777" w:rsidR="006424B9" w:rsidRPr="00705245" w:rsidRDefault="006424B9" w:rsidP="00CE2481">
      <w:pPr>
        <w:pStyle w:val="afa"/>
        <w:numPr>
          <w:ilvl w:val="0"/>
          <w:numId w:val="75"/>
        </w:numPr>
        <w:ind w:leftChars="0"/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0E1B9E28" w14:textId="77777777" w:rsidR="006424B9" w:rsidRPr="00705245" w:rsidRDefault="006424B9" w:rsidP="006424B9">
      <w:pPr>
        <w:ind w:leftChars="400" w:left="1300" w:hangingChars="250" w:hanging="5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프로세스의 로그(~/log/CCM/CCM_dump.mmdd)를 확인한다.</w:t>
      </w:r>
    </w:p>
    <w:p w14:paraId="548F116A" w14:textId="77777777" w:rsidR="006424B9" w:rsidRPr="00705245" w:rsidRDefault="00703335" w:rsidP="00AD397E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0F9BE1C8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54" w:name="_Toc171597134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F403E</w:t>
      </w:r>
      <w:bookmarkEnd w:id="54"/>
    </w:p>
    <w:p w14:paraId="6A317A10" w14:textId="77777777" w:rsidR="006424B9" w:rsidRPr="00705245" w:rsidRDefault="006424B9" w:rsidP="002C0B1B">
      <w:pPr>
        <w:pStyle w:val="afa"/>
        <w:numPr>
          <w:ilvl w:val="0"/>
          <w:numId w:val="132"/>
        </w:numPr>
        <w:ind w:leftChars="0"/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0724B1CD" w14:textId="77777777" w:rsidR="006424B9" w:rsidRPr="00705245" w:rsidRDefault="006424B9" w:rsidP="006424B9">
      <w:pPr>
        <w:ind w:firstLine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송신 SIP request에 대한 timer가 만료된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7335F2D9" w14:textId="77777777" w:rsidTr="00303D94">
        <w:tc>
          <w:tcPr>
            <w:tcW w:w="1559" w:type="dxa"/>
            <w:shd w:val="clear" w:color="auto" w:fill="8DB3E2"/>
            <w:vAlign w:val="center"/>
          </w:tcPr>
          <w:p w14:paraId="25C5ADD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BABA717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1645F3E5" w14:textId="77777777" w:rsidTr="00303D94">
        <w:tc>
          <w:tcPr>
            <w:tcW w:w="1559" w:type="dxa"/>
            <w:vAlign w:val="center"/>
          </w:tcPr>
          <w:p w14:paraId="77B25255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0F0D8F7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F403E</w:t>
            </w:r>
          </w:p>
        </w:tc>
      </w:tr>
      <w:tr w:rsidR="006424B9" w:rsidRPr="00705245" w14:paraId="2A839360" w14:textId="77777777" w:rsidTr="00303D94">
        <w:tc>
          <w:tcPr>
            <w:tcW w:w="1559" w:type="dxa"/>
            <w:vAlign w:val="center"/>
          </w:tcPr>
          <w:p w14:paraId="14AA50F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64F1C79C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7C2C24AB" w14:textId="77777777" w:rsidTr="00303D94">
        <w:tc>
          <w:tcPr>
            <w:tcW w:w="1559" w:type="dxa"/>
            <w:vAlign w:val="center"/>
          </w:tcPr>
          <w:p w14:paraId="14B98C57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2D499D81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CM/CCM</w:t>
            </w:r>
          </w:p>
        </w:tc>
      </w:tr>
      <w:tr w:rsidR="006424B9" w:rsidRPr="00705245" w14:paraId="62335E9D" w14:textId="77777777" w:rsidTr="00303D94">
        <w:tc>
          <w:tcPr>
            <w:tcW w:w="1559" w:type="dxa"/>
            <w:vAlign w:val="center"/>
          </w:tcPr>
          <w:p w14:paraId="4487A6E9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231B1CF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Dialog 정보, Expire 시간, SIP method와 response code</w:t>
            </w:r>
          </w:p>
        </w:tc>
      </w:tr>
    </w:tbl>
    <w:p w14:paraId="67C184ED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0615546A" w14:textId="77777777" w:rsidR="006424B9" w:rsidRPr="00705245" w:rsidRDefault="006424B9" w:rsidP="002C0B1B">
      <w:pPr>
        <w:pStyle w:val="afa"/>
        <w:numPr>
          <w:ilvl w:val="0"/>
          <w:numId w:val="132"/>
        </w:numPr>
        <w:ind w:leftChars="0"/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B541197" w14:textId="77777777" w:rsidR="006424B9" w:rsidRPr="00705245" w:rsidRDefault="006424B9" w:rsidP="006424B9">
      <w:pPr>
        <w:ind w:leftChars="400" w:left="1300" w:hangingChars="250" w:hanging="5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프로세스의 로그(~/log/CCM/CCM_dump.mmdd)를 확인한다.</w:t>
      </w:r>
    </w:p>
    <w:p w14:paraId="6333B8B4" w14:textId="77777777" w:rsidR="00703335" w:rsidRPr="00705245" w:rsidRDefault="00703335" w:rsidP="00AD397E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5241AC21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55" w:name="_Toc171597135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F4100</w:t>
      </w:r>
      <w:bookmarkEnd w:id="55"/>
    </w:p>
    <w:p w14:paraId="3C75468E" w14:textId="77777777" w:rsidR="006424B9" w:rsidRPr="00705245" w:rsidRDefault="006424B9" w:rsidP="00DA07B0">
      <w:pPr>
        <w:numPr>
          <w:ilvl w:val="0"/>
          <w:numId w:val="13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7A2083E2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호가 인입 되었는데, 해당 호가 대국정보에 없을 시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7FCBF180" w14:textId="77777777" w:rsidTr="00303D94">
        <w:tc>
          <w:tcPr>
            <w:tcW w:w="1559" w:type="dxa"/>
            <w:shd w:val="clear" w:color="auto" w:fill="8DB3E2"/>
            <w:vAlign w:val="center"/>
          </w:tcPr>
          <w:p w14:paraId="4C706E2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103FEF4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62B1E1F9" w14:textId="77777777" w:rsidTr="00303D94">
        <w:tc>
          <w:tcPr>
            <w:tcW w:w="1559" w:type="dxa"/>
            <w:vAlign w:val="center"/>
          </w:tcPr>
          <w:p w14:paraId="4DFCB2DC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72668965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F4100</w:t>
            </w:r>
          </w:p>
        </w:tc>
      </w:tr>
      <w:tr w:rsidR="006424B9" w:rsidRPr="00705245" w14:paraId="1A03EB0F" w14:textId="77777777" w:rsidTr="00303D94">
        <w:tc>
          <w:tcPr>
            <w:tcW w:w="1559" w:type="dxa"/>
            <w:vAlign w:val="center"/>
          </w:tcPr>
          <w:p w14:paraId="5D36F814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0D80350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562E7168" w14:textId="77777777" w:rsidTr="00303D94">
        <w:tc>
          <w:tcPr>
            <w:tcW w:w="1559" w:type="dxa"/>
            <w:vAlign w:val="center"/>
          </w:tcPr>
          <w:p w14:paraId="235D4D82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4D732A6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CCM_0X/CM</w:t>
            </w:r>
          </w:p>
        </w:tc>
      </w:tr>
      <w:tr w:rsidR="006424B9" w:rsidRPr="00705245" w14:paraId="4F6F6DEF" w14:textId="77777777" w:rsidTr="00303D94">
        <w:tc>
          <w:tcPr>
            <w:tcW w:w="1559" w:type="dxa"/>
            <w:vAlign w:val="center"/>
          </w:tcPr>
          <w:p w14:paraId="4EC18144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7088E96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00D94F5B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2BC60E42" w14:textId="77777777" w:rsidR="006424B9" w:rsidRPr="00705245" w:rsidRDefault="006424B9" w:rsidP="00DA07B0">
      <w:pPr>
        <w:numPr>
          <w:ilvl w:val="0"/>
          <w:numId w:val="13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681DB64B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대국 설정 정보를 살펴 본다.</w:t>
      </w:r>
    </w:p>
    <w:p w14:paraId="56E7490D" w14:textId="77777777" w:rsidR="00703335" w:rsidRPr="00705245" w:rsidRDefault="00703335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01EA6C2A" w14:textId="77777777" w:rsidR="00703335" w:rsidRPr="00705245" w:rsidRDefault="00703335" w:rsidP="00703335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19444514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56" w:name="_Toc171597136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F4101</w:t>
      </w:r>
      <w:bookmarkEnd w:id="56"/>
    </w:p>
    <w:p w14:paraId="6B1ABE1F" w14:textId="77777777" w:rsidR="006424B9" w:rsidRPr="00705245" w:rsidRDefault="006424B9" w:rsidP="00CE2481">
      <w:pPr>
        <w:numPr>
          <w:ilvl w:val="0"/>
          <w:numId w:val="6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7BFCA265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호가 인입 되었는데, 사대 대국이 비가용 상태 일 때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5CA4580A" w14:textId="77777777" w:rsidTr="00303D94">
        <w:tc>
          <w:tcPr>
            <w:tcW w:w="1559" w:type="dxa"/>
            <w:shd w:val="clear" w:color="auto" w:fill="8DB3E2"/>
            <w:vAlign w:val="center"/>
          </w:tcPr>
          <w:p w14:paraId="25EEF5B4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5B54BB5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6642015B" w14:textId="77777777" w:rsidTr="00303D94">
        <w:tc>
          <w:tcPr>
            <w:tcW w:w="1559" w:type="dxa"/>
            <w:vAlign w:val="center"/>
          </w:tcPr>
          <w:p w14:paraId="27D26A80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4E4C756F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F4101</w:t>
            </w:r>
          </w:p>
        </w:tc>
      </w:tr>
      <w:tr w:rsidR="006424B9" w:rsidRPr="00705245" w14:paraId="3D8F88C7" w14:textId="77777777" w:rsidTr="00303D94">
        <w:tc>
          <w:tcPr>
            <w:tcW w:w="1559" w:type="dxa"/>
            <w:vAlign w:val="center"/>
          </w:tcPr>
          <w:p w14:paraId="0D3AFEB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B497EBB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3152E9FF" w14:textId="77777777" w:rsidTr="00303D94">
        <w:tc>
          <w:tcPr>
            <w:tcW w:w="1559" w:type="dxa"/>
            <w:vAlign w:val="center"/>
          </w:tcPr>
          <w:p w14:paraId="467F00A7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148CFA7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CCM_0X/CM</w:t>
            </w:r>
          </w:p>
        </w:tc>
      </w:tr>
      <w:tr w:rsidR="006424B9" w:rsidRPr="00705245" w14:paraId="3D0A9CCF" w14:textId="77777777" w:rsidTr="00303D94">
        <w:tc>
          <w:tcPr>
            <w:tcW w:w="1559" w:type="dxa"/>
            <w:vAlign w:val="center"/>
          </w:tcPr>
          <w:p w14:paraId="54E7BB8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5912B084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5B2E7768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20A7B231" w14:textId="77777777" w:rsidR="006424B9" w:rsidRPr="00705245" w:rsidRDefault="006424B9" w:rsidP="00CE2481">
      <w:pPr>
        <w:numPr>
          <w:ilvl w:val="0"/>
          <w:numId w:val="6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5C6BBA5F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대국 가용 상태를 확인 한다.</w:t>
      </w:r>
    </w:p>
    <w:p w14:paraId="2BD9ADAC" w14:textId="77777777" w:rsidR="006424B9" w:rsidRPr="00705245" w:rsidRDefault="00703335" w:rsidP="006424B9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58E86D2F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57" w:name="_Toc171597137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F4102</w:t>
      </w:r>
      <w:bookmarkEnd w:id="57"/>
    </w:p>
    <w:p w14:paraId="67B18BC6" w14:textId="77777777" w:rsidR="006424B9" w:rsidRPr="00705245" w:rsidRDefault="006424B9" w:rsidP="00DA07B0">
      <w:pPr>
        <w:numPr>
          <w:ilvl w:val="0"/>
          <w:numId w:val="13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14C13C2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호가 인입 되었는데 대국 결정을 못할 때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1E60E414" w14:textId="77777777" w:rsidTr="00303D94">
        <w:tc>
          <w:tcPr>
            <w:tcW w:w="1559" w:type="dxa"/>
            <w:shd w:val="clear" w:color="auto" w:fill="8DB3E2"/>
            <w:vAlign w:val="center"/>
          </w:tcPr>
          <w:p w14:paraId="7E9EB15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90776A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51FAFE94" w14:textId="77777777" w:rsidTr="00303D94">
        <w:tc>
          <w:tcPr>
            <w:tcW w:w="1559" w:type="dxa"/>
            <w:vAlign w:val="center"/>
          </w:tcPr>
          <w:p w14:paraId="061A9834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454DBA90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F4102</w:t>
            </w:r>
          </w:p>
        </w:tc>
      </w:tr>
      <w:tr w:rsidR="006424B9" w:rsidRPr="00705245" w14:paraId="3715201B" w14:textId="77777777" w:rsidTr="00303D94">
        <w:tc>
          <w:tcPr>
            <w:tcW w:w="1559" w:type="dxa"/>
            <w:vAlign w:val="center"/>
          </w:tcPr>
          <w:p w14:paraId="25054C8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756C6C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2D04F8D0" w14:textId="77777777" w:rsidTr="00303D94">
        <w:tc>
          <w:tcPr>
            <w:tcW w:w="1559" w:type="dxa"/>
            <w:vAlign w:val="center"/>
          </w:tcPr>
          <w:p w14:paraId="407D74C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27F64014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CCM_0X/CM</w:t>
            </w:r>
          </w:p>
        </w:tc>
      </w:tr>
      <w:tr w:rsidR="006424B9" w:rsidRPr="00705245" w14:paraId="1AA9C9BD" w14:textId="77777777" w:rsidTr="00303D94">
        <w:tc>
          <w:tcPr>
            <w:tcW w:w="1559" w:type="dxa"/>
            <w:vAlign w:val="center"/>
          </w:tcPr>
          <w:p w14:paraId="32CA0A39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0BF6EB33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7EAD12B3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0B36253" w14:textId="77777777" w:rsidR="006424B9" w:rsidRPr="00705245" w:rsidRDefault="006424B9" w:rsidP="00DA07B0">
      <w:pPr>
        <w:numPr>
          <w:ilvl w:val="0"/>
          <w:numId w:val="13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0CCFE964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라우팅 테이블이 설정을 확인 한다.</w:t>
      </w:r>
    </w:p>
    <w:p w14:paraId="1F394FA3" w14:textId="77777777" w:rsidR="006424B9" w:rsidRPr="00705245" w:rsidRDefault="00703335" w:rsidP="006424B9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74B0DD6E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58" w:name="_Toc171597138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F4200</w:t>
      </w:r>
      <w:bookmarkEnd w:id="58"/>
    </w:p>
    <w:p w14:paraId="402BAE29" w14:textId="77777777" w:rsidR="006424B9" w:rsidRPr="00705245" w:rsidRDefault="006424B9" w:rsidP="00DA07B0">
      <w:pPr>
        <w:numPr>
          <w:ilvl w:val="0"/>
          <w:numId w:val="13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6C535A1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호가 인입 되었는데 필터 정책에 의해 거절 되었을 때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57C1E5B4" w14:textId="77777777" w:rsidTr="00303D94">
        <w:tc>
          <w:tcPr>
            <w:tcW w:w="1559" w:type="dxa"/>
            <w:shd w:val="clear" w:color="auto" w:fill="8DB3E2"/>
            <w:vAlign w:val="center"/>
          </w:tcPr>
          <w:p w14:paraId="36A7606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E2AB72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6A92F075" w14:textId="77777777" w:rsidTr="00303D94">
        <w:tc>
          <w:tcPr>
            <w:tcW w:w="1559" w:type="dxa"/>
            <w:vAlign w:val="center"/>
          </w:tcPr>
          <w:p w14:paraId="4496189C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4D3AF9EE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F4200</w:t>
            </w:r>
          </w:p>
        </w:tc>
      </w:tr>
      <w:tr w:rsidR="006424B9" w:rsidRPr="00705245" w14:paraId="4F1A4A2D" w14:textId="77777777" w:rsidTr="00303D94">
        <w:tc>
          <w:tcPr>
            <w:tcW w:w="1559" w:type="dxa"/>
            <w:vAlign w:val="center"/>
          </w:tcPr>
          <w:p w14:paraId="221F9FE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246543C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242C5E8B" w14:textId="77777777" w:rsidTr="00303D94">
        <w:tc>
          <w:tcPr>
            <w:tcW w:w="1559" w:type="dxa"/>
            <w:vAlign w:val="center"/>
          </w:tcPr>
          <w:p w14:paraId="3E9C8C0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6B47655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CCM_0X/CM</w:t>
            </w:r>
          </w:p>
        </w:tc>
      </w:tr>
      <w:tr w:rsidR="006424B9" w:rsidRPr="00705245" w14:paraId="49A6872D" w14:textId="77777777" w:rsidTr="00303D94">
        <w:tc>
          <w:tcPr>
            <w:tcW w:w="1559" w:type="dxa"/>
            <w:vAlign w:val="center"/>
          </w:tcPr>
          <w:p w14:paraId="5533AEC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AC599B5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149C9BB2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70DC70A" w14:textId="77777777" w:rsidR="006424B9" w:rsidRPr="00705245" w:rsidRDefault="006424B9" w:rsidP="00DA07B0">
      <w:pPr>
        <w:numPr>
          <w:ilvl w:val="0"/>
          <w:numId w:val="13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4699C07F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필터 설정을 확인 한다.</w:t>
      </w:r>
    </w:p>
    <w:p w14:paraId="137A9744" w14:textId="77777777" w:rsidR="006424B9" w:rsidRPr="00705245" w:rsidRDefault="00703335" w:rsidP="006424B9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6109B7FC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59" w:name="_Toc171597139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F4300</w:t>
      </w:r>
      <w:bookmarkEnd w:id="59"/>
    </w:p>
    <w:p w14:paraId="4CE425CC" w14:textId="77777777" w:rsidR="006424B9" w:rsidRPr="00705245" w:rsidRDefault="006424B9" w:rsidP="00DA07B0">
      <w:pPr>
        <w:numPr>
          <w:ilvl w:val="0"/>
          <w:numId w:val="13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78AE87C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호가 인입 되었는데 TGAS 연결이 끊겨 호가 거절 되었을 때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54B2A392" w14:textId="77777777" w:rsidTr="00303D94">
        <w:tc>
          <w:tcPr>
            <w:tcW w:w="1559" w:type="dxa"/>
            <w:shd w:val="clear" w:color="auto" w:fill="8DB3E2"/>
            <w:vAlign w:val="center"/>
          </w:tcPr>
          <w:p w14:paraId="5705D40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15A421D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14A2A3C4" w14:textId="77777777" w:rsidTr="00303D94">
        <w:tc>
          <w:tcPr>
            <w:tcW w:w="1559" w:type="dxa"/>
            <w:vAlign w:val="center"/>
          </w:tcPr>
          <w:p w14:paraId="643A04E8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20DB3590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F4300</w:t>
            </w:r>
          </w:p>
        </w:tc>
      </w:tr>
      <w:tr w:rsidR="006424B9" w:rsidRPr="00705245" w14:paraId="1206808B" w14:textId="77777777" w:rsidTr="00303D94">
        <w:tc>
          <w:tcPr>
            <w:tcW w:w="1559" w:type="dxa"/>
            <w:vAlign w:val="center"/>
          </w:tcPr>
          <w:p w14:paraId="3E71507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C29FE1E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5CF6BB93" w14:textId="77777777" w:rsidTr="00303D94">
        <w:tc>
          <w:tcPr>
            <w:tcW w:w="1559" w:type="dxa"/>
            <w:vAlign w:val="center"/>
          </w:tcPr>
          <w:p w14:paraId="1E7E1E74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67630654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CCM_0X/CM</w:t>
            </w:r>
          </w:p>
        </w:tc>
      </w:tr>
      <w:tr w:rsidR="006424B9" w:rsidRPr="00705245" w14:paraId="21F89A76" w14:textId="77777777" w:rsidTr="00303D94">
        <w:tc>
          <w:tcPr>
            <w:tcW w:w="1559" w:type="dxa"/>
            <w:vAlign w:val="center"/>
          </w:tcPr>
          <w:p w14:paraId="0086E84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528A62AE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594A595D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14531CFB" w14:textId="77777777" w:rsidR="006424B9" w:rsidRPr="00705245" w:rsidRDefault="006424B9" w:rsidP="00DA07B0">
      <w:pPr>
        <w:numPr>
          <w:ilvl w:val="0"/>
          <w:numId w:val="13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538B74A4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CCM-TGAS 연결 상태를 확인 한다.</w:t>
      </w:r>
    </w:p>
    <w:p w14:paraId="28069EE8" w14:textId="77777777" w:rsidR="006424B9" w:rsidRPr="00705245" w:rsidRDefault="00004623" w:rsidP="006424B9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210AF044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60" w:name="_Toc171597140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F4301</w:t>
      </w:r>
      <w:bookmarkEnd w:id="60"/>
    </w:p>
    <w:p w14:paraId="3BB02D35" w14:textId="77777777" w:rsidR="006424B9" w:rsidRPr="00705245" w:rsidRDefault="006424B9" w:rsidP="00DA07B0">
      <w:pPr>
        <w:numPr>
          <w:ilvl w:val="0"/>
          <w:numId w:val="13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70C30F2F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호가 인입 되었는데 TGAS가 비 가용 상태일 때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45CF275E" w14:textId="77777777" w:rsidTr="00303D94">
        <w:tc>
          <w:tcPr>
            <w:tcW w:w="1559" w:type="dxa"/>
            <w:shd w:val="clear" w:color="auto" w:fill="8DB3E2"/>
            <w:vAlign w:val="center"/>
          </w:tcPr>
          <w:p w14:paraId="062A827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7DC344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7FB07ADC" w14:textId="77777777" w:rsidTr="00303D94">
        <w:tc>
          <w:tcPr>
            <w:tcW w:w="1559" w:type="dxa"/>
            <w:vAlign w:val="center"/>
          </w:tcPr>
          <w:p w14:paraId="3726203C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4CAF6487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F4301</w:t>
            </w:r>
          </w:p>
        </w:tc>
      </w:tr>
      <w:tr w:rsidR="006424B9" w:rsidRPr="00705245" w14:paraId="4866C86B" w14:textId="77777777" w:rsidTr="00303D94">
        <w:tc>
          <w:tcPr>
            <w:tcW w:w="1559" w:type="dxa"/>
            <w:vAlign w:val="center"/>
          </w:tcPr>
          <w:p w14:paraId="306658B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6167063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7F64BA1F" w14:textId="77777777" w:rsidTr="00303D94">
        <w:tc>
          <w:tcPr>
            <w:tcW w:w="1559" w:type="dxa"/>
            <w:vAlign w:val="center"/>
          </w:tcPr>
          <w:p w14:paraId="2A23998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2C6602F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CCM_0X/CM</w:t>
            </w:r>
          </w:p>
        </w:tc>
      </w:tr>
      <w:tr w:rsidR="006424B9" w:rsidRPr="00705245" w14:paraId="76F286B6" w14:textId="77777777" w:rsidTr="00303D94">
        <w:tc>
          <w:tcPr>
            <w:tcW w:w="1559" w:type="dxa"/>
            <w:vAlign w:val="center"/>
          </w:tcPr>
          <w:p w14:paraId="5645294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64E5A7F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5126E662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C611797" w14:textId="77777777" w:rsidR="006424B9" w:rsidRPr="00705245" w:rsidRDefault="006424B9" w:rsidP="00DA07B0">
      <w:pPr>
        <w:numPr>
          <w:ilvl w:val="0"/>
          <w:numId w:val="13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13D2DB78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CCM-TGAS 연결 상태를 확인 한다.</w:t>
      </w:r>
    </w:p>
    <w:p w14:paraId="1B3A3561" w14:textId="77777777" w:rsidR="006424B9" w:rsidRPr="00705245" w:rsidRDefault="00004623" w:rsidP="006424B9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231E9937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61" w:name="_Toc171597141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F4302</w:t>
      </w:r>
      <w:bookmarkEnd w:id="61"/>
    </w:p>
    <w:p w14:paraId="67E897B0" w14:textId="77777777" w:rsidR="006424B9" w:rsidRPr="00705245" w:rsidRDefault="006424B9" w:rsidP="00DA07B0">
      <w:pPr>
        <w:numPr>
          <w:ilvl w:val="0"/>
          <w:numId w:val="13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1102A6E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호가 인입 되었는데 TGAS에서 응답이 없어 호가 종료 되었을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78E4A615" w14:textId="77777777" w:rsidTr="00303D94">
        <w:tc>
          <w:tcPr>
            <w:tcW w:w="1559" w:type="dxa"/>
            <w:shd w:val="clear" w:color="auto" w:fill="8DB3E2"/>
            <w:vAlign w:val="center"/>
          </w:tcPr>
          <w:p w14:paraId="4438A297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BC2528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0916AC65" w14:textId="77777777" w:rsidTr="00303D94">
        <w:tc>
          <w:tcPr>
            <w:tcW w:w="1559" w:type="dxa"/>
            <w:vAlign w:val="center"/>
          </w:tcPr>
          <w:p w14:paraId="76C477CD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6A34DD32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F4302</w:t>
            </w:r>
          </w:p>
        </w:tc>
      </w:tr>
      <w:tr w:rsidR="006424B9" w:rsidRPr="00705245" w14:paraId="6689C770" w14:textId="77777777" w:rsidTr="00303D94">
        <w:tc>
          <w:tcPr>
            <w:tcW w:w="1559" w:type="dxa"/>
            <w:vAlign w:val="center"/>
          </w:tcPr>
          <w:p w14:paraId="45E0616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C04930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77B0A8D1" w14:textId="77777777" w:rsidTr="00303D94">
        <w:tc>
          <w:tcPr>
            <w:tcW w:w="1559" w:type="dxa"/>
            <w:vAlign w:val="center"/>
          </w:tcPr>
          <w:p w14:paraId="4EB5079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1F178B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CCM_0X/CM</w:t>
            </w:r>
          </w:p>
        </w:tc>
      </w:tr>
      <w:tr w:rsidR="006424B9" w:rsidRPr="00705245" w14:paraId="3D0FF26D" w14:textId="77777777" w:rsidTr="00303D94">
        <w:tc>
          <w:tcPr>
            <w:tcW w:w="1559" w:type="dxa"/>
            <w:vAlign w:val="center"/>
          </w:tcPr>
          <w:p w14:paraId="4F495DC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4CA04F53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27D4202F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0FE363B9" w14:textId="77777777" w:rsidR="006424B9" w:rsidRPr="00705245" w:rsidRDefault="006424B9" w:rsidP="00DA07B0">
      <w:pPr>
        <w:numPr>
          <w:ilvl w:val="0"/>
          <w:numId w:val="13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21756FF9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해당 호의 TGAS 로그를 확인 한다.</w:t>
      </w:r>
    </w:p>
    <w:p w14:paraId="31556D0A" w14:textId="77777777" w:rsidR="006424B9" w:rsidRPr="00705245" w:rsidRDefault="00004623" w:rsidP="006424B9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3544DA59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62" w:name="_Toc171597142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F4303</w:t>
      </w:r>
      <w:bookmarkEnd w:id="62"/>
    </w:p>
    <w:p w14:paraId="2D794746" w14:textId="77777777" w:rsidR="006424B9" w:rsidRPr="00705245" w:rsidRDefault="006424B9" w:rsidP="00DA07B0">
      <w:pPr>
        <w:numPr>
          <w:ilvl w:val="0"/>
          <w:numId w:val="13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0B01216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호가 인입 되었는데 TGA가 비가용 상태 일 때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46DF2326" w14:textId="77777777" w:rsidTr="00303D94">
        <w:tc>
          <w:tcPr>
            <w:tcW w:w="1559" w:type="dxa"/>
            <w:shd w:val="clear" w:color="auto" w:fill="8DB3E2"/>
            <w:vAlign w:val="center"/>
          </w:tcPr>
          <w:p w14:paraId="1DB29EA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687E0DA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69354FC5" w14:textId="77777777" w:rsidTr="00303D94">
        <w:tc>
          <w:tcPr>
            <w:tcW w:w="1559" w:type="dxa"/>
            <w:vAlign w:val="center"/>
          </w:tcPr>
          <w:p w14:paraId="79545453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3333E718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F4303</w:t>
            </w:r>
          </w:p>
        </w:tc>
      </w:tr>
      <w:tr w:rsidR="006424B9" w:rsidRPr="00705245" w14:paraId="07532216" w14:textId="77777777" w:rsidTr="00303D94">
        <w:tc>
          <w:tcPr>
            <w:tcW w:w="1559" w:type="dxa"/>
            <w:vAlign w:val="center"/>
          </w:tcPr>
          <w:p w14:paraId="3D42206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CE27945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666E3ECA" w14:textId="77777777" w:rsidTr="00303D94">
        <w:tc>
          <w:tcPr>
            <w:tcW w:w="1559" w:type="dxa"/>
            <w:vAlign w:val="center"/>
          </w:tcPr>
          <w:p w14:paraId="1B4F6D8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12A7F9B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CCM_0X/CM</w:t>
            </w:r>
          </w:p>
        </w:tc>
      </w:tr>
      <w:tr w:rsidR="006424B9" w:rsidRPr="00705245" w14:paraId="7E23F405" w14:textId="77777777" w:rsidTr="00303D94">
        <w:tc>
          <w:tcPr>
            <w:tcW w:w="1559" w:type="dxa"/>
            <w:vAlign w:val="center"/>
          </w:tcPr>
          <w:p w14:paraId="2E6BB149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747D188E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44556E82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1C7D5376" w14:textId="77777777" w:rsidR="006424B9" w:rsidRPr="00705245" w:rsidRDefault="006424B9" w:rsidP="00DA07B0">
      <w:pPr>
        <w:numPr>
          <w:ilvl w:val="0"/>
          <w:numId w:val="13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0EF78E5E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EMP 상태를 확인 한다.</w:t>
      </w:r>
    </w:p>
    <w:p w14:paraId="4A1D5DFA" w14:textId="77777777" w:rsidR="006424B9" w:rsidRPr="00705245" w:rsidRDefault="00004623" w:rsidP="006424B9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63AB11A4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63" w:name="_Toc171597143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F4304</w:t>
      </w:r>
      <w:bookmarkEnd w:id="63"/>
    </w:p>
    <w:p w14:paraId="34D0A7E8" w14:textId="77777777" w:rsidR="006424B9" w:rsidRPr="00705245" w:rsidRDefault="006424B9" w:rsidP="00DA07B0">
      <w:pPr>
        <w:numPr>
          <w:ilvl w:val="0"/>
          <w:numId w:val="14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43C63544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호가 인입 되었는데 TGA가 내부 장애 발생시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60BADB79" w14:textId="77777777" w:rsidTr="00303D94">
        <w:tc>
          <w:tcPr>
            <w:tcW w:w="1559" w:type="dxa"/>
            <w:shd w:val="clear" w:color="auto" w:fill="8DB3E2"/>
            <w:vAlign w:val="center"/>
          </w:tcPr>
          <w:p w14:paraId="25F63E3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72BD3C2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1C7FDD63" w14:textId="77777777" w:rsidTr="00303D94">
        <w:tc>
          <w:tcPr>
            <w:tcW w:w="1559" w:type="dxa"/>
            <w:vAlign w:val="center"/>
          </w:tcPr>
          <w:p w14:paraId="7B82894B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59DA085E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F4303</w:t>
            </w:r>
          </w:p>
        </w:tc>
      </w:tr>
      <w:tr w:rsidR="006424B9" w:rsidRPr="00705245" w14:paraId="1467AA38" w14:textId="77777777" w:rsidTr="00303D94">
        <w:tc>
          <w:tcPr>
            <w:tcW w:w="1559" w:type="dxa"/>
            <w:vAlign w:val="center"/>
          </w:tcPr>
          <w:p w14:paraId="705CCD4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33BB3A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47600B47" w14:textId="77777777" w:rsidTr="00303D94">
        <w:tc>
          <w:tcPr>
            <w:tcW w:w="1559" w:type="dxa"/>
            <w:vAlign w:val="center"/>
          </w:tcPr>
          <w:p w14:paraId="67F9E1A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7853F161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CCM_0X/CM</w:t>
            </w:r>
          </w:p>
        </w:tc>
      </w:tr>
      <w:tr w:rsidR="006424B9" w:rsidRPr="00705245" w14:paraId="08DB1961" w14:textId="77777777" w:rsidTr="00303D94">
        <w:tc>
          <w:tcPr>
            <w:tcW w:w="1559" w:type="dxa"/>
            <w:vAlign w:val="center"/>
          </w:tcPr>
          <w:p w14:paraId="4A9D7224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1530B6A2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58695E60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D56754B" w14:textId="77777777" w:rsidR="006424B9" w:rsidRPr="00705245" w:rsidRDefault="006424B9" w:rsidP="00DA07B0">
      <w:pPr>
        <w:numPr>
          <w:ilvl w:val="0"/>
          <w:numId w:val="14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58DEB814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EMP 상태를 확인 한다.</w:t>
      </w:r>
    </w:p>
    <w:p w14:paraId="7348BE70" w14:textId="77777777" w:rsidR="006424B9" w:rsidRPr="00705245" w:rsidRDefault="006424B9" w:rsidP="006424B9">
      <w:pPr>
        <w:rPr>
          <w:rFonts w:asciiTheme="minorEastAsia" w:eastAsiaTheme="minorEastAsia" w:hAnsiTheme="minorEastAsia"/>
        </w:rPr>
      </w:pPr>
    </w:p>
    <w:p w14:paraId="48BED376" w14:textId="77777777" w:rsidR="006424B9" w:rsidRPr="00705245" w:rsidRDefault="00004623" w:rsidP="006424B9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5BC32A9C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64" w:name="_Toc467606099"/>
      <w:bookmarkStart w:id="65" w:name="_Toc171597144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F5001</w:t>
      </w:r>
      <w:bookmarkEnd w:id="64"/>
      <w:bookmarkEnd w:id="65"/>
    </w:p>
    <w:p w14:paraId="69468D38" w14:textId="77777777" w:rsidR="006424B9" w:rsidRPr="00705245" w:rsidRDefault="006424B9" w:rsidP="00DA07B0">
      <w:pPr>
        <w:numPr>
          <w:ilvl w:val="0"/>
          <w:numId w:val="14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52A4826C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eMP장비에서 CM에서 전달받은 메시지의 세션을 찾지 못한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4EF445EF" w14:textId="77777777" w:rsidTr="00303D94">
        <w:tc>
          <w:tcPr>
            <w:tcW w:w="1559" w:type="dxa"/>
            <w:shd w:val="clear" w:color="auto" w:fill="8DB3E2"/>
            <w:vAlign w:val="center"/>
          </w:tcPr>
          <w:p w14:paraId="0C2C445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1946DF6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5C4C7301" w14:textId="77777777" w:rsidTr="00303D94">
        <w:tc>
          <w:tcPr>
            <w:tcW w:w="1559" w:type="dxa"/>
            <w:vAlign w:val="center"/>
          </w:tcPr>
          <w:p w14:paraId="0C2BB66C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0402037D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F5001</w:t>
            </w:r>
          </w:p>
        </w:tc>
      </w:tr>
      <w:tr w:rsidR="006424B9" w:rsidRPr="00705245" w14:paraId="2B3F3E03" w14:textId="77777777" w:rsidTr="00303D94">
        <w:tc>
          <w:tcPr>
            <w:tcW w:w="1559" w:type="dxa"/>
            <w:vAlign w:val="center"/>
          </w:tcPr>
          <w:p w14:paraId="7BE4C7B9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2CF06A9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29E2B4B2" w14:textId="77777777" w:rsidTr="00303D94">
        <w:tc>
          <w:tcPr>
            <w:tcW w:w="1559" w:type="dxa"/>
            <w:vAlign w:val="center"/>
          </w:tcPr>
          <w:p w14:paraId="343AD0E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4F6D29A0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13B2F4DF" w14:textId="77777777" w:rsidTr="00303D94">
        <w:tc>
          <w:tcPr>
            <w:tcW w:w="1559" w:type="dxa"/>
            <w:vAlign w:val="center"/>
          </w:tcPr>
          <w:p w14:paraId="793AD4C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61018E0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5368BD51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7433B001" w14:textId="77777777" w:rsidR="006424B9" w:rsidRPr="00705245" w:rsidRDefault="006424B9" w:rsidP="00DA07B0">
      <w:pPr>
        <w:numPr>
          <w:ilvl w:val="0"/>
          <w:numId w:val="14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DF3FF8F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</w:p>
    <w:p w14:paraId="14A0120E" w14:textId="77777777" w:rsidR="00703335" w:rsidRPr="00705245" w:rsidRDefault="006424B9" w:rsidP="00703335">
      <w:pPr>
        <w:pStyle w:val="2"/>
        <w:rPr>
          <w:rFonts w:asciiTheme="minorEastAsia" w:eastAsiaTheme="minorEastAsia" w:hAnsiTheme="minorEastAsia"/>
          <w:sz w:val="20"/>
          <w:szCs w:val="20"/>
          <w:highlight w:val="lightGray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  <w:bookmarkStart w:id="66" w:name="_Toc467606100"/>
    </w:p>
    <w:p w14:paraId="5BE1555D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67" w:name="_Toc171597145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F5002</w:t>
      </w:r>
      <w:bookmarkEnd w:id="66"/>
      <w:bookmarkEnd w:id="67"/>
    </w:p>
    <w:p w14:paraId="6E94A60D" w14:textId="77777777" w:rsidR="006424B9" w:rsidRPr="00705245" w:rsidRDefault="006424B9" w:rsidP="00CE2481">
      <w:pPr>
        <w:numPr>
          <w:ilvl w:val="0"/>
          <w:numId w:val="4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57B335AF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TGAS 프로세서의 자원이 부족한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364D13B5" w14:textId="77777777" w:rsidTr="00303D94">
        <w:tc>
          <w:tcPr>
            <w:tcW w:w="1559" w:type="dxa"/>
            <w:shd w:val="clear" w:color="auto" w:fill="8DB3E2"/>
            <w:vAlign w:val="center"/>
          </w:tcPr>
          <w:p w14:paraId="111F693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7D155439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10BA0506" w14:textId="77777777" w:rsidTr="00303D94">
        <w:tc>
          <w:tcPr>
            <w:tcW w:w="1559" w:type="dxa"/>
            <w:vAlign w:val="center"/>
          </w:tcPr>
          <w:p w14:paraId="45F9CA1D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1ACB9FB1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F5002</w:t>
            </w:r>
          </w:p>
        </w:tc>
      </w:tr>
      <w:tr w:rsidR="006424B9" w:rsidRPr="00705245" w14:paraId="0E1A19CB" w14:textId="77777777" w:rsidTr="00303D94">
        <w:tc>
          <w:tcPr>
            <w:tcW w:w="1559" w:type="dxa"/>
            <w:vAlign w:val="center"/>
          </w:tcPr>
          <w:p w14:paraId="4B5F61B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5357018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35ABF8AC" w14:textId="77777777" w:rsidTr="00303D94">
        <w:tc>
          <w:tcPr>
            <w:tcW w:w="1559" w:type="dxa"/>
            <w:vAlign w:val="center"/>
          </w:tcPr>
          <w:p w14:paraId="1A5C48C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615FDCF1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7043C623" w14:textId="77777777" w:rsidTr="00303D94">
        <w:tc>
          <w:tcPr>
            <w:tcW w:w="1559" w:type="dxa"/>
            <w:vAlign w:val="center"/>
          </w:tcPr>
          <w:p w14:paraId="216FA046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5264635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73151C21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0BE52217" w14:textId="77777777" w:rsidR="006424B9" w:rsidRPr="00705245" w:rsidRDefault="006424B9" w:rsidP="00CE2481">
      <w:pPr>
        <w:numPr>
          <w:ilvl w:val="0"/>
          <w:numId w:val="4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05988D2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</w:p>
    <w:p w14:paraId="35E2D088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eMP의 자원 수용 상태를 확인한다.</w:t>
      </w:r>
    </w:p>
    <w:p w14:paraId="5966CF24" w14:textId="77777777" w:rsidR="00703335" w:rsidRPr="00705245" w:rsidRDefault="006424B9" w:rsidP="00703335">
      <w:pPr>
        <w:pStyle w:val="2"/>
        <w:rPr>
          <w:rFonts w:asciiTheme="minorEastAsia" w:eastAsiaTheme="minorEastAsia" w:hAnsiTheme="minorEastAsia"/>
          <w:sz w:val="20"/>
          <w:szCs w:val="20"/>
          <w:highlight w:val="lightGray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  <w:bookmarkStart w:id="68" w:name="_Toc467606101"/>
    </w:p>
    <w:p w14:paraId="58257AD5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69" w:name="_Toc171597146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F5003</w:t>
      </w:r>
      <w:bookmarkEnd w:id="68"/>
      <w:bookmarkEnd w:id="69"/>
    </w:p>
    <w:p w14:paraId="30E626A8" w14:textId="77777777" w:rsidR="006424B9" w:rsidRPr="00705245" w:rsidRDefault="006424B9" w:rsidP="00CE2481">
      <w:pPr>
        <w:numPr>
          <w:ilvl w:val="0"/>
          <w:numId w:val="4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0865B661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TGAS 프로세서에서 메시지 처리중 내부 에러가 발생한경우</w:t>
      </w:r>
    </w:p>
    <w:p w14:paraId="41125552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(CM과의 세션 상태가 맞지 않거나 정의되지 않은 에러는 해당 에러코드로 정의함)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5DC66AA6" w14:textId="77777777" w:rsidTr="00303D94">
        <w:tc>
          <w:tcPr>
            <w:tcW w:w="1559" w:type="dxa"/>
            <w:shd w:val="clear" w:color="auto" w:fill="8DB3E2"/>
            <w:vAlign w:val="center"/>
          </w:tcPr>
          <w:p w14:paraId="775FF976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7F2196E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4ADBD933" w14:textId="77777777" w:rsidTr="00303D94">
        <w:tc>
          <w:tcPr>
            <w:tcW w:w="1559" w:type="dxa"/>
            <w:vAlign w:val="center"/>
          </w:tcPr>
          <w:p w14:paraId="1FF64C68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46DDED0D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F5003</w:t>
            </w:r>
          </w:p>
        </w:tc>
      </w:tr>
      <w:tr w:rsidR="006424B9" w:rsidRPr="00705245" w14:paraId="6D5185F4" w14:textId="77777777" w:rsidTr="00303D94">
        <w:tc>
          <w:tcPr>
            <w:tcW w:w="1559" w:type="dxa"/>
            <w:vAlign w:val="center"/>
          </w:tcPr>
          <w:p w14:paraId="6F284C52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7804DAF9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438AE3A9" w14:textId="77777777" w:rsidTr="00303D94">
        <w:tc>
          <w:tcPr>
            <w:tcW w:w="1559" w:type="dxa"/>
            <w:vAlign w:val="center"/>
          </w:tcPr>
          <w:p w14:paraId="6B8CD973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57EFBB4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1AA38C07" w14:textId="77777777" w:rsidTr="00303D94">
        <w:tc>
          <w:tcPr>
            <w:tcW w:w="1559" w:type="dxa"/>
            <w:vAlign w:val="center"/>
          </w:tcPr>
          <w:p w14:paraId="424C97D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0F6B18D0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0F3F9F52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16CFB7CD" w14:textId="77777777" w:rsidR="006424B9" w:rsidRPr="00705245" w:rsidRDefault="006424B9" w:rsidP="00CE2481">
      <w:pPr>
        <w:numPr>
          <w:ilvl w:val="0"/>
          <w:numId w:val="4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39CAF0FD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</w:p>
    <w:p w14:paraId="398BF89F" w14:textId="77777777" w:rsidR="00703335" w:rsidRPr="00705245" w:rsidRDefault="006424B9" w:rsidP="00703335">
      <w:pPr>
        <w:pStyle w:val="2"/>
        <w:rPr>
          <w:rFonts w:asciiTheme="minorEastAsia" w:eastAsiaTheme="minorEastAsia" w:hAnsiTheme="minorEastAsia"/>
          <w:sz w:val="20"/>
          <w:szCs w:val="20"/>
          <w:highlight w:val="lightGray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  <w:bookmarkStart w:id="70" w:name="_Toc467606102"/>
    </w:p>
    <w:p w14:paraId="49CDB604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71" w:name="_Toc171597147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F5004</w:t>
      </w:r>
      <w:bookmarkEnd w:id="70"/>
      <w:bookmarkEnd w:id="71"/>
    </w:p>
    <w:p w14:paraId="73CC9184" w14:textId="77777777" w:rsidR="006424B9" w:rsidRPr="00705245" w:rsidRDefault="006424B9" w:rsidP="00CE2481">
      <w:pPr>
        <w:numPr>
          <w:ilvl w:val="0"/>
          <w:numId w:val="4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09F75B89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양 단말간의 코덱의 Nego 작업을 실패한경우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51D509ED" w14:textId="77777777" w:rsidTr="00303D94">
        <w:tc>
          <w:tcPr>
            <w:tcW w:w="1559" w:type="dxa"/>
            <w:shd w:val="clear" w:color="auto" w:fill="8DB3E2"/>
            <w:vAlign w:val="center"/>
          </w:tcPr>
          <w:p w14:paraId="717F3D8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9677A8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4CA3874F" w14:textId="77777777" w:rsidTr="00303D94">
        <w:tc>
          <w:tcPr>
            <w:tcW w:w="1559" w:type="dxa"/>
            <w:vAlign w:val="center"/>
          </w:tcPr>
          <w:p w14:paraId="74EAA45B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68B0406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F5004</w:t>
            </w:r>
          </w:p>
        </w:tc>
      </w:tr>
      <w:tr w:rsidR="006424B9" w:rsidRPr="00705245" w14:paraId="7C40549D" w14:textId="77777777" w:rsidTr="00303D94">
        <w:tc>
          <w:tcPr>
            <w:tcW w:w="1559" w:type="dxa"/>
            <w:vAlign w:val="center"/>
          </w:tcPr>
          <w:p w14:paraId="388ABE03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DA84A8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6E826B8B" w14:textId="77777777" w:rsidTr="00303D94">
        <w:tc>
          <w:tcPr>
            <w:tcW w:w="1559" w:type="dxa"/>
            <w:vAlign w:val="center"/>
          </w:tcPr>
          <w:p w14:paraId="4AFB0BF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C07B39E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1F1E7CC9" w14:textId="77777777" w:rsidTr="00303D94">
        <w:tc>
          <w:tcPr>
            <w:tcW w:w="1559" w:type="dxa"/>
            <w:vAlign w:val="center"/>
          </w:tcPr>
          <w:p w14:paraId="1C64A7B6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5C82C077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6FA5DF8B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497DBDFF" w14:textId="77777777" w:rsidR="006424B9" w:rsidRPr="00705245" w:rsidRDefault="006424B9" w:rsidP="00CE2481">
      <w:pPr>
        <w:numPr>
          <w:ilvl w:val="0"/>
          <w:numId w:val="4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7EECC0E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</w:p>
    <w:p w14:paraId="1F172EEC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Fault Message의 Log를 통해 단말 코덱정보를 확인한다.</w:t>
      </w:r>
    </w:p>
    <w:p w14:paraId="576FD4B2" w14:textId="77777777" w:rsidR="00133C98" w:rsidRPr="00705245" w:rsidRDefault="006424B9" w:rsidP="00133C98">
      <w:pPr>
        <w:pStyle w:val="2"/>
        <w:rPr>
          <w:rFonts w:asciiTheme="minorEastAsia" w:eastAsiaTheme="minorEastAsia" w:hAnsiTheme="minorEastAsia"/>
          <w:sz w:val="20"/>
          <w:szCs w:val="20"/>
          <w:highlight w:val="lightGray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  <w:bookmarkStart w:id="72" w:name="_Toc467606103"/>
    </w:p>
    <w:p w14:paraId="783F9D02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73" w:name="_Toc171597148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F5005</w:t>
      </w:r>
      <w:bookmarkEnd w:id="72"/>
      <w:bookmarkEnd w:id="73"/>
    </w:p>
    <w:p w14:paraId="3B774898" w14:textId="77777777" w:rsidR="006424B9" w:rsidRPr="00705245" w:rsidRDefault="006424B9" w:rsidP="00CE2481">
      <w:pPr>
        <w:numPr>
          <w:ilvl w:val="0"/>
          <w:numId w:val="5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A28B43A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TGAS 프로세서 내에서 활성화된 세션이 아니라 판단할경우(Garbage처리)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1C8AC887" w14:textId="77777777" w:rsidTr="00303D94">
        <w:tc>
          <w:tcPr>
            <w:tcW w:w="1559" w:type="dxa"/>
            <w:shd w:val="clear" w:color="auto" w:fill="8DB3E2"/>
            <w:vAlign w:val="center"/>
          </w:tcPr>
          <w:p w14:paraId="3696FA13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59047F0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6D6D2FC5" w14:textId="77777777" w:rsidTr="00303D94">
        <w:tc>
          <w:tcPr>
            <w:tcW w:w="1559" w:type="dxa"/>
            <w:vAlign w:val="center"/>
          </w:tcPr>
          <w:p w14:paraId="133B9C5E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70EA73E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F5005</w:t>
            </w:r>
          </w:p>
        </w:tc>
      </w:tr>
      <w:tr w:rsidR="006424B9" w:rsidRPr="00705245" w14:paraId="7EE7A698" w14:textId="77777777" w:rsidTr="00303D94">
        <w:tc>
          <w:tcPr>
            <w:tcW w:w="1559" w:type="dxa"/>
            <w:vAlign w:val="center"/>
          </w:tcPr>
          <w:p w14:paraId="10CE8417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DAE3301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7819A471" w14:textId="77777777" w:rsidTr="00303D94">
        <w:tc>
          <w:tcPr>
            <w:tcW w:w="1559" w:type="dxa"/>
            <w:vAlign w:val="center"/>
          </w:tcPr>
          <w:p w14:paraId="17EF116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497A68F7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55E7B448" w14:textId="77777777" w:rsidTr="00303D94">
        <w:tc>
          <w:tcPr>
            <w:tcW w:w="1559" w:type="dxa"/>
            <w:vAlign w:val="center"/>
          </w:tcPr>
          <w:p w14:paraId="0AC685A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7D022238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34FC0466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43419984" w14:textId="77777777" w:rsidR="006424B9" w:rsidRPr="00705245" w:rsidRDefault="006424B9" w:rsidP="00CE2481">
      <w:pPr>
        <w:numPr>
          <w:ilvl w:val="0"/>
          <w:numId w:val="5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46AB3C56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</w:p>
    <w:p w14:paraId="323691D9" w14:textId="77777777" w:rsidR="00133C98" w:rsidRPr="00705245" w:rsidRDefault="006424B9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설정값(~/config/TGAS/AS_REFRESH.cfg의 GARBAGE부분)을 확인한다.</w:t>
      </w:r>
      <w:bookmarkStart w:id="74" w:name="_Toc467606104"/>
    </w:p>
    <w:p w14:paraId="72860D2B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1BB41492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6685F8E2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75" w:name="_Toc171597149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F5006</w:t>
      </w:r>
      <w:bookmarkEnd w:id="74"/>
      <w:bookmarkEnd w:id="75"/>
    </w:p>
    <w:p w14:paraId="3CA9D9C2" w14:textId="77777777" w:rsidR="006424B9" w:rsidRPr="00705245" w:rsidRDefault="006424B9" w:rsidP="00CE2481">
      <w:pPr>
        <w:numPr>
          <w:ilvl w:val="0"/>
          <w:numId w:val="5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5B13B148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eMP에서 CM과의 세션 불일치 현상이 발생할 경우</w:t>
      </w:r>
    </w:p>
    <w:p w14:paraId="1D84EDC7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(이미 사용중인 세션입니다.)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4E68AFDC" w14:textId="77777777" w:rsidTr="00303D94">
        <w:tc>
          <w:tcPr>
            <w:tcW w:w="1559" w:type="dxa"/>
            <w:shd w:val="clear" w:color="auto" w:fill="8DB3E2"/>
            <w:vAlign w:val="center"/>
          </w:tcPr>
          <w:p w14:paraId="0FA29DD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6C8F3EC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3BE2E466" w14:textId="77777777" w:rsidTr="00303D94">
        <w:tc>
          <w:tcPr>
            <w:tcW w:w="1559" w:type="dxa"/>
            <w:vAlign w:val="center"/>
          </w:tcPr>
          <w:p w14:paraId="212F7B17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3591F7F9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F5006</w:t>
            </w:r>
          </w:p>
        </w:tc>
      </w:tr>
      <w:tr w:rsidR="006424B9" w:rsidRPr="00705245" w14:paraId="2ACF53A7" w14:textId="77777777" w:rsidTr="00303D94">
        <w:tc>
          <w:tcPr>
            <w:tcW w:w="1559" w:type="dxa"/>
            <w:vAlign w:val="center"/>
          </w:tcPr>
          <w:p w14:paraId="0A60E7D6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2AABADC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4ACC2AF7" w14:textId="77777777" w:rsidTr="00303D94">
        <w:tc>
          <w:tcPr>
            <w:tcW w:w="1559" w:type="dxa"/>
            <w:vAlign w:val="center"/>
          </w:tcPr>
          <w:p w14:paraId="6EC8FD50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2FAAE97D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3B9C757D" w14:textId="77777777" w:rsidTr="00303D94">
        <w:tc>
          <w:tcPr>
            <w:tcW w:w="1559" w:type="dxa"/>
            <w:vAlign w:val="center"/>
          </w:tcPr>
          <w:p w14:paraId="1599154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2CD3276E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7C53FDAB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3D379157" w14:textId="77777777" w:rsidR="006424B9" w:rsidRPr="00705245" w:rsidRDefault="006424B9" w:rsidP="00CE2481">
      <w:pPr>
        <w:numPr>
          <w:ilvl w:val="0"/>
          <w:numId w:val="5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17CF9924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</w:p>
    <w:p w14:paraId="1232A816" w14:textId="77777777" w:rsidR="00133C98" w:rsidRPr="00705245" w:rsidRDefault="006424B9" w:rsidP="00133C98">
      <w:pPr>
        <w:pStyle w:val="2"/>
        <w:rPr>
          <w:rFonts w:asciiTheme="minorEastAsia" w:eastAsiaTheme="minorEastAsia" w:hAnsiTheme="minorEastAsia"/>
          <w:sz w:val="20"/>
          <w:szCs w:val="20"/>
          <w:highlight w:val="lightGray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  <w:bookmarkStart w:id="76" w:name="_Toc467606105"/>
    </w:p>
    <w:p w14:paraId="3C671BB3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77" w:name="_Toc171597150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F5007</w:t>
      </w:r>
      <w:bookmarkEnd w:id="76"/>
      <w:bookmarkEnd w:id="77"/>
    </w:p>
    <w:p w14:paraId="5A9E7559" w14:textId="77777777" w:rsidR="006424B9" w:rsidRPr="00705245" w:rsidRDefault="006424B9" w:rsidP="00CE2481">
      <w:pPr>
        <w:numPr>
          <w:ilvl w:val="0"/>
          <w:numId w:val="5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0C08B093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인입된 SDP 메시지가 규격에 맞지 않은 Syntax를 사용한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59A48FD6" w14:textId="77777777" w:rsidTr="00303D94">
        <w:tc>
          <w:tcPr>
            <w:tcW w:w="1559" w:type="dxa"/>
            <w:shd w:val="clear" w:color="auto" w:fill="8DB3E2"/>
            <w:vAlign w:val="center"/>
          </w:tcPr>
          <w:p w14:paraId="446AB7B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D15D54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2BD6144F" w14:textId="77777777" w:rsidTr="00303D94">
        <w:tc>
          <w:tcPr>
            <w:tcW w:w="1559" w:type="dxa"/>
            <w:vAlign w:val="center"/>
          </w:tcPr>
          <w:p w14:paraId="192EECAC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383A337D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F5007</w:t>
            </w:r>
          </w:p>
        </w:tc>
      </w:tr>
      <w:tr w:rsidR="006424B9" w:rsidRPr="00705245" w14:paraId="6294935B" w14:textId="77777777" w:rsidTr="00303D94">
        <w:tc>
          <w:tcPr>
            <w:tcW w:w="1559" w:type="dxa"/>
            <w:vAlign w:val="center"/>
          </w:tcPr>
          <w:p w14:paraId="4ED5E2A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7E6422B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7DE50E0D" w14:textId="77777777" w:rsidTr="00303D94">
        <w:tc>
          <w:tcPr>
            <w:tcW w:w="1559" w:type="dxa"/>
            <w:vAlign w:val="center"/>
          </w:tcPr>
          <w:p w14:paraId="78E5F1F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288127E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1B985B7F" w14:textId="77777777" w:rsidTr="00303D94">
        <w:tc>
          <w:tcPr>
            <w:tcW w:w="1559" w:type="dxa"/>
            <w:vAlign w:val="center"/>
          </w:tcPr>
          <w:p w14:paraId="575904F4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0D1FE4C7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3EFAC944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3607FD09" w14:textId="77777777" w:rsidR="006424B9" w:rsidRPr="00705245" w:rsidRDefault="006424B9" w:rsidP="00CE2481">
      <w:pPr>
        <w:numPr>
          <w:ilvl w:val="0"/>
          <w:numId w:val="5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6B83191C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</w:p>
    <w:p w14:paraId="1F673505" w14:textId="77777777" w:rsidR="00133C98" w:rsidRPr="00705245" w:rsidRDefault="006424B9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로그를 통하여 인입된 SDP 내용을 확인한다.</w:t>
      </w:r>
      <w:bookmarkStart w:id="78" w:name="_Toc467606106"/>
    </w:p>
    <w:p w14:paraId="5569BF61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54DFDFC7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2B98B295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79" w:name="_Toc171597151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F5008</w:t>
      </w:r>
      <w:bookmarkEnd w:id="78"/>
      <w:bookmarkEnd w:id="79"/>
    </w:p>
    <w:p w14:paraId="1C07B714" w14:textId="77777777" w:rsidR="006424B9" w:rsidRPr="00705245" w:rsidRDefault="006424B9" w:rsidP="00CE2481">
      <w:pPr>
        <w:numPr>
          <w:ilvl w:val="0"/>
          <w:numId w:val="5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F072F89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해당 세션에 송수신되는 미디어가 없습니다.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07D4D4ED" w14:textId="77777777" w:rsidTr="00303D94">
        <w:tc>
          <w:tcPr>
            <w:tcW w:w="1559" w:type="dxa"/>
            <w:shd w:val="clear" w:color="auto" w:fill="8DB3E2"/>
            <w:vAlign w:val="center"/>
          </w:tcPr>
          <w:p w14:paraId="01B7A09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7C98AA93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4851F892" w14:textId="77777777" w:rsidTr="00303D94">
        <w:tc>
          <w:tcPr>
            <w:tcW w:w="1559" w:type="dxa"/>
            <w:vAlign w:val="center"/>
          </w:tcPr>
          <w:p w14:paraId="0AF93489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1561143C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F5008</w:t>
            </w:r>
          </w:p>
        </w:tc>
      </w:tr>
      <w:tr w:rsidR="006424B9" w:rsidRPr="00705245" w14:paraId="49357EE4" w14:textId="77777777" w:rsidTr="00303D94">
        <w:tc>
          <w:tcPr>
            <w:tcW w:w="1559" w:type="dxa"/>
            <w:vAlign w:val="center"/>
          </w:tcPr>
          <w:p w14:paraId="0BB9CA6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71970205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300BE2E1" w14:textId="77777777" w:rsidTr="00303D94">
        <w:tc>
          <w:tcPr>
            <w:tcW w:w="1559" w:type="dxa"/>
            <w:vAlign w:val="center"/>
          </w:tcPr>
          <w:p w14:paraId="2451BB16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6E82EEB1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545436AA" w14:textId="77777777" w:rsidTr="00303D94">
        <w:tc>
          <w:tcPr>
            <w:tcW w:w="1559" w:type="dxa"/>
            <w:vAlign w:val="center"/>
          </w:tcPr>
          <w:p w14:paraId="530B9ED7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7FD9746B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3DC1F319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497C9AB" w14:textId="77777777" w:rsidR="006424B9" w:rsidRPr="00705245" w:rsidRDefault="006424B9" w:rsidP="00CE2481">
      <w:pPr>
        <w:numPr>
          <w:ilvl w:val="0"/>
          <w:numId w:val="5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5E2078D1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</w:p>
    <w:p w14:paraId="1EC7BFA5" w14:textId="77777777" w:rsidR="006424B9" w:rsidRPr="00705245" w:rsidRDefault="006424B9" w:rsidP="006424B9">
      <w:pPr>
        <w:ind w:left="360" w:firstLine="44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설정값(~/config/TGAS/AS_REFRESH.cfg의 NETFAIL부분)을 확인한다.</w:t>
      </w:r>
    </w:p>
    <w:p w14:paraId="700FEEFC" w14:textId="77777777" w:rsidR="006424B9" w:rsidRPr="00705245" w:rsidRDefault="006424B9" w:rsidP="006424B9">
      <w:pPr>
        <w:ind w:left="360" w:firstLine="44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 - KILL값이 1일 경우 기능 ON, 0일경우 기능 OFF</w:t>
      </w:r>
    </w:p>
    <w:p w14:paraId="2E5035C8" w14:textId="77777777" w:rsidR="006424B9" w:rsidRPr="00705245" w:rsidRDefault="006424B9" w:rsidP="006424B9">
      <w:pPr>
        <w:ind w:left="360" w:firstLine="44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2.3) 설정값(~/config/TGAS/AS_REFRESH.cfg의 TIMER부분)을 확인한다.</w:t>
      </w:r>
    </w:p>
    <w:p w14:paraId="562BF36D" w14:textId="77777777" w:rsidR="00133C98" w:rsidRPr="00705245" w:rsidRDefault="006424B9" w:rsidP="002979A2">
      <w:pPr>
        <w:ind w:left="360" w:firstLine="44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 - </w:t>
      </w:r>
      <w:r w:rsidRPr="00705245">
        <w:rPr>
          <w:rFonts w:asciiTheme="minorEastAsia" w:eastAsiaTheme="minorEastAsia" w:hAnsiTheme="minorEastAsia" w:cs="Tahoma"/>
          <w:szCs w:val="20"/>
        </w:rPr>
        <w:t>ValidAliveTime</w:t>
      </w:r>
      <w:r w:rsidRPr="00705245">
        <w:rPr>
          <w:rFonts w:asciiTheme="minorEastAsia" w:eastAsiaTheme="minorEastAsia" w:hAnsiTheme="minorEastAsia" w:cs="Tahoma" w:hint="eastAsia"/>
          <w:szCs w:val="20"/>
        </w:rPr>
        <w:t>값(초)의 시간 동안 미디어가 없을경우 기능동작함.</w:t>
      </w:r>
      <w:bookmarkStart w:id="80" w:name="_Toc467606107"/>
    </w:p>
    <w:p w14:paraId="6F267828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31DC9563" w14:textId="77777777" w:rsidR="002979A2" w:rsidRPr="00705245" w:rsidRDefault="002979A2" w:rsidP="002979A2">
      <w:pPr>
        <w:ind w:left="360" w:firstLine="440"/>
        <w:rPr>
          <w:rFonts w:asciiTheme="minorEastAsia" w:eastAsiaTheme="minorEastAsia" w:hAnsiTheme="minorEastAsia" w:cs="Tahoma"/>
          <w:szCs w:val="20"/>
        </w:rPr>
      </w:pPr>
    </w:p>
    <w:p w14:paraId="765BBE5E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81" w:name="_Toc171597152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F5009</w:t>
      </w:r>
      <w:bookmarkEnd w:id="80"/>
      <w:bookmarkEnd w:id="81"/>
    </w:p>
    <w:p w14:paraId="38A32053" w14:textId="77777777" w:rsidR="006424B9" w:rsidRPr="00705245" w:rsidRDefault="006424B9" w:rsidP="00CE2481">
      <w:pPr>
        <w:numPr>
          <w:ilvl w:val="0"/>
          <w:numId w:val="5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51BD383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수용할 수 없는 Content Type입니다.</w:t>
      </w:r>
    </w:p>
    <w:p w14:paraId="778E2DBD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(SIP 메시지의 Content-Type헤더의 값이 application/sdp 가 아닌 경우)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318A063D" w14:textId="77777777" w:rsidTr="00303D94">
        <w:tc>
          <w:tcPr>
            <w:tcW w:w="1559" w:type="dxa"/>
            <w:shd w:val="clear" w:color="auto" w:fill="8DB3E2"/>
            <w:vAlign w:val="center"/>
          </w:tcPr>
          <w:p w14:paraId="247DB41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57340C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7FB1F3AD" w14:textId="77777777" w:rsidTr="00303D94">
        <w:tc>
          <w:tcPr>
            <w:tcW w:w="1559" w:type="dxa"/>
            <w:vAlign w:val="center"/>
          </w:tcPr>
          <w:p w14:paraId="171E1F1D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799C63E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F5009</w:t>
            </w:r>
          </w:p>
        </w:tc>
      </w:tr>
      <w:tr w:rsidR="006424B9" w:rsidRPr="00705245" w14:paraId="1E2F06DC" w14:textId="77777777" w:rsidTr="00303D94">
        <w:tc>
          <w:tcPr>
            <w:tcW w:w="1559" w:type="dxa"/>
            <w:vAlign w:val="center"/>
          </w:tcPr>
          <w:p w14:paraId="68DE34C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F9C672D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29C1257A" w14:textId="77777777" w:rsidTr="00303D94">
        <w:tc>
          <w:tcPr>
            <w:tcW w:w="1559" w:type="dxa"/>
            <w:vAlign w:val="center"/>
          </w:tcPr>
          <w:p w14:paraId="0D26F3C7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2A62C235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47EA1F94" w14:textId="77777777" w:rsidTr="00303D94">
        <w:tc>
          <w:tcPr>
            <w:tcW w:w="1559" w:type="dxa"/>
            <w:vAlign w:val="center"/>
          </w:tcPr>
          <w:p w14:paraId="71C771F7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0B6BF6DC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7BCA3971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180AAB99" w14:textId="77777777" w:rsidR="006424B9" w:rsidRPr="00705245" w:rsidRDefault="006424B9" w:rsidP="00CE2481">
      <w:pPr>
        <w:numPr>
          <w:ilvl w:val="0"/>
          <w:numId w:val="5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6C65D6AF" w14:textId="77777777" w:rsidR="00133C98" w:rsidRPr="00705245" w:rsidRDefault="006424B9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  <w:bookmarkStart w:id="82" w:name="_Toc467606108"/>
    </w:p>
    <w:p w14:paraId="19E9EA11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3DC556A2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56995121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52CA3561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83" w:name="_Toc171597153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F500A</w:t>
      </w:r>
      <w:bookmarkEnd w:id="82"/>
      <w:bookmarkEnd w:id="83"/>
    </w:p>
    <w:p w14:paraId="326EB4A3" w14:textId="77777777" w:rsidR="006424B9" w:rsidRPr="00705245" w:rsidRDefault="006424B9" w:rsidP="00CE2481">
      <w:pPr>
        <w:numPr>
          <w:ilvl w:val="0"/>
          <w:numId w:val="5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5C14A85B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TGAS프로세서에서 TGA프로세서와의 연동에 문제가 있을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76063B92" w14:textId="77777777" w:rsidTr="00303D94">
        <w:tc>
          <w:tcPr>
            <w:tcW w:w="1559" w:type="dxa"/>
            <w:shd w:val="clear" w:color="auto" w:fill="8DB3E2"/>
            <w:vAlign w:val="center"/>
          </w:tcPr>
          <w:p w14:paraId="1F8B8E6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7E34CC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2C30F6ED" w14:textId="77777777" w:rsidTr="00303D94">
        <w:tc>
          <w:tcPr>
            <w:tcW w:w="1559" w:type="dxa"/>
            <w:vAlign w:val="center"/>
          </w:tcPr>
          <w:p w14:paraId="68284DD7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6D3F3068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F500A</w:t>
            </w:r>
          </w:p>
        </w:tc>
      </w:tr>
      <w:tr w:rsidR="006424B9" w:rsidRPr="00705245" w14:paraId="042514B3" w14:textId="77777777" w:rsidTr="00303D94">
        <w:tc>
          <w:tcPr>
            <w:tcW w:w="1559" w:type="dxa"/>
            <w:vAlign w:val="center"/>
          </w:tcPr>
          <w:p w14:paraId="6D7DA05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077DE774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317FA507" w14:textId="77777777" w:rsidTr="00303D94">
        <w:tc>
          <w:tcPr>
            <w:tcW w:w="1559" w:type="dxa"/>
            <w:vAlign w:val="center"/>
          </w:tcPr>
          <w:p w14:paraId="1D97DC6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65EF89A0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37BFA112" w14:textId="77777777" w:rsidTr="00303D94">
        <w:tc>
          <w:tcPr>
            <w:tcW w:w="1559" w:type="dxa"/>
            <w:vAlign w:val="center"/>
          </w:tcPr>
          <w:p w14:paraId="08EAD896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4839A35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4D9303C2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1C04099D" w14:textId="77777777" w:rsidR="006424B9" w:rsidRPr="00705245" w:rsidRDefault="006424B9" w:rsidP="00CE2481">
      <w:pPr>
        <w:numPr>
          <w:ilvl w:val="0"/>
          <w:numId w:val="5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61F1813C" w14:textId="77777777" w:rsidR="00133C98" w:rsidRPr="00705245" w:rsidRDefault="006424B9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  <w:bookmarkStart w:id="84" w:name="_Toc467606109"/>
    </w:p>
    <w:p w14:paraId="08F7B34A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21A5E537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745745D2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85" w:name="_Toc171597154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F500B</w:t>
      </w:r>
      <w:bookmarkEnd w:id="84"/>
      <w:bookmarkEnd w:id="85"/>
    </w:p>
    <w:p w14:paraId="531E7722" w14:textId="77777777" w:rsidR="006424B9" w:rsidRPr="00705245" w:rsidRDefault="006424B9" w:rsidP="00CE2481">
      <w:pPr>
        <w:numPr>
          <w:ilvl w:val="0"/>
          <w:numId w:val="5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52CD3847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Early Media Session에서 문제가 발생한 경우</w:t>
      </w:r>
    </w:p>
    <w:p w14:paraId="25F4EF56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(Offer와 Answer의 방향 인식이 잘못된 경우)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72A16D4F" w14:textId="77777777" w:rsidTr="00303D94">
        <w:tc>
          <w:tcPr>
            <w:tcW w:w="1559" w:type="dxa"/>
            <w:shd w:val="clear" w:color="auto" w:fill="8DB3E2"/>
            <w:vAlign w:val="center"/>
          </w:tcPr>
          <w:p w14:paraId="408E6D2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2FEC391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4C4CB9C9" w14:textId="77777777" w:rsidTr="00303D94">
        <w:tc>
          <w:tcPr>
            <w:tcW w:w="1559" w:type="dxa"/>
            <w:vAlign w:val="center"/>
          </w:tcPr>
          <w:p w14:paraId="35EB7586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2508590B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F5001</w:t>
            </w:r>
          </w:p>
        </w:tc>
      </w:tr>
      <w:tr w:rsidR="006424B9" w:rsidRPr="00705245" w14:paraId="27B97A95" w14:textId="77777777" w:rsidTr="00303D94">
        <w:tc>
          <w:tcPr>
            <w:tcW w:w="1559" w:type="dxa"/>
            <w:vAlign w:val="center"/>
          </w:tcPr>
          <w:p w14:paraId="3680361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6FA8545E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05732348" w14:textId="77777777" w:rsidTr="00303D94">
        <w:tc>
          <w:tcPr>
            <w:tcW w:w="1559" w:type="dxa"/>
            <w:vAlign w:val="center"/>
          </w:tcPr>
          <w:p w14:paraId="11A0774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40CADC4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31263C74" w14:textId="77777777" w:rsidTr="00303D94">
        <w:tc>
          <w:tcPr>
            <w:tcW w:w="1559" w:type="dxa"/>
            <w:vAlign w:val="center"/>
          </w:tcPr>
          <w:p w14:paraId="2D1D23E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51F7F95D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22E9F58D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047DD9AC" w14:textId="77777777" w:rsidR="006424B9" w:rsidRPr="00705245" w:rsidRDefault="006424B9" w:rsidP="00CE2481">
      <w:pPr>
        <w:numPr>
          <w:ilvl w:val="0"/>
          <w:numId w:val="5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6B145ED8" w14:textId="77777777" w:rsidR="00133C98" w:rsidRPr="00705245" w:rsidRDefault="006424B9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  <w:bookmarkStart w:id="86" w:name="_Toc467606110"/>
    </w:p>
    <w:p w14:paraId="078769A0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70EBDAFD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233D2122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87" w:name="_Toc171597155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F500C</w:t>
      </w:r>
      <w:bookmarkEnd w:id="86"/>
      <w:bookmarkEnd w:id="87"/>
    </w:p>
    <w:p w14:paraId="7B2CEDB0" w14:textId="77777777" w:rsidR="006424B9" w:rsidRPr="00705245" w:rsidRDefault="006424B9" w:rsidP="00CE2481">
      <w:pPr>
        <w:numPr>
          <w:ilvl w:val="0"/>
          <w:numId w:val="5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05A77F10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TGAS에서 인입된 ADD 메시지의 Response를 전달하지 못하고 Timeout발생한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32DC4D1B" w14:textId="77777777" w:rsidTr="00303D94">
        <w:tc>
          <w:tcPr>
            <w:tcW w:w="1559" w:type="dxa"/>
            <w:shd w:val="clear" w:color="auto" w:fill="8DB3E2"/>
            <w:vAlign w:val="center"/>
          </w:tcPr>
          <w:p w14:paraId="05C241B0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85EAB3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7782EEC6" w14:textId="77777777" w:rsidTr="00303D94">
        <w:tc>
          <w:tcPr>
            <w:tcW w:w="1559" w:type="dxa"/>
            <w:vAlign w:val="center"/>
          </w:tcPr>
          <w:p w14:paraId="4886C7A5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75A5DFAD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F500C</w:t>
            </w:r>
          </w:p>
        </w:tc>
      </w:tr>
      <w:tr w:rsidR="006424B9" w:rsidRPr="00705245" w14:paraId="127B7423" w14:textId="77777777" w:rsidTr="00303D94">
        <w:tc>
          <w:tcPr>
            <w:tcW w:w="1559" w:type="dxa"/>
            <w:vAlign w:val="center"/>
          </w:tcPr>
          <w:p w14:paraId="750F16B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EE857C1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3BC0F446" w14:textId="77777777" w:rsidTr="00303D94">
        <w:tc>
          <w:tcPr>
            <w:tcW w:w="1559" w:type="dxa"/>
            <w:vAlign w:val="center"/>
          </w:tcPr>
          <w:p w14:paraId="2523213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4FBDB47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1C29E7C4" w14:textId="77777777" w:rsidTr="00303D94">
        <w:tc>
          <w:tcPr>
            <w:tcW w:w="1559" w:type="dxa"/>
            <w:vAlign w:val="center"/>
          </w:tcPr>
          <w:p w14:paraId="7468005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54E2CEF1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0EAD197B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21B73DE8" w14:textId="77777777" w:rsidR="006424B9" w:rsidRPr="00705245" w:rsidRDefault="006424B9" w:rsidP="00CE2481">
      <w:pPr>
        <w:numPr>
          <w:ilvl w:val="0"/>
          <w:numId w:val="5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0DCEA5EE" w14:textId="77777777" w:rsidR="00133C98" w:rsidRPr="00705245" w:rsidRDefault="006424B9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  <w:bookmarkStart w:id="88" w:name="_Toc467606111"/>
    </w:p>
    <w:p w14:paraId="4BC05B39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2D7889A7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04458D62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89" w:name="_Toc171597156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F500D</w:t>
      </w:r>
      <w:bookmarkEnd w:id="88"/>
      <w:bookmarkEnd w:id="89"/>
    </w:p>
    <w:p w14:paraId="7B4DA78A" w14:textId="77777777" w:rsidR="006424B9" w:rsidRPr="00705245" w:rsidRDefault="006424B9" w:rsidP="00CE2481">
      <w:pPr>
        <w:numPr>
          <w:ilvl w:val="0"/>
          <w:numId w:val="5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D214926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TGAS에서 인입된 MOD 메시지의 Response를 전달하지 못하고 Timeout발생한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5566C83E" w14:textId="77777777" w:rsidTr="00303D94">
        <w:tc>
          <w:tcPr>
            <w:tcW w:w="1559" w:type="dxa"/>
            <w:shd w:val="clear" w:color="auto" w:fill="8DB3E2"/>
            <w:vAlign w:val="center"/>
          </w:tcPr>
          <w:p w14:paraId="310025ED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6DBBB6F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306A6E57" w14:textId="77777777" w:rsidTr="00303D94">
        <w:tc>
          <w:tcPr>
            <w:tcW w:w="1559" w:type="dxa"/>
            <w:vAlign w:val="center"/>
          </w:tcPr>
          <w:p w14:paraId="631CDA72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64F54524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F500D</w:t>
            </w:r>
          </w:p>
        </w:tc>
      </w:tr>
      <w:tr w:rsidR="006424B9" w:rsidRPr="00705245" w14:paraId="74689596" w14:textId="77777777" w:rsidTr="00303D94">
        <w:tc>
          <w:tcPr>
            <w:tcW w:w="1559" w:type="dxa"/>
            <w:vAlign w:val="center"/>
          </w:tcPr>
          <w:p w14:paraId="7E17C78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714EBAFE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34B91EF2" w14:textId="77777777" w:rsidTr="00303D94">
        <w:tc>
          <w:tcPr>
            <w:tcW w:w="1559" w:type="dxa"/>
            <w:vAlign w:val="center"/>
          </w:tcPr>
          <w:p w14:paraId="6B3F8A4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7FA9EB69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3E18BFF6" w14:textId="77777777" w:rsidTr="00303D94">
        <w:tc>
          <w:tcPr>
            <w:tcW w:w="1559" w:type="dxa"/>
            <w:vAlign w:val="center"/>
          </w:tcPr>
          <w:p w14:paraId="3CE4F0D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5F97560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56892345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661B0546" w14:textId="77777777" w:rsidR="006424B9" w:rsidRPr="00705245" w:rsidRDefault="006424B9" w:rsidP="00CE2481">
      <w:pPr>
        <w:numPr>
          <w:ilvl w:val="0"/>
          <w:numId w:val="5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35A64E42" w14:textId="77777777" w:rsidR="00133C98" w:rsidRPr="00705245" w:rsidRDefault="006424B9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  <w:bookmarkStart w:id="90" w:name="_Toc467606112"/>
    </w:p>
    <w:p w14:paraId="48150F2B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6AF3D29D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26E3C3C1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91" w:name="_Toc171597157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F500E</w:t>
      </w:r>
      <w:bookmarkEnd w:id="90"/>
      <w:bookmarkEnd w:id="91"/>
    </w:p>
    <w:p w14:paraId="0AD97A30" w14:textId="77777777" w:rsidR="006424B9" w:rsidRPr="00705245" w:rsidRDefault="006424B9" w:rsidP="00CE2481">
      <w:pPr>
        <w:numPr>
          <w:ilvl w:val="0"/>
          <w:numId w:val="5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54314A52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TGAS에서 인입된 DEL 메시지의 Response를 전달하지 못하고 Timeout발생한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7F1D42B0" w14:textId="77777777" w:rsidTr="00303D94">
        <w:tc>
          <w:tcPr>
            <w:tcW w:w="1559" w:type="dxa"/>
            <w:shd w:val="clear" w:color="auto" w:fill="8DB3E2"/>
            <w:vAlign w:val="center"/>
          </w:tcPr>
          <w:p w14:paraId="01FCFF30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61D68E4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2543C968" w14:textId="77777777" w:rsidTr="00303D94">
        <w:tc>
          <w:tcPr>
            <w:tcW w:w="1559" w:type="dxa"/>
            <w:vAlign w:val="center"/>
          </w:tcPr>
          <w:p w14:paraId="20944550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7333CCC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F500E</w:t>
            </w:r>
          </w:p>
        </w:tc>
      </w:tr>
      <w:tr w:rsidR="006424B9" w:rsidRPr="00705245" w14:paraId="48F207B6" w14:textId="77777777" w:rsidTr="00303D94">
        <w:tc>
          <w:tcPr>
            <w:tcW w:w="1559" w:type="dxa"/>
            <w:vAlign w:val="center"/>
          </w:tcPr>
          <w:p w14:paraId="34926FD3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70D8D1B5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0E5E6016" w14:textId="77777777" w:rsidTr="00303D94">
        <w:tc>
          <w:tcPr>
            <w:tcW w:w="1559" w:type="dxa"/>
            <w:vAlign w:val="center"/>
          </w:tcPr>
          <w:p w14:paraId="081EADC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BFE85C4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0E001445" w14:textId="77777777" w:rsidTr="00303D94">
        <w:tc>
          <w:tcPr>
            <w:tcW w:w="1559" w:type="dxa"/>
            <w:vAlign w:val="center"/>
          </w:tcPr>
          <w:p w14:paraId="5598E217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65266BBD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3416500B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7097995" w14:textId="77777777" w:rsidR="006424B9" w:rsidRPr="00705245" w:rsidRDefault="006424B9" w:rsidP="00CE2481">
      <w:pPr>
        <w:numPr>
          <w:ilvl w:val="0"/>
          <w:numId w:val="5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218A1CD3" w14:textId="77777777" w:rsidR="00133C98" w:rsidRPr="00705245" w:rsidRDefault="006424B9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  <w:bookmarkStart w:id="92" w:name="_Toc467606113"/>
    </w:p>
    <w:p w14:paraId="4A80A05F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43952E8F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4D27F9D1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93" w:name="_Toc171597158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F500F</w:t>
      </w:r>
      <w:bookmarkEnd w:id="92"/>
      <w:bookmarkEnd w:id="93"/>
    </w:p>
    <w:p w14:paraId="11A7A6E9" w14:textId="77777777" w:rsidR="006424B9" w:rsidRPr="00705245" w:rsidRDefault="006424B9" w:rsidP="00CE2481">
      <w:pPr>
        <w:numPr>
          <w:ilvl w:val="0"/>
          <w:numId w:val="6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7BB0645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Offer 메시지 이후에 Answer 메시지가 인입되지 않고 Timeout 발생한 경우</w:t>
      </w:r>
    </w:p>
    <w:p w14:paraId="0CEC65CD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(INVITE 이후에 200OK 오지 않음 등)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099528CA" w14:textId="77777777" w:rsidTr="00303D94">
        <w:tc>
          <w:tcPr>
            <w:tcW w:w="1559" w:type="dxa"/>
            <w:shd w:val="clear" w:color="auto" w:fill="8DB3E2"/>
            <w:vAlign w:val="center"/>
          </w:tcPr>
          <w:p w14:paraId="640A300E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75E266F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6601DB1C" w14:textId="77777777" w:rsidTr="00303D94">
        <w:tc>
          <w:tcPr>
            <w:tcW w:w="1559" w:type="dxa"/>
            <w:vAlign w:val="center"/>
          </w:tcPr>
          <w:p w14:paraId="3A4A880D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58523D2D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F500F</w:t>
            </w:r>
          </w:p>
        </w:tc>
      </w:tr>
      <w:tr w:rsidR="006424B9" w:rsidRPr="00705245" w14:paraId="22D7E7C6" w14:textId="77777777" w:rsidTr="00303D94">
        <w:tc>
          <w:tcPr>
            <w:tcW w:w="1559" w:type="dxa"/>
            <w:vAlign w:val="center"/>
          </w:tcPr>
          <w:p w14:paraId="703FB35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6D0C9BB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0A3DEB95" w14:textId="77777777" w:rsidTr="00303D94">
        <w:tc>
          <w:tcPr>
            <w:tcW w:w="1559" w:type="dxa"/>
            <w:vAlign w:val="center"/>
          </w:tcPr>
          <w:p w14:paraId="4FE34C6E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DF7E5F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5AE545C2" w14:textId="77777777" w:rsidTr="00303D94">
        <w:tc>
          <w:tcPr>
            <w:tcW w:w="1559" w:type="dxa"/>
            <w:vAlign w:val="center"/>
          </w:tcPr>
          <w:p w14:paraId="0483651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FCA9C91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28B21093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2329CDC" w14:textId="77777777" w:rsidR="006424B9" w:rsidRPr="00705245" w:rsidRDefault="006424B9" w:rsidP="00CE2481">
      <w:pPr>
        <w:numPr>
          <w:ilvl w:val="0"/>
          <w:numId w:val="6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AB88C5E" w14:textId="77777777" w:rsidR="00133C98" w:rsidRPr="00705245" w:rsidRDefault="006424B9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  <w:bookmarkStart w:id="94" w:name="_Toc467606114"/>
    </w:p>
    <w:p w14:paraId="14EDFA4C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08A7EABD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2CE4FFD2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95" w:name="_Toc171597159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F5011</w:t>
      </w:r>
      <w:bookmarkEnd w:id="94"/>
      <w:bookmarkEnd w:id="95"/>
    </w:p>
    <w:p w14:paraId="6836E6BD" w14:textId="77777777" w:rsidR="006424B9" w:rsidRPr="00705245" w:rsidRDefault="006424B9" w:rsidP="00CE2481">
      <w:pPr>
        <w:numPr>
          <w:ilvl w:val="0"/>
          <w:numId w:val="6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D3EDD7E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eMP에 할당된 프로세스 자원이 부족합니다.</w:t>
      </w:r>
    </w:p>
    <w:p w14:paraId="0FC3F5C8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(할당된 IP, Port로 모든 자원이 Full인 경우)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64FCF297" w14:textId="77777777" w:rsidTr="00303D94">
        <w:tc>
          <w:tcPr>
            <w:tcW w:w="1559" w:type="dxa"/>
            <w:shd w:val="clear" w:color="auto" w:fill="8DB3E2"/>
            <w:vAlign w:val="center"/>
          </w:tcPr>
          <w:p w14:paraId="6BB8A650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5D12EC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4C87BD33" w14:textId="77777777" w:rsidTr="00303D94">
        <w:tc>
          <w:tcPr>
            <w:tcW w:w="1559" w:type="dxa"/>
            <w:vAlign w:val="center"/>
          </w:tcPr>
          <w:p w14:paraId="56F38AAF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581C30C4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F5011</w:t>
            </w:r>
          </w:p>
        </w:tc>
      </w:tr>
      <w:tr w:rsidR="006424B9" w:rsidRPr="00705245" w14:paraId="2025675D" w14:textId="77777777" w:rsidTr="00303D94">
        <w:tc>
          <w:tcPr>
            <w:tcW w:w="1559" w:type="dxa"/>
            <w:vAlign w:val="center"/>
          </w:tcPr>
          <w:p w14:paraId="0E7219E2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A57AA19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49F063DE" w14:textId="77777777" w:rsidTr="00303D94">
        <w:tc>
          <w:tcPr>
            <w:tcW w:w="1559" w:type="dxa"/>
            <w:vAlign w:val="center"/>
          </w:tcPr>
          <w:p w14:paraId="55FB0BF0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B05D60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456942EF" w14:textId="77777777" w:rsidTr="00303D94">
        <w:tc>
          <w:tcPr>
            <w:tcW w:w="1559" w:type="dxa"/>
            <w:vAlign w:val="center"/>
          </w:tcPr>
          <w:p w14:paraId="263424A0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96DD3F5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723997FF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2689154A" w14:textId="77777777" w:rsidR="006424B9" w:rsidRPr="00705245" w:rsidRDefault="006424B9" w:rsidP="00CE2481">
      <w:pPr>
        <w:numPr>
          <w:ilvl w:val="0"/>
          <w:numId w:val="6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740270E7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</w:p>
    <w:p w14:paraId="1CB23087" w14:textId="77777777" w:rsidR="00133C98" w:rsidRPr="00705245" w:rsidRDefault="006424B9" w:rsidP="002979A2">
      <w:pPr>
        <w:ind w:left="360" w:firstLine="44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GUI, MMI 등에서 미디어 자원 할당 상태를 점검한다.</w:t>
      </w:r>
      <w:bookmarkStart w:id="96" w:name="_Toc467606115"/>
    </w:p>
    <w:p w14:paraId="7AFC6004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3EFC6367" w14:textId="77777777" w:rsidR="002979A2" w:rsidRPr="00705245" w:rsidRDefault="002979A2" w:rsidP="002979A2">
      <w:pPr>
        <w:ind w:left="360" w:firstLine="440"/>
        <w:rPr>
          <w:rFonts w:asciiTheme="minorEastAsia" w:eastAsiaTheme="minorEastAsia" w:hAnsiTheme="minorEastAsia" w:cs="Tahoma"/>
          <w:szCs w:val="20"/>
        </w:rPr>
      </w:pPr>
    </w:p>
    <w:p w14:paraId="737E3A43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97" w:name="_Toc171597160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F5012</w:t>
      </w:r>
      <w:bookmarkEnd w:id="96"/>
      <w:bookmarkEnd w:id="97"/>
    </w:p>
    <w:p w14:paraId="4C8DFFFE" w14:textId="77777777" w:rsidR="006424B9" w:rsidRPr="00705245" w:rsidRDefault="006424B9" w:rsidP="00CE2481">
      <w:pPr>
        <w:numPr>
          <w:ilvl w:val="0"/>
          <w:numId w:val="6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7EA2A396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TRTE(미디어 그룹) 정보를 찾을 수 없습니다.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55F361BD" w14:textId="77777777" w:rsidTr="00303D94">
        <w:tc>
          <w:tcPr>
            <w:tcW w:w="1559" w:type="dxa"/>
            <w:shd w:val="clear" w:color="auto" w:fill="8DB3E2"/>
            <w:vAlign w:val="center"/>
          </w:tcPr>
          <w:p w14:paraId="406ABC69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59CAD8FE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51FE3D27" w14:textId="77777777" w:rsidTr="00303D94">
        <w:tc>
          <w:tcPr>
            <w:tcW w:w="1559" w:type="dxa"/>
            <w:vAlign w:val="center"/>
          </w:tcPr>
          <w:p w14:paraId="74F964DA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1E9EED31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F5012</w:t>
            </w:r>
          </w:p>
        </w:tc>
      </w:tr>
      <w:tr w:rsidR="006424B9" w:rsidRPr="00705245" w14:paraId="7DF86C4D" w14:textId="77777777" w:rsidTr="00303D94">
        <w:tc>
          <w:tcPr>
            <w:tcW w:w="1559" w:type="dxa"/>
            <w:vAlign w:val="center"/>
          </w:tcPr>
          <w:p w14:paraId="217CDE8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E71C752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36ED5655" w14:textId="77777777" w:rsidTr="00303D94">
        <w:tc>
          <w:tcPr>
            <w:tcW w:w="1559" w:type="dxa"/>
            <w:vAlign w:val="center"/>
          </w:tcPr>
          <w:p w14:paraId="3E5FCC2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7C2873BF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14480C55" w14:textId="77777777" w:rsidTr="00303D94">
        <w:tc>
          <w:tcPr>
            <w:tcW w:w="1559" w:type="dxa"/>
            <w:vAlign w:val="center"/>
          </w:tcPr>
          <w:p w14:paraId="4A15BCBE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EF691E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2B0DE24F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4EAFCAD6" w14:textId="77777777" w:rsidR="006424B9" w:rsidRPr="00705245" w:rsidRDefault="006424B9" w:rsidP="00CE2481">
      <w:pPr>
        <w:numPr>
          <w:ilvl w:val="0"/>
          <w:numId w:val="6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4905614A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</w:p>
    <w:p w14:paraId="6E721CC9" w14:textId="77777777" w:rsidR="00133C98" w:rsidRPr="00705245" w:rsidRDefault="006424B9" w:rsidP="002979A2">
      <w:pPr>
        <w:ind w:left="360" w:firstLine="44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MMI에서 CM의 ROUTE조회 부분의 TRTE 값과 eMP의 Media Route부분이 정상적으로 연동되었는지 확인한다.</w:t>
      </w:r>
      <w:bookmarkStart w:id="98" w:name="_Toc467606116"/>
    </w:p>
    <w:p w14:paraId="2AC7411C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39198CD7" w14:textId="77777777" w:rsidR="002979A2" w:rsidRPr="00705245" w:rsidRDefault="002979A2" w:rsidP="002979A2">
      <w:pPr>
        <w:ind w:left="360" w:firstLine="440"/>
        <w:rPr>
          <w:rFonts w:asciiTheme="minorEastAsia" w:eastAsiaTheme="minorEastAsia" w:hAnsiTheme="minorEastAsia" w:cs="Tahoma"/>
          <w:szCs w:val="20"/>
        </w:rPr>
      </w:pPr>
    </w:p>
    <w:p w14:paraId="243CDA64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99" w:name="_Toc171597161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F5013</w:t>
      </w:r>
      <w:bookmarkEnd w:id="98"/>
      <w:bookmarkEnd w:id="99"/>
    </w:p>
    <w:p w14:paraId="4D92F057" w14:textId="77777777" w:rsidR="006424B9" w:rsidRPr="00705245" w:rsidRDefault="006424B9" w:rsidP="00CE2481">
      <w:pPr>
        <w:numPr>
          <w:ilvl w:val="0"/>
          <w:numId w:val="6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91B146C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Media Board 정보를 찾을 수 없습니다.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04BBBF77" w14:textId="77777777" w:rsidTr="00303D94">
        <w:tc>
          <w:tcPr>
            <w:tcW w:w="1559" w:type="dxa"/>
            <w:shd w:val="clear" w:color="auto" w:fill="8DB3E2"/>
            <w:vAlign w:val="center"/>
          </w:tcPr>
          <w:p w14:paraId="3EEB2C68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5F135BF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518C5063" w14:textId="77777777" w:rsidTr="00303D94">
        <w:tc>
          <w:tcPr>
            <w:tcW w:w="1559" w:type="dxa"/>
            <w:vAlign w:val="center"/>
          </w:tcPr>
          <w:p w14:paraId="31ACFC91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54621354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F5013</w:t>
            </w:r>
          </w:p>
        </w:tc>
      </w:tr>
      <w:tr w:rsidR="006424B9" w:rsidRPr="00705245" w14:paraId="2371E586" w14:textId="77777777" w:rsidTr="00303D94">
        <w:tc>
          <w:tcPr>
            <w:tcW w:w="1559" w:type="dxa"/>
            <w:vAlign w:val="center"/>
          </w:tcPr>
          <w:p w14:paraId="0EF4BBC3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DD3DA7D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593EB1C4" w14:textId="77777777" w:rsidTr="00303D94">
        <w:tc>
          <w:tcPr>
            <w:tcW w:w="1559" w:type="dxa"/>
            <w:vAlign w:val="center"/>
          </w:tcPr>
          <w:p w14:paraId="637EFFA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A2359F4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54D2BBE5" w14:textId="77777777" w:rsidTr="00303D94">
        <w:tc>
          <w:tcPr>
            <w:tcW w:w="1559" w:type="dxa"/>
            <w:vAlign w:val="center"/>
          </w:tcPr>
          <w:p w14:paraId="55369B0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2AE60175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337F2A97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3091BA00" w14:textId="77777777" w:rsidR="006424B9" w:rsidRPr="00705245" w:rsidRDefault="006424B9" w:rsidP="00CE2481">
      <w:pPr>
        <w:numPr>
          <w:ilvl w:val="0"/>
          <w:numId w:val="6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61994EFD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</w:p>
    <w:p w14:paraId="51783A91" w14:textId="77777777" w:rsidR="00133C98" w:rsidRPr="00705245" w:rsidRDefault="006424B9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2.2) MMI에서 Media Board 정보를 조회하여 값을 확인한다.</w:t>
      </w:r>
      <w:bookmarkStart w:id="100" w:name="_Toc467606117"/>
    </w:p>
    <w:p w14:paraId="0C6BB3C8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1ADCB0BD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1F74F52A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01" w:name="_Toc171597162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F5014</w:t>
      </w:r>
      <w:bookmarkEnd w:id="100"/>
      <w:bookmarkEnd w:id="101"/>
    </w:p>
    <w:p w14:paraId="64EE1011" w14:textId="77777777" w:rsidR="006424B9" w:rsidRPr="00705245" w:rsidRDefault="006424B9" w:rsidP="00CE2481">
      <w:pPr>
        <w:numPr>
          <w:ilvl w:val="0"/>
          <w:numId w:val="6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BEB44C7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TGA 프로세서의 정보를 찾을 수 없습니다.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62FE219F" w14:textId="77777777" w:rsidTr="00303D94">
        <w:tc>
          <w:tcPr>
            <w:tcW w:w="1559" w:type="dxa"/>
            <w:shd w:val="clear" w:color="auto" w:fill="8DB3E2"/>
            <w:vAlign w:val="center"/>
          </w:tcPr>
          <w:p w14:paraId="2BBA4FA6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58E667A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78BA6D10" w14:textId="77777777" w:rsidTr="00303D94">
        <w:tc>
          <w:tcPr>
            <w:tcW w:w="1559" w:type="dxa"/>
            <w:vAlign w:val="center"/>
          </w:tcPr>
          <w:p w14:paraId="4A5CBFA8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63316346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F5014</w:t>
            </w:r>
          </w:p>
        </w:tc>
      </w:tr>
      <w:tr w:rsidR="006424B9" w:rsidRPr="00705245" w14:paraId="495D4E28" w14:textId="77777777" w:rsidTr="00303D94">
        <w:tc>
          <w:tcPr>
            <w:tcW w:w="1559" w:type="dxa"/>
            <w:vAlign w:val="center"/>
          </w:tcPr>
          <w:p w14:paraId="22F6E996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756BF32F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1C6713D6" w14:textId="77777777" w:rsidTr="00303D94">
        <w:tc>
          <w:tcPr>
            <w:tcW w:w="1559" w:type="dxa"/>
            <w:vAlign w:val="center"/>
          </w:tcPr>
          <w:p w14:paraId="1B8C2695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6AB0D1A2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0A3778B0" w14:textId="77777777" w:rsidTr="00303D94">
        <w:tc>
          <w:tcPr>
            <w:tcW w:w="1559" w:type="dxa"/>
            <w:vAlign w:val="center"/>
          </w:tcPr>
          <w:p w14:paraId="3970C65E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676E4E2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0D1DAF76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46E10C32" w14:textId="77777777" w:rsidR="006424B9" w:rsidRPr="00705245" w:rsidRDefault="006424B9" w:rsidP="00CE2481">
      <w:pPr>
        <w:numPr>
          <w:ilvl w:val="0"/>
          <w:numId w:val="6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429DBB32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</w:p>
    <w:p w14:paraId="38234F9F" w14:textId="77777777" w:rsidR="00133C98" w:rsidRPr="00705245" w:rsidRDefault="006424B9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Config(~/log/TGAS/TGAS.cfg) 에서 TGA 설정된 값을 확인한다.</w:t>
      </w:r>
      <w:bookmarkStart w:id="102" w:name="_Toc467606118"/>
    </w:p>
    <w:p w14:paraId="3DB2542A" w14:textId="77777777" w:rsidR="002979A2" w:rsidRPr="00705245" w:rsidRDefault="002979A2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7D539B15" w14:textId="77777777" w:rsidR="002979A2" w:rsidRPr="00705245" w:rsidRDefault="002979A2" w:rsidP="002979A2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0B716DF1" w14:textId="77777777" w:rsidR="006424B9" w:rsidRPr="00705245" w:rsidRDefault="006424B9" w:rsidP="00CE2481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03" w:name="_Toc171597163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F5015</w:t>
      </w:r>
      <w:bookmarkEnd w:id="102"/>
      <w:bookmarkEnd w:id="103"/>
    </w:p>
    <w:p w14:paraId="19936D07" w14:textId="77777777" w:rsidR="006424B9" w:rsidRPr="00705245" w:rsidRDefault="006424B9" w:rsidP="00CE2481">
      <w:pPr>
        <w:numPr>
          <w:ilvl w:val="0"/>
          <w:numId w:val="6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47CA5B0B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eMP의 POOL(미디어 IP/Port할당) 정보를 찾을 수 없는 경우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424B9" w:rsidRPr="00705245" w14:paraId="46D8562C" w14:textId="77777777" w:rsidTr="00303D94">
        <w:tc>
          <w:tcPr>
            <w:tcW w:w="1559" w:type="dxa"/>
            <w:shd w:val="clear" w:color="auto" w:fill="8DB3E2"/>
            <w:vAlign w:val="center"/>
          </w:tcPr>
          <w:p w14:paraId="391382FF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C954DD9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424B9" w:rsidRPr="00705245" w14:paraId="4DB30DFB" w14:textId="77777777" w:rsidTr="00303D94">
        <w:tc>
          <w:tcPr>
            <w:tcW w:w="1559" w:type="dxa"/>
            <w:vAlign w:val="center"/>
          </w:tcPr>
          <w:p w14:paraId="746EB5BD" w14:textId="77777777" w:rsidR="006424B9" w:rsidRPr="00705245" w:rsidRDefault="000C5B8B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563F191B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F5015</w:t>
            </w:r>
          </w:p>
        </w:tc>
      </w:tr>
      <w:tr w:rsidR="006424B9" w:rsidRPr="00705245" w14:paraId="6038A528" w14:textId="77777777" w:rsidTr="00303D94">
        <w:tc>
          <w:tcPr>
            <w:tcW w:w="1559" w:type="dxa"/>
            <w:vAlign w:val="center"/>
          </w:tcPr>
          <w:p w14:paraId="692C229C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D389F00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 / WARNING / FAULT</w:t>
            </w:r>
          </w:p>
        </w:tc>
      </w:tr>
      <w:tr w:rsidR="006424B9" w:rsidRPr="00705245" w14:paraId="391C0A4F" w14:textId="77777777" w:rsidTr="00303D94">
        <w:tc>
          <w:tcPr>
            <w:tcW w:w="1559" w:type="dxa"/>
            <w:vAlign w:val="center"/>
          </w:tcPr>
          <w:p w14:paraId="7824C76B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603568C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eMP0X_X/TGAS</w:t>
            </w:r>
          </w:p>
        </w:tc>
      </w:tr>
      <w:tr w:rsidR="006424B9" w:rsidRPr="00705245" w14:paraId="3E7B5A63" w14:textId="77777777" w:rsidTr="00303D94">
        <w:tc>
          <w:tcPr>
            <w:tcW w:w="1559" w:type="dxa"/>
            <w:vAlign w:val="center"/>
          </w:tcPr>
          <w:p w14:paraId="03C43D30" w14:textId="77777777" w:rsidR="006424B9" w:rsidRPr="00705245" w:rsidRDefault="006424B9" w:rsidP="00303D94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1A6C0EAA" w14:textId="77777777" w:rsidR="006424B9" w:rsidRPr="00705245" w:rsidRDefault="006424B9" w:rsidP="00303D94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인입된 세션의 세션정보 및 내용을 표시함.</w:t>
            </w:r>
          </w:p>
        </w:tc>
      </w:tr>
    </w:tbl>
    <w:p w14:paraId="1D475E82" w14:textId="77777777" w:rsidR="006424B9" w:rsidRPr="00705245" w:rsidRDefault="006424B9" w:rsidP="006424B9">
      <w:pPr>
        <w:ind w:left="760"/>
        <w:rPr>
          <w:rFonts w:asciiTheme="minorEastAsia" w:eastAsiaTheme="minorEastAsia" w:hAnsiTheme="minorEastAsia" w:cs="Tahoma"/>
          <w:szCs w:val="20"/>
        </w:rPr>
      </w:pPr>
    </w:p>
    <w:p w14:paraId="56017332" w14:textId="77777777" w:rsidR="006424B9" w:rsidRPr="00705245" w:rsidRDefault="006424B9" w:rsidP="00CE2481">
      <w:pPr>
        <w:numPr>
          <w:ilvl w:val="0"/>
          <w:numId w:val="6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조치사항</w:t>
      </w:r>
    </w:p>
    <w:p w14:paraId="10AD3A6E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프로세서의 로그(~/log/TGAS/TGAS.mmdd) 를 확인한다.</w:t>
      </w:r>
    </w:p>
    <w:p w14:paraId="60A74BB3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2.1) MMI의 미디어 POOL 조회를 통해 자원할당 상태를 점검한다.</w:t>
      </w:r>
    </w:p>
    <w:p w14:paraId="0D1005A5" w14:textId="77777777" w:rsidR="006424B9" w:rsidRPr="00705245" w:rsidRDefault="006424B9" w:rsidP="006424B9">
      <w:pPr>
        <w:ind w:leftChars="400" w:left="1100" w:hangingChars="150" w:hanging="300"/>
        <w:rPr>
          <w:rFonts w:asciiTheme="minorEastAsia" w:eastAsiaTheme="minorEastAsia" w:hAnsiTheme="minorEastAsia" w:cs="Tahoma"/>
          <w:szCs w:val="20"/>
        </w:rPr>
      </w:pPr>
    </w:p>
    <w:p w14:paraId="3AB548D5" w14:textId="77777777" w:rsidR="006424B9" w:rsidRPr="00705245" w:rsidRDefault="00133C98" w:rsidP="00133C98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57B7EE91" w14:textId="77777777" w:rsidR="000C5B8B" w:rsidRPr="00705245" w:rsidRDefault="000C5B8B" w:rsidP="000C5B8B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04" w:name="_Toc171597164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</w:t>
      </w:r>
      <w:r w:rsidR="00076ED6"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1003, S1007, S1008</w:t>
      </w:r>
      <w:bookmarkEnd w:id="104"/>
    </w:p>
    <w:p w14:paraId="46480CB0" w14:textId="77777777" w:rsidR="000C5B8B" w:rsidRPr="00705245" w:rsidRDefault="000C5B8B" w:rsidP="000C5B8B">
      <w:pPr>
        <w:numPr>
          <w:ilvl w:val="0"/>
          <w:numId w:val="7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551B97E0" w14:textId="77777777" w:rsidR="000C5B8B" w:rsidRPr="00705245" w:rsidRDefault="00076ED6" w:rsidP="000C5B8B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1분 </w:t>
      </w:r>
      <w:r w:rsidR="000C5B8B" w:rsidRPr="00705245">
        <w:rPr>
          <w:rFonts w:asciiTheme="minorEastAsia" w:eastAsiaTheme="minorEastAsia" w:hAnsiTheme="minorEastAsia" w:cs="Tahoma" w:hint="eastAsia"/>
          <w:szCs w:val="20"/>
        </w:rPr>
        <w:t>통계 적재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0C5B8B" w:rsidRPr="00705245" w14:paraId="3018662A" w14:textId="77777777" w:rsidTr="000D6243">
        <w:tc>
          <w:tcPr>
            <w:tcW w:w="1559" w:type="dxa"/>
            <w:shd w:val="clear" w:color="auto" w:fill="8DB3E2"/>
            <w:vAlign w:val="center"/>
          </w:tcPr>
          <w:p w14:paraId="1E9E4159" w14:textId="77777777" w:rsidR="000C5B8B" w:rsidRPr="00705245" w:rsidRDefault="000C5B8B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83DA60F" w14:textId="77777777" w:rsidR="000C5B8B" w:rsidRPr="00705245" w:rsidRDefault="000C5B8B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0C5B8B" w:rsidRPr="00705245" w14:paraId="3FDE5D01" w14:textId="77777777" w:rsidTr="000D6243">
        <w:tc>
          <w:tcPr>
            <w:tcW w:w="1559" w:type="dxa"/>
            <w:vAlign w:val="center"/>
          </w:tcPr>
          <w:p w14:paraId="3314357F" w14:textId="77777777" w:rsidR="000C5B8B" w:rsidRPr="00705245" w:rsidRDefault="000C5B8B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2955139E" w14:textId="77777777" w:rsidR="000C5B8B" w:rsidRPr="00705245" w:rsidRDefault="000C5B8B" w:rsidP="00076ED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</w:t>
            </w:r>
            <w:r w:rsidR="00076ED6" w:rsidRPr="00705245">
              <w:rPr>
                <w:rFonts w:asciiTheme="minorEastAsia" w:eastAsiaTheme="minorEastAsia" w:hAnsiTheme="minorEastAsia" w:hint="eastAsia"/>
                <w:color w:val="000000"/>
              </w:rPr>
              <w:t>003, S1007, S1008</w:t>
            </w:r>
          </w:p>
        </w:tc>
      </w:tr>
      <w:tr w:rsidR="000C5B8B" w:rsidRPr="00705245" w14:paraId="1D5BFC28" w14:textId="77777777" w:rsidTr="000D6243">
        <w:tc>
          <w:tcPr>
            <w:tcW w:w="1559" w:type="dxa"/>
            <w:vAlign w:val="center"/>
          </w:tcPr>
          <w:p w14:paraId="50A2C994" w14:textId="77777777" w:rsidR="000C5B8B" w:rsidRPr="00705245" w:rsidRDefault="000C5B8B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01C00EB" w14:textId="77777777" w:rsidR="000C5B8B" w:rsidRPr="00705245" w:rsidRDefault="000C5B8B" w:rsidP="000C5B8B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0C5B8B" w:rsidRPr="00705245" w14:paraId="6F29B8AD" w14:textId="77777777" w:rsidTr="000D6243">
        <w:tc>
          <w:tcPr>
            <w:tcW w:w="1559" w:type="dxa"/>
            <w:vAlign w:val="center"/>
          </w:tcPr>
          <w:p w14:paraId="6CE55AA1" w14:textId="77777777" w:rsidR="000C5B8B" w:rsidRPr="00705245" w:rsidRDefault="000C5B8B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5D2B2FF" w14:textId="77777777" w:rsidR="000C5B8B" w:rsidRPr="00705245" w:rsidRDefault="000C5B8B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0C5B8B" w:rsidRPr="00705245" w14:paraId="37196ADC" w14:textId="77777777" w:rsidTr="000D6243">
        <w:tc>
          <w:tcPr>
            <w:tcW w:w="1559" w:type="dxa"/>
            <w:vAlign w:val="center"/>
          </w:tcPr>
          <w:p w14:paraId="2E9EAF19" w14:textId="77777777" w:rsidR="000C5B8B" w:rsidRPr="00705245" w:rsidRDefault="000C5B8B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18B01B71" w14:textId="77777777" w:rsidR="000C5B8B" w:rsidRPr="00705245" w:rsidRDefault="00076ED6" w:rsidP="000C5B8B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COMPLETED WRITING 1</w:t>
            </w:r>
            <w:r w:rsidR="000C5B8B" w:rsidRPr="00705245">
              <w:rPr>
                <w:rFonts w:asciiTheme="minorEastAsia" w:eastAsiaTheme="minorEastAsia" w:hAnsiTheme="minorEastAsia" w:hint="eastAsia"/>
                <w:color w:val="000000"/>
              </w:rPr>
              <w:t>MIN STATISTICS (</w:t>
            </w:r>
            <w:r w:rsidR="000C5B8B"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="000C5B8B" w:rsidRPr="00705245">
              <w:rPr>
                <w:rFonts w:asciiTheme="minorEastAsia" w:eastAsiaTheme="minorEastAsia" w:hAnsiTheme="minorEastAsia" w:hint="eastAsia"/>
                <w:color w:val="000000"/>
              </w:rPr>
              <w:t>)</w:t>
            </w:r>
          </w:p>
        </w:tc>
      </w:tr>
    </w:tbl>
    <w:p w14:paraId="65254539" w14:textId="77777777" w:rsidR="000C5B8B" w:rsidRPr="00705245" w:rsidRDefault="000C5B8B" w:rsidP="000C5B8B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통계 종류</w:t>
      </w:r>
    </w:p>
    <w:p w14:paraId="61DD8A99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S1003 : 루트&lt;CDR&gt;</w:t>
      </w:r>
    </w:p>
    <w:p w14:paraId="0B1B0932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S1007 : RTT 과금</w:t>
      </w:r>
    </w:p>
    <w:p w14:paraId="273C6F13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S1008 : RTT SIP</w:t>
      </w:r>
    </w:p>
    <w:p w14:paraId="547DF050" w14:textId="77777777" w:rsidR="00076ED6" w:rsidRPr="00705245" w:rsidRDefault="00133C98" w:rsidP="00133C98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7E7900AE" w14:textId="77777777" w:rsidR="00076ED6" w:rsidRPr="00705245" w:rsidRDefault="00076ED6" w:rsidP="00076ED6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05" w:name="_Toc171597165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S1101 ~ S1109</w:t>
      </w:r>
      <w:bookmarkEnd w:id="105"/>
    </w:p>
    <w:p w14:paraId="031C0854" w14:textId="77777777" w:rsidR="00076ED6" w:rsidRPr="00705245" w:rsidRDefault="00076ED6" w:rsidP="000D6243">
      <w:pPr>
        <w:numPr>
          <w:ilvl w:val="0"/>
          <w:numId w:val="8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5782E65" w14:textId="77777777" w:rsidR="00076ED6" w:rsidRPr="00705245" w:rsidRDefault="00076ED6" w:rsidP="00076ED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5분 통계 적재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076ED6" w:rsidRPr="00705245" w14:paraId="3A121420" w14:textId="77777777" w:rsidTr="000D6243">
        <w:tc>
          <w:tcPr>
            <w:tcW w:w="1559" w:type="dxa"/>
            <w:shd w:val="clear" w:color="auto" w:fill="8DB3E2"/>
            <w:vAlign w:val="center"/>
          </w:tcPr>
          <w:p w14:paraId="4E98B528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536A8F8E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076ED6" w:rsidRPr="00705245" w14:paraId="7D2288EA" w14:textId="77777777" w:rsidTr="000D6243">
        <w:tc>
          <w:tcPr>
            <w:tcW w:w="1559" w:type="dxa"/>
            <w:vAlign w:val="center"/>
          </w:tcPr>
          <w:p w14:paraId="629AEBC9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6C5467E4" w14:textId="77777777" w:rsidR="00076ED6" w:rsidRPr="00705245" w:rsidRDefault="00076ED6" w:rsidP="00076ED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S1101 ~ S1109</w:t>
            </w:r>
          </w:p>
        </w:tc>
      </w:tr>
      <w:tr w:rsidR="00076ED6" w:rsidRPr="00705245" w14:paraId="14807625" w14:textId="77777777" w:rsidTr="000D6243">
        <w:tc>
          <w:tcPr>
            <w:tcW w:w="1559" w:type="dxa"/>
            <w:vAlign w:val="center"/>
          </w:tcPr>
          <w:p w14:paraId="30EB7936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495DE5D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076ED6" w:rsidRPr="00705245" w14:paraId="33B3AB5E" w14:textId="77777777" w:rsidTr="000D6243">
        <w:tc>
          <w:tcPr>
            <w:tcW w:w="1559" w:type="dxa"/>
            <w:vAlign w:val="center"/>
          </w:tcPr>
          <w:p w14:paraId="1F41338C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23634DFD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076ED6" w:rsidRPr="00705245" w14:paraId="593D3C4F" w14:textId="77777777" w:rsidTr="000D6243">
        <w:tc>
          <w:tcPr>
            <w:tcW w:w="1559" w:type="dxa"/>
            <w:vAlign w:val="center"/>
          </w:tcPr>
          <w:p w14:paraId="0EC2016E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43BD88FD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COMPLETED WRITING 5MIN STATISTICS (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)</w:t>
            </w:r>
          </w:p>
        </w:tc>
      </w:tr>
    </w:tbl>
    <w:p w14:paraId="1D3F79D8" w14:textId="77777777" w:rsidR="00076ED6" w:rsidRPr="00705245" w:rsidRDefault="00076ED6" w:rsidP="00076ED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통계 종류</w:t>
      </w:r>
    </w:p>
    <w:p w14:paraId="27321076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S1101 : 시스템</w:t>
      </w:r>
    </w:p>
    <w:p w14:paraId="46AE5329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S1102 : 장애</w:t>
      </w:r>
    </w:p>
    <w:p w14:paraId="28B932FF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S1103 : 루트&lt;CDR&gt;</w:t>
      </w:r>
    </w:p>
    <w:p w14:paraId="63E63813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S1104 : 호&lt;SIP&gt;</w:t>
      </w:r>
    </w:p>
    <w:p w14:paraId="12023022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S1105 : 과금</w:t>
      </w:r>
    </w:p>
    <w:p w14:paraId="78FD4C29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S1106 : MEDIA</w:t>
      </w:r>
    </w:p>
    <w:p w14:paraId="285FA97F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S1107 : RTT 과금</w:t>
      </w:r>
    </w:p>
    <w:p w14:paraId="78F6367D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S1108 : RTT SIP</w:t>
      </w:r>
    </w:p>
    <w:p w14:paraId="189552F2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S1109 : SIP Reason</w:t>
      </w:r>
    </w:p>
    <w:p w14:paraId="339BD95E" w14:textId="77777777" w:rsidR="00076ED6" w:rsidRPr="00705245" w:rsidRDefault="00133C98" w:rsidP="000947F0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7CEEC19D" w14:textId="77777777" w:rsidR="00076ED6" w:rsidRPr="00705245" w:rsidRDefault="00076ED6" w:rsidP="00076ED6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06" w:name="_Toc171597166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S1201 ~ S1209</w:t>
      </w:r>
      <w:bookmarkEnd w:id="106"/>
    </w:p>
    <w:p w14:paraId="6E869566" w14:textId="77777777" w:rsidR="00076ED6" w:rsidRPr="00705245" w:rsidRDefault="00076ED6" w:rsidP="000D6243">
      <w:pPr>
        <w:numPr>
          <w:ilvl w:val="0"/>
          <w:numId w:val="8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C1E6384" w14:textId="77777777" w:rsidR="00076ED6" w:rsidRPr="00705245" w:rsidRDefault="00076ED6" w:rsidP="00076ED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시간별 통계 적재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076ED6" w:rsidRPr="00705245" w14:paraId="37A11688" w14:textId="77777777" w:rsidTr="000D6243">
        <w:tc>
          <w:tcPr>
            <w:tcW w:w="1559" w:type="dxa"/>
            <w:shd w:val="clear" w:color="auto" w:fill="8DB3E2"/>
            <w:vAlign w:val="center"/>
          </w:tcPr>
          <w:p w14:paraId="74DC835C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AA85A68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076ED6" w:rsidRPr="00705245" w14:paraId="1085BDB3" w14:textId="77777777" w:rsidTr="000D6243">
        <w:tc>
          <w:tcPr>
            <w:tcW w:w="1559" w:type="dxa"/>
            <w:vAlign w:val="center"/>
          </w:tcPr>
          <w:p w14:paraId="39EA3593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69161DE5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S1201 ~ S1209</w:t>
            </w:r>
          </w:p>
        </w:tc>
      </w:tr>
      <w:tr w:rsidR="00076ED6" w:rsidRPr="00705245" w14:paraId="097C6A11" w14:textId="77777777" w:rsidTr="000D6243">
        <w:tc>
          <w:tcPr>
            <w:tcW w:w="1559" w:type="dxa"/>
            <w:vAlign w:val="center"/>
          </w:tcPr>
          <w:p w14:paraId="75CB37E4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02C2B0E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076ED6" w:rsidRPr="00705245" w14:paraId="5F5D915B" w14:textId="77777777" w:rsidTr="000D6243">
        <w:tc>
          <w:tcPr>
            <w:tcW w:w="1559" w:type="dxa"/>
            <w:vAlign w:val="center"/>
          </w:tcPr>
          <w:p w14:paraId="04FDC793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6DE0B20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076ED6" w:rsidRPr="00705245" w14:paraId="348F8638" w14:textId="77777777" w:rsidTr="000D6243">
        <w:tc>
          <w:tcPr>
            <w:tcW w:w="1559" w:type="dxa"/>
            <w:vAlign w:val="center"/>
          </w:tcPr>
          <w:p w14:paraId="239E3BE2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086C0F31" w14:textId="77777777" w:rsidR="00076ED6" w:rsidRPr="00705245" w:rsidRDefault="00076ED6" w:rsidP="00076ED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COMPLETED WRITING HOUR STATISTICS (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)</w:t>
            </w:r>
          </w:p>
        </w:tc>
      </w:tr>
    </w:tbl>
    <w:p w14:paraId="011CEDC3" w14:textId="77777777" w:rsidR="00076ED6" w:rsidRPr="00705245" w:rsidRDefault="00076ED6" w:rsidP="00076ED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통계 종류</w:t>
      </w:r>
    </w:p>
    <w:p w14:paraId="4DD9F608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S1201 : 시스템</w:t>
      </w:r>
    </w:p>
    <w:p w14:paraId="3DC0607B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S1202 : 장애</w:t>
      </w:r>
    </w:p>
    <w:p w14:paraId="1842303E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S1203 : 루트&lt;CDR&gt;</w:t>
      </w:r>
    </w:p>
    <w:p w14:paraId="3E418108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S1204 : 호&lt;SIP&gt;</w:t>
      </w:r>
    </w:p>
    <w:p w14:paraId="71FFE6D2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S1205 : 과금</w:t>
      </w:r>
    </w:p>
    <w:p w14:paraId="0146FB1B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S1206 : MEDIA</w:t>
      </w:r>
    </w:p>
    <w:p w14:paraId="1B1BF52E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S1207 : RTT 과금</w:t>
      </w:r>
    </w:p>
    <w:p w14:paraId="1A99AC4C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S1208 : RTT SIP</w:t>
      </w:r>
    </w:p>
    <w:p w14:paraId="1473A2A3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S1209 : SIP Reason</w:t>
      </w:r>
    </w:p>
    <w:p w14:paraId="3332F9D4" w14:textId="77777777" w:rsidR="00076ED6" w:rsidRPr="00705245" w:rsidRDefault="00133C98" w:rsidP="00133C98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45A71B76" w14:textId="77777777" w:rsidR="00076ED6" w:rsidRPr="00705245" w:rsidRDefault="00076ED6" w:rsidP="00076ED6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07" w:name="_Toc171597167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S1301 ~ S1309</w:t>
      </w:r>
      <w:bookmarkEnd w:id="107"/>
    </w:p>
    <w:p w14:paraId="36D54D1B" w14:textId="77777777" w:rsidR="00076ED6" w:rsidRPr="00705245" w:rsidRDefault="00076ED6" w:rsidP="000D6243">
      <w:pPr>
        <w:numPr>
          <w:ilvl w:val="0"/>
          <w:numId w:val="8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FFBCEB0" w14:textId="77777777" w:rsidR="00076ED6" w:rsidRPr="00705245" w:rsidRDefault="00076ED6" w:rsidP="00076ED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일별 통계 적재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076ED6" w:rsidRPr="00705245" w14:paraId="185D89A8" w14:textId="77777777" w:rsidTr="000D6243">
        <w:tc>
          <w:tcPr>
            <w:tcW w:w="1559" w:type="dxa"/>
            <w:shd w:val="clear" w:color="auto" w:fill="8DB3E2"/>
            <w:vAlign w:val="center"/>
          </w:tcPr>
          <w:p w14:paraId="6A351385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113AD080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076ED6" w:rsidRPr="00705245" w14:paraId="0C4CC590" w14:textId="77777777" w:rsidTr="000D6243">
        <w:tc>
          <w:tcPr>
            <w:tcW w:w="1559" w:type="dxa"/>
            <w:vAlign w:val="center"/>
          </w:tcPr>
          <w:p w14:paraId="5776ACA0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7EC9519C" w14:textId="77777777" w:rsidR="00076ED6" w:rsidRPr="00705245" w:rsidRDefault="00076ED6" w:rsidP="00076ED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S1301 ~ S1309</w:t>
            </w:r>
          </w:p>
        </w:tc>
      </w:tr>
      <w:tr w:rsidR="00076ED6" w:rsidRPr="00705245" w14:paraId="560D7A9E" w14:textId="77777777" w:rsidTr="000D6243">
        <w:tc>
          <w:tcPr>
            <w:tcW w:w="1559" w:type="dxa"/>
            <w:vAlign w:val="center"/>
          </w:tcPr>
          <w:p w14:paraId="7843CA66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BB8A7E2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076ED6" w:rsidRPr="00705245" w14:paraId="64927261" w14:textId="77777777" w:rsidTr="000D6243">
        <w:tc>
          <w:tcPr>
            <w:tcW w:w="1559" w:type="dxa"/>
            <w:vAlign w:val="center"/>
          </w:tcPr>
          <w:p w14:paraId="5E25E05B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6E1CDE8B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076ED6" w:rsidRPr="00705245" w14:paraId="5457B297" w14:textId="77777777" w:rsidTr="000D6243">
        <w:tc>
          <w:tcPr>
            <w:tcW w:w="1559" w:type="dxa"/>
            <w:vAlign w:val="center"/>
          </w:tcPr>
          <w:p w14:paraId="613AE50D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2B72208E" w14:textId="77777777" w:rsidR="00076ED6" w:rsidRPr="00705245" w:rsidRDefault="00076ED6" w:rsidP="00076ED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COMPLETED WRITING DAY STATISTICS (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)</w:t>
            </w:r>
          </w:p>
        </w:tc>
      </w:tr>
    </w:tbl>
    <w:p w14:paraId="436B1DE0" w14:textId="77777777" w:rsidR="00076ED6" w:rsidRPr="00705245" w:rsidRDefault="00076ED6" w:rsidP="00076ED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통계 종류</w:t>
      </w:r>
    </w:p>
    <w:p w14:paraId="7F65FE1A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S1301 : 시스템</w:t>
      </w:r>
    </w:p>
    <w:p w14:paraId="06D22296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S1302 : 장애</w:t>
      </w:r>
    </w:p>
    <w:p w14:paraId="468580C6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S1303 : 루트&lt;CDR&gt;</w:t>
      </w:r>
    </w:p>
    <w:p w14:paraId="0AAA132F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S1304 : 호&lt;SIP&gt;</w:t>
      </w:r>
    </w:p>
    <w:p w14:paraId="39AEB117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S1305 : 과금</w:t>
      </w:r>
    </w:p>
    <w:p w14:paraId="7DCC8FFA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S1306 : MEDIA</w:t>
      </w:r>
    </w:p>
    <w:p w14:paraId="2BBC54BF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S1307 : RTT 과금</w:t>
      </w:r>
    </w:p>
    <w:p w14:paraId="730BDEA7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S1308 : RTT SIP</w:t>
      </w:r>
    </w:p>
    <w:p w14:paraId="2969A082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S1309 : SIP Reason</w:t>
      </w:r>
    </w:p>
    <w:p w14:paraId="543F6E2C" w14:textId="77777777" w:rsidR="00076ED6" w:rsidRPr="00705245" w:rsidRDefault="00133C98" w:rsidP="00133C98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20726ABF" w14:textId="77777777" w:rsidR="00076ED6" w:rsidRPr="00705245" w:rsidRDefault="00076ED6" w:rsidP="00076ED6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08" w:name="_Toc171597168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S1401 ~ S1409</w:t>
      </w:r>
      <w:bookmarkEnd w:id="108"/>
    </w:p>
    <w:p w14:paraId="6075F647" w14:textId="77777777" w:rsidR="00076ED6" w:rsidRPr="00705245" w:rsidRDefault="00076ED6" w:rsidP="000D6243">
      <w:pPr>
        <w:numPr>
          <w:ilvl w:val="0"/>
          <w:numId w:val="8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875FA48" w14:textId="77777777" w:rsidR="00076ED6" w:rsidRPr="00705245" w:rsidRDefault="00076ED6" w:rsidP="00076ED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주별 통계 적재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076ED6" w:rsidRPr="00705245" w14:paraId="178338B3" w14:textId="77777777" w:rsidTr="000D6243">
        <w:tc>
          <w:tcPr>
            <w:tcW w:w="1559" w:type="dxa"/>
            <w:shd w:val="clear" w:color="auto" w:fill="8DB3E2"/>
            <w:vAlign w:val="center"/>
          </w:tcPr>
          <w:p w14:paraId="510F52A1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53E1C659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076ED6" w:rsidRPr="00705245" w14:paraId="391A1A3D" w14:textId="77777777" w:rsidTr="000D6243">
        <w:tc>
          <w:tcPr>
            <w:tcW w:w="1559" w:type="dxa"/>
            <w:vAlign w:val="center"/>
          </w:tcPr>
          <w:p w14:paraId="2022E1E1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754026B6" w14:textId="77777777" w:rsidR="00076ED6" w:rsidRPr="00705245" w:rsidRDefault="00076ED6" w:rsidP="00076ED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S1401 ~ S1409</w:t>
            </w:r>
          </w:p>
        </w:tc>
      </w:tr>
      <w:tr w:rsidR="00076ED6" w:rsidRPr="00705245" w14:paraId="4C3F4500" w14:textId="77777777" w:rsidTr="000D6243">
        <w:tc>
          <w:tcPr>
            <w:tcW w:w="1559" w:type="dxa"/>
            <w:vAlign w:val="center"/>
          </w:tcPr>
          <w:p w14:paraId="396D7565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73D785C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076ED6" w:rsidRPr="00705245" w14:paraId="62AF7644" w14:textId="77777777" w:rsidTr="000D6243">
        <w:tc>
          <w:tcPr>
            <w:tcW w:w="1559" w:type="dxa"/>
            <w:vAlign w:val="center"/>
          </w:tcPr>
          <w:p w14:paraId="3246FA33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67F95143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076ED6" w:rsidRPr="00705245" w14:paraId="2C7ED5DF" w14:textId="77777777" w:rsidTr="000D6243">
        <w:tc>
          <w:tcPr>
            <w:tcW w:w="1559" w:type="dxa"/>
            <w:vAlign w:val="center"/>
          </w:tcPr>
          <w:p w14:paraId="0059035F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71E2FFDE" w14:textId="77777777" w:rsidR="00076ED6" w:rsidRPr="00705245" w:rsidRDefault="00076ED6" w:rsidP="00076ED6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COMPLETED WRITING WEEK STATISTICS (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)</w:t>
            </w:r>
          </w:p>
        </w:tc>
      </w:tr>
    </w:tbl>
    <w:p w14:paraId="18DF955F" w14:textId="77777777" w:rsidR="00076ED6" w:rsidRPr="00705245" w:rsidRDefault="00076ED6" w:rsidP="00076ED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통계 종류</w:t>
      </w:r>
    </w:p>
    <w:p w14:paraId="54720A51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S1401 : 시스템</w:t>
      </w:r>
    </w:p>
    <w:p w14:paraId="3602B718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4</w:t>
      </w:r>
      <w:r w:rsidRPr="00705245">
        <w:rPr>
          <w:rFonts w:asciiTheme="minorEastAsia" w:eastAsiaTheme="minorEastAsia" w:hAnsiTheme="minorEastAsia" w:cs="Tahoma" w:hint="eastAsia"/>
          <w:szCs w:val="20"/>
        </w:rPr>
        <w:t>02 : 장애</w:t>
      </w:r>
    </w:p>
    <w:p w14:paraId="2136DC40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4</w:t>
      </w:r>
      <w:r w:rsidRPr="00705245">
        <w:rPr>
          <w:rFonts w:asciiTheme="minorEastAsia" w:eastAsiaTheme="minorEastAsia" w:hAnsiTheme="minorEastAsia" w:cs="Tahoma" w:hint="eastAsia"/>
          <w:szCs w:val="20"/>
        </w:rPr>
        <w:t>03 : 루트&lt;CDR&gt;</w:t>
      </w:r>
    </w:p>
    <w:p w14:paraId="50AC567F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4</w:t>
      </w:r>
      <w:r w:rsidRPr="00705245">
        <w:rPr>
          <w:rFonts w:asciiTheme="minorEastAsia" w:eastAsiaTheme="minorEastAsia" w:hAnsiTheme="minorEastAsia" w:cs="Tahoma" w:hint="eastAsia"/>
          <w:szCs w:val="20"/>
        </w:rPr>
        <w:t>04 : 호&lt;SIP&gt;</w:t>
      </w:r>
    </w:p>
    <w:p w14:paraId="7E7F1868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4</w:t>
      </w:r>
      <w:r w:rsidRPr="00705245">
        <w:rPr>
          <w:rFonts w:asciiTheme="minorEastAsia" w:eastAsiaTheme="minorEastAsia" w:hAnsiTheme="minorEastAsia" w:cs="Tahoma" w:hint="eastAsia"/>
          <w:szCs w:val="20"/>
        </w:rPr>
        <w:t>05 : 과금</w:t>
      </w:r>
    </w:p>
    <w:p w14:paraId="6CD8388D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4</w:t>
      </w:r>
      <w:r w:rsidRPr="00705245">
        <w:rPr>
          <w:rFonts w:asciiTheme="minorEastAsia" w:eastAsiaTheme="minorEastAsia" w:hAnsiTheme="minorEastAsia" w:cs="Tahoma" w:hint="eastAsia"/>
          <w:szCs w:val="20"/>
        </w:rPr>
        <w:t>06 : MEDIA</w:t>
      </w:r>
    </w:p>
    <w:p w14:paraId="3DFE7348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4</w:t>
      </w:r>
      <w:r w:rsidRPr="00705245">
        <w:rPr>
          <w:rFonts w:asciiTheme="minorEastAsia" w:eastAsiaTheme="minorEastAsia" w:hAnsiTheme="minorEastAsia" w:cs="Tahoma" w:hint="eastAsia"/>
          <w:szCs w:val="20"/>
        </w:rPr>
        <w:t>07 : RTT 과금</w:t>
      </w:r>
    </w:p>
    <w:p w14:paraId="659966F2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4</w:t>
      </w:r>
      <w:r w:rsidRPr="00705245">
        <w:rPr>
          <w:rFonts w:asciiTheme="minorEastAsia" w:eastAsiaTheme="minorEastAsia" w:hAnsiTheme="minorEastAsia" w:cs="Tahoma" w:hint="eastAsia"/>
          <w:szCs w:val="20"/>
        </w:rPr>
        <w:t>08 : RTT SIP</w:t>
      </w:r>
    </w:p>
    <w:p w14:paraId="490F514B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4</w:t>
      </w:r>
      <w:r w:rsidRPr="00705245">
        <w:rPr>
          <w:rFonts w:asciiTheme="minorEastAsia" w:eastAsiaTheme="minorEastAsia" w:hAnsiTheme="minorEastAsia" w:cs="Tahoma" w:hint="eastAsia"/>
          <w:szCs w:val="20"/>
        </w:rPr>
        <w:t>09 : SIP Reason</w:t>
      </w:r>
    </w:p>
    <w:p w14:paraId="6BAE7BFE" w14:textId="77777777" w:rsidR="00076ED6" w:rsidRPr="00705245" w:rsidRDefault="00133C98" w:rsidP="00133C98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1FD79FA2" w14:textId="77777777" w:rsidR="00076ED6" w:rsidRPr="00705245" w:rsidRDefault="00076ED6" w:rsidP="00076ED6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09" w:name="_Toc171597169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</w:t>
      </w:r>
      <w:r w:rsidR="000D6243"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5</w:t>
      </w:r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01 ~ S1</w:t>
      </w:r>
      <w:r w:rsidR="000D6243"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5</w:t>
      </w:r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09</w:t>
      </w:r>
      <w:bookmarkEnd w:id="109"/>
    </w:p>
    <w:p w14:paraId="2E13D41B" w14:textId="77777777" w:rsidR="00076ED6" w:rsidRPr="00705245" w:rsidRDefault="00076ED6" w:rsidP="000D6243">
      <w:pPr>
        <w:numPr>
          <w:ilvl w:val="0"/>
          <w:numId w:val="8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49BCE9DF" w14:textId="77777777" w:rsidR="00076ED6" w:rsidRPr="00705245" w:rsidRDefault="000D6243" w:rsidP="00076ED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월</w:t>
      </w:r>
      <w:r w:rsidR="00076ED6" w:rsidRPr="00705245">
        <w:rPr>
          <w:rFonts w:asciiTheme="minorEastAsia" w:eastAsiaTheme="minorEastAsia" w:hAnsiTheme="minorEastAsia" w:cs="Tahoma" w:hint="eastAsia"/>
          <w:szCs w:val="20"/>
        </w:rPr>
        <w:t>별 통계 적재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076ED6" w:rsidRPr="00705245" w14:paraId="431E6C73" w14:textId="77777777" w:rsidTr="000D6243">
        <w:tc>
          <w:tcPr>
            <w:tcW w:w="1559" w:type="dxa"/>
            <w:shd w:val="clear" w:color="auto" w:fill="8DB3E2"/>
            <w:vAlign w:val="center"/>
          </w:tcPr>
          <w:p w14:paraId="6F64F696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F54CBE3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076ED6" w:rsidRPr="00705245" w14:paraId="7998F9EB" w14:textId="77777777" w:rsidTr="000D6243">
        <w:tc>
          <w:tcPr>
            <w:tcW w:w="1559" w:type="dxa"/>
            <w:vAlign w:val="center"/>
          </w:tcPr>
          <w:p w14:paraId="01335F55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2ADCF468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</w:t>
            </w:r>
            <w:r w:rsidR="000D6243" w:rsidRPr="00705245">
              <w:rPr>
                <w:rFonts w:asciiTheme="minorEastAsia" w:eastAsiaTheme="minorEastAsia" w:hAnsiTheme="minorEastAsia" w:hint="eastAsia"/>
                <w:color w:val="000000"/>
              </w:rPr>
              <w:t>5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01 ~ S1</w:t>
            </w:r>
            <w:r w:rsidR="000D6243" w:rsidRPr="00705245">
              <w:rPr>
                <w:rFonts w:asciiTheme="minorEastAsia" w:eastAsiaTheme="minorEastAsia" w:hAnsiTheme="minorEastAsia" w:hint="eastAsia"/>
                <w:color w:val="000000"/>
              </w:rPr>
              <w:t>5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09</w:t>
            </w:r>
          </w:p>
        </w:tc>
      </w:tr>
      <w:tr w:rsidR="00076ED6" w:rsidRPr="00705245" w14:paraId="21892E42" w14:textId="77777777" w:rsidTr="000D6243">
        <w:tc>
          <w:tcPr>
            <w:tcW w:w="1559" w:type="dxa"/>
            <w:vAlign w:val="center"/>
          </w:tcPr>
          <w:p w14:paraId="7CB8A44A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283B37A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076ED6" w:rsidRPr="00705245" w14:paraId="5F135F30" w14:textId="77777777" w:rsidTr="000D6243">
        <w:tc>
          <w:tcPr>
            <w:tcW w:w="1559" w:type="dxa"/>
            <w:vAlign w:val="center"/>
          </w:tcPr>
          <w:p w14:paraId="26C052C6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B3443A2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076ED6" w:rsidRPr="00705245" w14:paraId="237967C1" w14:textId="77777777" w:rsidTr="000D6243">
        <w:tc>
          <w:tcPr>
            <w:tcW w:w="1559" w:type="dxa"/>
            <w:vAlign w:val="center"/>
          </w:tcPr>
          <w:p w14:paraId="05379D44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4198F19A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COMPLETED WRITING </w:t>
            </w:r>
            <w:r w:rsidR="000D6243" w:rsidRPr="00705245">
              <w:rPr>
                <w:rFonts w:asciiTheme="minorEastAsia" w:eastAsiaTheme="minorEastAsia" w:hAnsiTheme="minorEastAsia" w:hint="eastAsia"/>
                <w:color w:val="000000"/>
              </w:rPr>
              <w:t>MONTH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 STATISTICS (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)</w:t>
            </w:r>
          </w:p>
        </w:tc>
      </w:tr>
    </w:tbl>
    <w:p w14:paraId="038E238B" w14:textId="77777777" w:rsidR="00076ED6" w:rsidRPr="00705245" w:rsidRDefault="00076ED6" w:rsidP="00076ED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통계 종류</w:t>
      </w:r>
    </w:p>
    <w:p w14:paraId="7EF64975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5</w:t>
      </w:r>
      <w:r w:rsidRPr="00705245">
        <w:rPr>
          <w:rFonts w:asciiTheme="minorEastAsia" w:eastAsiaTheme="minorEastAsia" w:hAnsiTheme="minorEastAsia" w:cs="Tahoma" w:hint="eastAsia"/>
          <w:szCs w:val="20"/>
        </w:rPr>
        <w:t>01 : 시스템</w:t>
      </w:r>
    </w:p>
    <w:p w14:paraId="496D1606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5</w:t>
      </w:r>
      <w:r w:rsidRPr="00705245">
        <w:rPr>
          <w:rFonts w:asciiTheme="minorEastAsia" w:eastAsiaTheme="minorEastAsia" w:hAnsiTheme="minorEastAsia" w:cs="Tahoma" w:hint="eastAsia"/>
          <w:szCs w:val="20"/>
        </w:rPr>
        <w:t>02 : 장애</w:t>
      </w:r>
    </w:p>
    <w:p w14:paraId="78F2BC38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5</w:t>
      </w:r>
      <w:r w:rsidRPr="00705245">
        <w:rPr>
          <w:rFonts w:asciiTheme="minorEastAsia" w:eastAsiaTheme="minorEastAsia" w:hAnsiTheme="minorEastAsia" w:cs="Tahoma" w:hint="eastAsia"/>
          <w:szCs w:val="20"/>
        </w:rPr>
        <w:t>03 : 루트&lt;CDR&gt;</w:t>
      </w:r>
    </w:p>
    <w:p w14:paraId="132B9A98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5</w:t>
      </w:r>
      <w:r w:rsidRPr="00705245">
        <w:rPr>
          <w:rFonts w:asciiTheme="minorEastAsia" w:eastAsiaTheme="minorEastAsia" w:hAnsiTheme="minorEastAsia" w:cs="Tahoma" w:hint="eastAsia"/>
          <w:szCs w:val="20"/>
        </w:rPr>
        <w:t>04 : 호&lt;SIP&gt;</w:t>
      </w:r>
    </w:p>
    <w:p w14:paraId="0AD68294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5</w:t>
      </w:r>
      <w:r w:rsidRPr="00705245">
        <w:rPr>
          <w:rFonts w:asciiTheme="minorEastAsia" w:eastAsiaTheme="minorEastAsia" w:hAnsiTheme="minorEastAsia" w:cs="Tahoma" w:hint="eastAsia"/>
          <w:szCs w:val="20"/>
        </w:rPr>
        <w:t>05 : 과금</w:t>
      </w:r>
    </w:p>
    <w:p w14:paraId="625C1492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5</w:t>
      </w:r>
      <w:r w:rsidRPr="00705245">
        <w:rPr>
          <w:rFonts w:asciiTheme="minorEastAsia" w:eastAsiaTheme="minorEastAsia" w:hAnsiTheme="minorEastAsia" w:cs="Tahoma" w:hint="eastAsia"/>
          <w:szCs w:val="20"/>
        </w:rPr>
        <w:t>06 : MEDIA</w:t>
      </w:r>
    </w:p>
    <w:p w14:paraId="018E16B6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5</w:t>
      </w:r>
      <w:r w:rsidRPr="00705245">
        <w:rPr>
          <w:rFonts w:asciiTheme="minorEastAsia" w:eastAsiaTheme="minorEastAsia" w:hAnsiTheme="minorEastAsia" w:cs="Tahoma" w:hint="eastAsia"/>
          <w:szCs w:val="20"/>
        </w:rPr>
        <w:t>07 : RTT 과금</w:t>
      </w:r>
    </w:p>
    <w:p w14:paraId="4309E649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5</w:t>
      </w:r>
      <w:r w:rsidRPr="00705245">
        <w:rPr>
          <w:rFonts w:asciiTheme="minorEastAsia" w:eastAsiaTheme="minorEastAsia" w:hAnsiTheme="minorEastAsia" w:cs="Tahoma" w:hint="eastAsia"/>
          <w:szCs w:val="20"/>
        </w:rPr>
        <w:t>08 : RTT SIP</w:t>
      </w:r>
    </w:p>
    <w:p w14:paraId="6DD451C3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5</w:t>
      </w:r>
      <w:r w:rsidRPr="00705245">
        <w:rPr>
          <w:rFonts w:asciiTheme="minorEastAsia" w:eastAsiaTheme="minorEastAsia" w:hAnsiTheme="minorEastAsia" w:cs="Tahoma" w:hint="eastAsia"/>
          <w:szCs w:val="20"/>
        </w:rPr>
        <w:t>09 : SIP Reason</w:t>
      </w:r>
    </w:p>
    <w:p w14:paraId="0551A9F1" w14:textId="77777777" w:rsidR="00076ED6" w:rsidRPr="00705245" w:rsidRDefault="00133C98" w:rsidP="00133C98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28F13F05" w14:textId="77777777" w:rsidR="00076ED6" w:rsidRPr="00705245" w:rsidRDefault="00076ED6" w:rsidP="00076ED6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10" w:name="_Toc171597170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</w:t>
      </w:r>
      <w:r w:rsidR="000D6243"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6</w:t>
      </w:r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01 ~ S1</w:t>
      </w:r>
      <w:r w:rsidR="000D6243"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6</w:t>
      </w:r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t>09</w:t>
      </w:r>
      <w:bookmarkEnd w:id="110"/>
    </w:p>
    <w:p w14:paraId="4A0B6CB2" w14:textId="77777777" w:rsidR="00076ED6" w:rsidRPr="00705245" w:rsidRDefault="00076ED6" w:rsidP="000D6243">
      <w:pPr>
        <w:numPr>
          <w:ilvl w:val="0"/>
          <w:numId w:val="8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355C640" w14:textId="77777777" w:rsidR="00076ED6" w:rsidRPr="00705245" w:rsidRDefault="000D6243" w:rsidP="00076ED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연별</w:t>
      </w:r>
      <w:r w:rsidR="00076ED6" w:rsidRPr="00705245">
        <w:rPr>
          <w:rFonts w:asciiTheme="minorEastAsia" w:eastAsiaTheme="minorEastAsia" w:hAnsiTheme="minorEastAsia" w:cs="Tahoma" w:hint="eastAsia"/>
          <w:szCs w:val="20"/>
        </w:rPr>
        <w:t xml:space="preserve"> 통계 적재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076ED6" w:rsidRPr="00705245" w14:paraId="58097A55" w14:textId="77777777" w:rsidTr="000D6243">
        <w:tc>
          <w:tcPr>
            <w:tcW w:w="1559" w:type="dxa"/>
            <w:shd w:val="clear" w:color="auto" w:fill="8DB3E2"/>
            <w:vAlign w:val="center"/>
          </w:tcPr>
          <w:p w14:paraId="7CA35A11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1C32FB2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076ED6" w:rsidRPr="00705245" w14:paraId="439AAED8" w14:textId="77777777" w:rsidTr="000D6243">
        <w:tc>
          <w:tcPr>
            <w:tcW w:w="1559" w:type="dxa"/>
            <w:vAlign w:val="center"/>
          </w:tcPr>
          <w:p w14:paraId="7EA6F155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65853DA4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</w:t>
            </w:r>
            <w:r w:rsidR="000D6243" w:rsidRPr="00705245">
              <w:rPr>
                <w:rFonts w:asciiTheme="minorEastAsia" w:eastAsiaTheme="minorEastAsia" w:hAnsiTheme="minorEastAsia" w:hint="eastAsia"/>
                <w:color w:val="000000"/>
              </w:rPr>
              <w:t>6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01 ~ S1</w:t>
            </w:r>
            <w:r w:rsidR="000D6243" w:rsidRPr="00705245">
              <w:rPr>
                <w:rFonts w:asciiTheme="minorEastAsia" w:eastAsiaTheme="minorEastAsia" w:hAnsiTheme="minorEastAsia" w:hint="eastAsia"/>
                <w:color w:val="000000"/>
              </w:rPr>
              <w:t>6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09</w:t>
            </w:r>
          </w:p>
        </w:tc>
      </w:tr>
      <w:tr w:rsidR="00076ED6" w:rsidRPr="00705245" w14:paraId="1F14E5CB" w14:textId="77777777" w:rsidTr="000D6243">
        <w:tc>
          <w:tcPr>
            <w:tcW w:w="1559" w:type="dxa"/>
            <w:vAlign w:val="center"/>
          </w:tcPr>
          <w:p w14:paraId="20326E63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9C17E3E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076ED6" w:rsidRPr="00705245" w14:paraId="06265B0D" w14:textId="77777777" w:rsidTr="000D6243">
        <w:tc>
          <w:tcPr>
            <w:tcW w:w="1559" w:type="dxa"/>
            <w:vAlign w:val="center"/>
          </w:tcPr>
          <w:p w14:paraId="7FC06B58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3E2FD91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076ED6" w:rsidRPr="00705245" w14:paraId="3DA8B1E8" w14:textId="77777777" w:rsidTr="000D6243">
        <w:tc>
          <w:tcPr>
            <w:tcW w:w="1559" w:type="dxa"/>
            <w:vAlign w:val="center"/>
          </w:tcPr>
          <w:p w14:paraId="087FBE1E" w14:textId="77777777" w:rsidR="00076ED6" w:rsidRPr="00705245" w:rsidRDefault="00076ED6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27AD47D0" w14:textId="77777777" w:rsidR="00076ED6" w:rsidRPr="00705245" w:rsidRDefault="00076ED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COMPLETED WRITING </w:t>
            </w:r>
            <w:r w:rsidR="000D6243" w:rsidRPr="00705245">
              <w:rPr>
                <w:rFonts w:asciiTheme="minorEastAsia" w:eastAsiaTheme="minorEastAsia" w:hAnsiTheme="minorEastAsia" w:hint="eastAsia"/>
                <w:color w:val="000000"/>
              </w:rPr>
              <w:t>YEAR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 STATISTICS (</w:t>
            </w:r>
            <w:r w:rsidRPr="00705245">
              <w:rPr>
                <w:rFonts w:asciiTheme="minorEastAsia" w:eastAsiaTheme="minorEastAsia" w:hAnsiTheme="minorEastAsia" w:hint="eastAsia"/>
                <w:color w:val="000000"/>
                <w:highlight w:val="yellow"/>
              </w:rPr>
              <w:t>A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)</w:t>
            </w:r>
          </w:p>
        </w:tc>
      </w:tr>
    </w:tbl>
    <w:p w14:paraId="0BBDE5BB" w14:textId="77777777" w:rsidR="00076ED6" w:rsidRPr="00705245" w:rsidRDefault="00076ED6" w:rsidP="00076ED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t>A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: 통계 종류</w:t>
      </w:r>
    </w:p>
    <w:p w14:paraId="0F22DF40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6</w:t>
      </w:r>
      <w:r w:rsidRPr="00705245">
        <w:rPr>
          <w:rFonts w:asciiTheme="minorEastAsia" w:eastAsiaTheme="minorEastAsia" w:hAnsiTheme="minorEastAsia" w:cs="Tahoma" w:hint="eastAsia"/>
          <w:szCs w:val="20"/>
        </w:rPr>
        <w:t>01 : 시스템</w:t>
      </w:r>
    </w:p>
    <w:p w14:paraId="47DB4316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6</w:t>
      </w:r>
      <w:r w:rsidRPr="00705245">
        <w:rPr>
          <w:rFonts w:asciiTheme="minorEastAsia" w:eastAsiaTheme="minorEastAsia" w:hAnsiTheme="minorEastAsia" w:cs="Tahoma" w:hint="eastAsia"/>
          <w:szCs w:val="20"/>
        </w:rPr>
        <w:t>02 : 장애</w:t>
      </w:r>
    </w:p>
    <w:p w14:paraId="41A97C9B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6</w:t>
      </w:r>
      <w:r w:rsidRPr="00705245">
        <w:rPr>
          <w:rFonts w:asciiTheme="minorEastAsia" w:eastAsiaTheme="minorEastAsia" w:hAnsiTheme="minorEastAsia" w:cs="Tahoma" w:hint="eastAsia"/>
          <w:szCs w:val="20"/>
        </w:rPr>
        <w:t>03 : 루트&lt;CDR&gt;</w:t>
      </w:r>
    </w:p>
    <w:p w14:paraId="1E1E2971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6</w:t>
      </w:r>
      <w:r w:rsidRPr="00705245">
        <w:rPr>
          <w:rFonts w:asciiTheme="minorEastAsia" w:eastAsiaTheme="minorEastAsia" w:hAnsiTheme="minorEastAsia" w:cs="Tahoma" w:hint="eastAsia"/>
          <w:szCs w:val="20"/>
        </w:rPr>
        <w:t>04 : 호&lt;SIP&gt;</w:t>
      </w:r>
    </w:p>
    <w:p w14:paraId="06289372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6</w:t>
      </w:r>
      <w:r w:rsidRPr="00705245">
        <w:rPr>
          <w:rFonts w:asciiTheme="minorEastAsia" w:eastAsiaTheme="minorEastAsia" w:hAnsiTheme="minorEastAsia" w:cs="Tahoma" w:hint="eastAsia"/>
          <w:szCs w:val="20"/>
        </w:rPr>
        <w:t>05 : 과금</w:t>
      </w:r>
    </w:p>
    <w:p w14:paraId="5DAD2327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6</w:t>
      </w:r>
      <w:r w:rsidRPr="00705245">
        <w:rPr>
          <w:rFonts w:asciiTheme="minorEastAsia" w:eastAsiaTheme="minorEastAsia" w:hAnsiTheme="minorEastAsia" w:cs="Tahoma" w:hint="eastAsia"/>
          <w:szCs w:val="20"/>
        </w:rPr>
        <w:t>06 : MEDIA</w:t>
      </w:r>
    </w:p>
    <w:p w14:paraId="562A657C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6</w:t>
      </w:r>
      <w:r w:rsidRPr="00705245">
        <w:rPr>
          <w:rFonts w:asciiTheme="minorEastAsia" w:eastAsiaTheme="minorEastAsia" w:hAnsiTheme="minorEastAsia" w:cs="Tahoma" w:hint="eastAsia"/>
          <w:szCs w:val="20"/>
        </w:rPr>
        <w:t>07 : RTT 과금</w:t>
      </w:r>
    </w:p>
    <w:p w14:paraId="3384297A" w14:textId="77777777" w:rsidR="00076ED6" w:rsidRPr="00705245" w:rsidRDefault="00076ED6" w:rsidP="00076ED6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6</w:t>
      </w:r>
      <w:r w:rsidRPr="00705245">
        <w:rPr>
          <w:rFonts w:asciiTheme="minorEastAsia" w:eastAsiaTheme="minorEastAsia" w:hAnsiTheme="minorEastAsia" w:cs="Tahoma" w:hint="eastAsia"/>
          <w:szCs w:val="20"/>
        </w:rPr>
        <w:t>08 : RTT SIP</w:t>
      </w:r>
    </w:p>
    <w:p w14:paraId="70380895" w14:textId="77777777" w:rsidR="000D6243" w:rsidRPr="00705245" w:rsidRDefault="00076ED6" w:rsidP="000D6243">
      <w:pPr>
        <w:numPr>
          <w:ilvl w:val="0"/>
          <w:numId w:val="80"/>
        </w:num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S1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>6</w:t>
      </w:r>
      <w:r w:rsidRPr="00705245">
        <w:rPr>
          <w:rFonts w:asciiTheme="minorEastAsia" w:eastAsiaTheme="minorEastAsia" w:hAnsiTheme="minorEastAsia" w:cs="Tahoma" w:hint="eastAsia"/>
          <w:szCs w:val="20"/>
        </w:rPr>
        <w:t>09 : SIP Reason</w:t>
      </w:r>
    </w:p>
    <w:p w14:paraId="30AE1F1C" w14:textId="77777777" w:rsidR="00654824" w:rsidRPr="00705245" w:rsidRDefault="00133C98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22EC4D11" w14:textId="77777777" w:rsidR="00654824" w:rsidRPr="00705245" w:rsidRDefault="00654824" w:rsidP="00654824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11" w:name="_Toc171597171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S1610</w:t>
      </w:r>
      <w:bookmarkEnd w:id="111"/>
    </w:p>
    <w:p w14:paraId="5E553B1F" w14:textId="77777777" w:rsidR="00654824" w:rsidRPr="00705245" w:rsidRDefault="00654824" w:rsidP="00654824">
      <w:pPr>
        <w:numPr>
          <w:ilvl w:val="0"/>
          <w:numId w:val="8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06CA0C13" w14:textId="77777777" w:rsidR="00654824" w:rsidRPr="00705245" w:rsidRDefault="00654824" w:rsidP="00654824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장애 이력 삭제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54824" w:rsidRPr="00705245" w14:paraId="58CE8337" w14:textId="77777777" w:rsidTr="009F7C1F">
        <w:tc>
          <w:tcPr>
            <w:tcW w:w="1559" w:type="dxa"/>
            <w:shd w:val="clear" w:color="auto" w:fill="8DB3E2"/>
            <w:vAlign w:val="center"/>
          </w:tcPr>
          <w:p w14:paraId="103DF964" w14:textId="77777777" w:rsidR="00654824" w:rsidRPr="00705245" w:rsidRDefault="00654824" w:rsidP="009F7C1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495258E" w14:textId="77777777" w:rsidR="00654824" w:rsidRPr="00705245" w:rsidRDefault="00654824" w:rsidP="009F7C1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54824" w:rsidRPr="00705245" w14:paraId="22EEA692" w14:textId="77777777" w:rsidTr="009F7C1F">
        <w:tc>
          <w:tcPr>
            <w:tcW w:w="1559" w:type="dxa"/>
            <w:vAlign w:val="center"/>
          </w:tcPr>
          <w:p w14:paraId="058CAB87" w14:textId="77777777" w:rsidR="00654824" w:rsidRPr="00705245" w:rsidRDefault="00654824" w:rsidP="009F7C1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009D05A8" w14:textId="77777777" w:rsidR="00654824" w:rsidRPr="00705245" w:rsidRDefault="00654824" w:rsidP="009F7C1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S1610</w:t>
            </w:r>
          </w:p>
        </w:tc>
      </w:tr>
      <w:tr w:rsidR="00654824" w:rsidRPr="00705245" w14:paraId="05DDC1BA" w14:textId="77777777" w:rsidTr="009F7C1F">
        <w:tc>
          <w:tcPr>
            <w:tcW w:w="1559" w:type="dxa"/>
            <w:vAlign w:val="center"/>
          </w:tcPr>
          <w:p w14:paraId="3878ECC8" w14:textId="77777777" w:rsidR="00654824" w:rsidRPr="00705245" w:rsidRDefault="00654824" w:rsidP="009F7C1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2208D69" w14:textId="77777777" w:rsidR="00654824" w:rsidRPr="00705245" w:rsidRDefault="00654824" w:rsidP="009F7C1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654824" w:rsidRPr="00705245" w14:paraId="5F27B2A1" w14:textId="77777777" w:rsidTr="009F7C1F">
        <w:tc>
          <w:tcPr>
            <w:tcW w:w="1559" w:type="dxa"/>
            <w:vAlign w:val="center"/>
          </w:tcPr>
          <w:p w14:paraId="275DA21C" w14:textId="77777777" w:rsidR="00654824" w:rsidRPr="00705245" w:rsidRDefault="00654824" w:rsidP="009F7C1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4E20E616" w14:textId="77777777" w:rsidR="00654824" w:rsidRPr="00705245" w:rsidRDefault="00654824" w:rsidP="009F7C1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654824" w:rsidRPr="00705245" w14:paraId="363C2384" w14:textId="77777777" w:rsidTr="009F7C1F">
        <w:tc>
          <w:tcPr>
            <w:tcW w:w="1559" w:type="dxa"/>
            <w:vAlign w:val="center"/>
          </w:tcPr>
          <w:p w14:paraId="10FCC620" w14:textId="77777777" w:rsidR="00654824" w:rsidRPr="00705245" w:rsidRDefault="00654824" w:rsidP="009F7C1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4C4961DC" w14:textId="77777777" w:rsidR="00654824" w:rsidRPr="00705245" w:rsidRDefault="00654824" w:rsidP="009F7C1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COMPLETED DELETING ALARM DATA (장애이력)</w:t>
            </w:r>
          </w:p>
        </w:tc>
      </w:tr>
    </w:tbl>
    <w:p w14:paraId="3C2B5CB0" w14:textId="77777777" w:rsidR="00654824" w:rsidRPr="00705245" w:rsidRDefault="00654824" w:rsidP="00654824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668FAEB1" w14:textId="77777777" w:rsidR="00654824" w:rsidRPr="00705245" w:rsidRDefault="00654824" w:rsidP="00654824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12" w:name="_Toc171597172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S1611</w:t>
      </w:r>
      <w:bookmarkEnd w:id="112"/>
    </w:p>
    <w:p w14:paraId="312DA594" w14:textId="77777777" w:rsidR="00654824" w:rsidRPr="00705245" w:rsidRDefault="00654824" w:rsidP="00654824">
      <w:pPr>
        <w:numPr>
          <w:ilvl w:val="0"/>
          <w:numId w:val="14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F35DA1C" w14:textId="77777777" w:rsidR="00654824" w:rsidRPr="00705245" w:rsidRDefault="00654824" w:rsidP="00654824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로그성 데이터 삭제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654824" w:rsidRPr="00705245" w14:paraId="29E1AC1A" w14:textId="77777777" w:rsidTr="009F7C1F">
        <w:tc>
          <w:tcPr>
            <w:tcW w:w="1559" w:type="dxa"/>
            <w:shd w:val="clear" w:color="auto" w:fill="8DB3E2"/>
            <w:vAlign w:val="center"/>
          </w:tcPr>
          <w:p w14:paraId="0FFD389F" w14:textId="77777777" w:rsidR="00654824" w:rsidRPr="00705245" w:rsidRDefault="00654824" w:rsidP="009F7C1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071D414" w14:textId="77777777" w:rsidR="00654824" w:rsidRPr="00705245" w:rsidRDefault="00654824" w:rsidP="009F7C1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654824" w:rsidRPr="00705245" w14:paraId="3258FCB5" w14:textId="77777777" w:rsidTr="009F7C1F">
        <w:tc>
          <w:tcPr>
            <w:tcW w:w="1559" w:type="dxa"/>
            <w:vAlign w:val="center"/>
          </w:tcPr>
          <w:p w14:paraId="51943B0F" w14:textId="77777777" w:rsidR="00654824" w:rsidRPr="00705245" w:rsidRDefault="00654824" w:rsidP="009F7C1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3EAA9D15" w14:textId="77777777" w:rsidR="00654824" w:rsidRPr="00705245" w:rsidRDefault="00654824" w:rsidP="009F7C1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S1611</w:t>
            </w:r>
          </w:p>
        </w:tc>
      </w:tr>
      <w:tr w:rsidR="00654824" w:rsidRPr="00705245" w14:paraId="75A2F61B" w14:textId="77777777" w:rsidTr="009F7C1F">
        <w:tc>
          <w:tcPr>
            <w:tcW w:w="1559" w:type="dxa"/>
            <w:vAlign w:val="center"/>
          </w:tcPr>
          <w:p w14:paraId="1AE36993" w14:textId="77777777" w:rsidR="00654824" w:rsidRPr="00705245" w:rsidRDefault="00654824" w:rsidP="009F7C1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155DA43" w14:textId="77777777" w:rsidR="00654824" w:rsidRPr="00705245" w:rsidRDefault="00654824" w:rsidP="009F7C1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654824" w:rsidRPr="00705245" w14:paraId="780A4374" w14:textId="77777777" w:rsidTr="009F7C1F">
        <w:tc>
          <w:tcPr>
            <w:tcW w:w="1559" w:type="dxa"/>
            <w:vAlign w:val="center"/>
          </w:tcPr>
          <w:p w14:paraId="07C86BBD" w14:textId="77777777" w:rsidR="00654824" w:rsidRPr="00705245" w:rsidRDefault="00654824" w:rsidP="009F7C1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2ED9E3F0" w14:textId="77777777" w:rsidR="00654824" w:rsidRPr="00705245" w:rsidRDefault="00654824" w:rsidP="009F7C1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654824" w:rsidRPr="00705245" w14:paraId="1F3EDF3E" w14:textId="77777777" w:rsidTr="009F7C1F">
        <w:tc>
          <w:tcPr>
            <w:tcW w:w="1559" w:type="dxa"/>
            <w:vAlign w:val="center"/>
          </w:tcPr>
          <w:p w14:paraId="3CCAAE1B" w14:textId="77777777" w:rsidR="00654824" w:rsidRPr="00705245" w:rsidRDefault="00654824" w:rsidP="009F7C1F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46860A1D" w14:textId="77777777" w:rsidR="00654824" w:rsidRPr="00705245" w:rsidRDefault="00654824" w:rsidP="009F7C1F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COMPLETED DELETING DATA (*참조1)</w:t>
            </w:r>
          </w:p>
        </w:tc>
      </w:tr>
    </w:tbl>
    <w:p w14:paraId="4A0705CB" w14:textId="77777777" w:rsidR="00654824" w:rsidRPr="00705245" w:rsidRDefault="00654824" w:rsidP="00654824">
      <w:pPr>
        <w:ind w:left="1120"/>
        <w:rPr>
          <w:rFonts w:asciiTheme="minorEastAsia" w:eastAsiaTheme="minorEastAsia" w:hAnsiTheme="minorEastAsia" w:cs="Tahoma"/>
          <w:szCs w:val="20"/>
        </w:rPr>
      </w:pPr>
    </w:p>
    <w:p w14:paraId="0A762666" w14:textId="77777777" w:rsidR="00654824" w:rsidRPr="00705245" w:rsidRDefault="00654824" w:rsidP="00654824">
      <w:pPr>
        <w:ind w:left="112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*참조1</w:t>
      </w:r>
    </w:p>
    <w:p w14:paraId="71ABCEE0" w14:textId="77777777" w:rsidR="00654824" w:rsidRPr="00705245" w:rsidRDefault="00654824" w:rsidP="00654824">
      <w:pPr>
        <w:ind w:left="112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운영관리/운영자 관리/운영로그</w:t>
      </w:r>
    </w:p>
    <w:p w14:paraId="672C4D93" w14:textId="77777777" w:rsidR="00654824" w:rsidRPr="00705245" w:rsidRDefault="00654824" w:rsidP="00654824">
      <w:pPr>
        <w:ind w:left="112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운영관리/운영자 관리/접속로그</w:t>
      </w:r>
    </w:p>
    <w:p w14:paraId="29A8F751" w14:textId="77777777" w:rsidR="00654824" w:rsidRPr="00705245" w:rsidRDefault="00654824" w:rsidP="00654824">
      <w:pPr>
        <w:ind w:left="112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MMI로그</w:t>
      </w:r>
    </w:p>
    <w:p w14:paraId="52249C04" w14:textId="77777777" w:rsidR="00654824" w:rsidRPr="00705245" w:rsidRDefault="00654824" w:rsidP="00654824">
      <w:pPr>
        <w:ind w:left="112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호추적</w:t>
      </w:r>
    </w:p>
    <w:p w14:paraId="61822B21" w14:textId="77777777" w:rsidR="00654824" w:rsidRPr="00705245" w:rsidRDefault="00654824" w:rsidP="00654824">
      <w:pPr>
        <w:ind w:left="112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호추적 통계</w:t>
      </w:r>
    </w:p>
    <w:p w14:paraId="59BD7D7C" w14:textId="77777777" w:rsidR="00654824" w:rsidRPr="00705245" w:rsidRDefault="00654824" w:rsidP="00654824">
      <w:pPr>
        <w:ind w:left="112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FAULT 메시지 </w:t>
      </w:r>
      <w:r w:rsidRPr="00705245">
        <w:rPr>
          <w:rFonts w:asciiTheme="minorEastAsia" w:eastAsiaTheme="minorEastAsia" w:hAnsiTheme="minorEastAsia" w:cs="Tahoma"/>
          <w:szCs w:val="20"/>
        </w:rPr>
        <w:t>–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FAULT</w:t>
      </w:r>
    </w:p>
    <w:p w14:paraId="5583D87C" w14:textId="77777777" w:rsidR="00654824" w:rsidRPr="00705245" w:rsidRDefault="00654824" w:rsidP="00654824">
      <w:pPr>
        <w:ind w:left="112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FAULT 메시지 </w:t>
      </w:r>
      <w:r w:rsidRPr="00705245">
        <w:rPr>
          <w:rFonts w:asciiTheme="minorEastAsia" w:eastAsiaTheme="minorEastAsia" w:hAnsiTheme="minorEastAsia" w:cs="Tahoma"/>
          <w:szCs w:val="20"/>
        </w:rPr>
        <w:t>–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WARN</w:t>
      </w:r>
    </w:p>
    <w:p w14:paraId="3E14F01A" w14:textId="77777777" w:rsidR="00654824" w:rsidRPr="00705245" w:rsidRDefault="00654824" w:rsidP="00654824">
      <w:pPr>
        <w:ind w:left="112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FAULT 메시지 </w:t>
      </w:r>
      <w:r w:rsidRPr="00705245">
        <w:rPr>
          <w:rFonts w:asciiTheme="minorEastAsia" w:eastAsiaTheme="minorEastAsia" w:hAnsiTheme="minorEastAsia" w:cs="Tahoma"/>
          <w:szCs w:val="20"/>
        </w:rPr>
        <w:t>–</w:t>
      </w:r>
      <w:r w:rsidRPr="00705245">
        <w:rPr>
          <w:rFonts w:asciiTheme="minorEastAsia" w:eastAsiaTheme="minorEastAsia" w:hAnsiTheme="minorEastAsia" w:cs="Tahoma" w:hint="eastAsia"/>
          <w:szCs w:val="20"/>
        </w:rPr>
        <w:t xml:space="preserve"> INFO</w:t>
      </w:r>
    </w:p>
    <w:p w14:paraId="444BF43B" w14:textId="77777777" w:rsidR="00654824" w:rsidRPr="00705245" w:rsidRDefault="00654824" w:rsidP="00654824">
      <w:pPr>
        <w:ind w:left="112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LIFECYCLE 이력</w:t>
      </w:r>
    </w:p>
    <w:p w14:paraId="30E54CA8" w14:textId="77777777" w:rsidR="00654824" w:rsidRPr="00705245" w:rsidRDefault="00654824" w:rsidP="00654824">
      <w:pPr>
        <w:ind w:left="112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GM 연동 장애 이력</w:t>
      </w:r>
    </w:p>
    <w:p w14:paraId="67BA9EF9" w14:textId="77777777" w:rsidR="00654824" w:rsidRPr="00705245" w:rsidRDefault="00654824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7D719D68" w14:textId="77777777" w:rsidR="000D6243" w:rsidRPr="00705245" w:rsidRDefault="000D6243" w:rsidP="000D6243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13" w:name="_Toc171597173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S1901</w:t>
      </w:r>
      <w:bookmarkEnd w:id="113"/>
    </w:p>
    <w:p w14:paraId="0AB08EA7" w14:textId="77777777" w:rsidR="000D6243" w:rsidRPr="00705245" w:rsidRDefault="000D6243" w:rsidP="000D6243">
      <w:pPr>
        <w:numPr>
          <w:ilvl w:val="0"/>
          <w:numId w:val="8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25D577D" w14:textId="77777777" w:rsidR="000D6243" w:rsidRPr="00705245" w:rsidRDefault="000D6243" w:rsidP="000D6243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시스템 통계 요약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0D6243" w:rsidRPr="00705245" w14:paraId="46526832" w14:textId="77777777" w:rsidTr="000D6243">
        <w:tc>
          <w:tcPr>
            <w:tcW w:w="1559" w:type="dxa"/>
            <w:shd w:val="clear" w:color="auto" w:fill="8DB3E2"/>
            <w:vAlign w:val="center"/>
          </w:tcPr>
          <w:p w14:paraId="41F22071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0D35437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0D6243" w:rsidRPr="00705245" w14:paraId="26F04736" w14:textId="77777777" w:rsidTr="000D6243">
        <w:tc>
          <w:tcPr>
            <w:tcW w:w="1559" w:type="dxa"/>
            <w:vAlign w:val="center"/>
          </w:tcPr>
          <w:p w14:paraId="62741211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19E5FB8E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S1901</w:t>
            </w:r>
          </w:p>
        </w:tc>
      </w:tr>
      <w:tr w:rsidR="000D6243" w:rsidRPr="00705245" w14:paraId="27E06CF1" w14:textId="77777777" w:rsidTr="000D6243">
        <w:tc>
          <w:tcPr>
            <w:tcW w:w="1559" w:type="dxa"/>
            <w:vAlign w:val="center"/>
          </w:tcPr>
          <w:p w14:paraId="6AE8A72D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7A624AE7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0D6243" w:rsidRPr="00705245" w14:paraId="312B2A30" w14:textId="77777777" w:rsidTr="000D6243">
        <w:tc>
          <w:tcPr>
            <w:tcW w:w="1559" w:type="dxa"/>
            <w:vAlign w:val="center"/>
          </w:tcPr>
          <w:p w14:paraId="67C0181D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4F6A0413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0D6243" w:rsidRPr="00705245" w14:paraId="7099D6A3" w14:textId="77777777" w:rsidTr="000D6243">
        <w:tc>
          <w:tcPr>
            <w:tcW w:w="1559" w:type="dxa"/>
            <w:vAlign w:val="center"/>
          </w:tcPr>
          <w:p w14:paraId="5FFE52BF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AB94506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OMP01 : MAX_CPU = 7, CPU = 6, MAX_Memory = 21, Memory = 21</w:t>
            </w:r>
          </w:p>
        </w:tc>
      </w:tr>
    </w:tbl>
    <w:p w14:paraId="58CC14CA" w14:textId="77777777" w:rsidR="00133C98" w:rsidRPr="00705245" w:rsidRDefault="00133C98" w:rsidP="000D6243">
      <w:pPr>
        <w:ind w:left="1120"/>
        <w:rPr>
          <w:rFonts w:asciiTheme="minorEastAsia" w:eastAsiaTheme="minorEastAsia" w:hAnsiTheme="minorEastAsia" w:cs="Tahoma"/>
          <w:szCs w:val="20"/>
        </w:rPr>
      </w:pPr>
    </w:p>
    <w:p w14:paraId="284660AD" w14:textId="77777777" w:rsidR="000D6243" w:rsidRPr="00705245" w:rsidRDefault="00133C98" w:rsidP="00133C98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2EF797C7" w14:textId="77777777" w:rsidR="000D6243" w:rsidRPr="00705245" w:rsidRDefault="000D6243" w:rsidP="000D6243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14" w:name="_Toc171597174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S1902</w:t>
      </w:r>
      <w:bookmarkEnd w:id="114"/>
    </w:p>
    <w:p w14:paraId="6B867958" w14:textId="77777777" w:rsidR="000D6243" w:rsidRPr="00705245" w:rsidRDefault="000D6243" w:rsidP="000D6243">
      <w:pPr>
        <w:numPr>
          <w:ilvl w:val="0"/>
          <w:numId w:val="8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0EA0CD2" w14:textId="77777777" w:rsidR="000D6243" w:rsidRPr="00705245" w:rsidRDefault="000D6243" w:rsidP="000D6243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루트(CDR) 통계 요약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0D6243" w:rsidRPr="00705245" w14:paraId="47B95757" w14:textId="77777777" w:rsidTr="000D6243">
        <w:tc>
          <w:tcPr>
            <w:tcW w:w="1559" w:type="dxa"/>
            <w:shd w:val="clear" w:color="auto" w:fill="8DB3E2"/>
            <w:vAlign w:val="center"/>
          </w:tcPr>
          <w:p w14:paraId="4DFAA4D6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39289B3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0D6243" w:rsidRPr="00705245" w14:paraId="5034FD28" w14:textId="77777777" w:rsidTr="000D6243">
        <w:tc>
          <w:tcPr>
            <w:tcW w:w="1559" w:type="dxa"/>
            <w:vAlign w:val="center"/>
          </w:tcPr>
          <w:p w14:paraId="2C58911A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5CC36CE2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S1902</w:t>
            </w:r>
          </w:p>
        </w:tc>
      </w:tr>
      <w:tr w:rsidR="000D6243" w:rsidRPr="00705245" w14:paraId="3717D040" w14:textId="77777777" w:rsidTr="000D6243">
        <w:tc>
          <w:tcPr>
            <w:tcW w:w="1559" w:type="dxa"/>
            <w:vAlign w:val="center"/>
          </w:tcPr>
          <w:p w14:paraId="1BE0C651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924E2A7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0D6243" w:rsidRPr="00705245" w14:paraId="725FFDC7" w14:textId="77777777" w:rsidTr="000D6243">
        <w:tc>
          <w:tcPr>
            <w:tcW w:w="1559" w:type="dxa"/>
            <w:vAlign w:val="center"/>
          </w:tcPr>
          <w:p w14:paraId="279CE7D7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4976EC9C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0D6243" w:rsidRPr="00705245" w14:paraId="1C89A7B3" w14:textId="77777777" w:rsidTr="000D6243">
        <w:tc>
          <w:tcPr>
            <w:tcW w:w="1559" w:type="dxa"/>
            <w:vAlign w:val="center"/>
          </w:tcPr>
          <w:p w14:paraId="6797A4B7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F96F033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REQUEST = 0, SUCCESS = 0, FAIL = 0, USAGE = 0 (루트&lt;CDR&gt;)</w:t>
            </w:r>
          </w:p>
        </w:tc>
      </w:tr>
    </w:tbl>
    <w:p w14:paraId="67F34954" w14:textId="77777777" w:rsidR="000D6243" w:rsidRPr="00705245" w:rsidRDefault="000D6243" w:rsidP="000D6243">
      <w:pPr>
        <w:rPr>
          <w:rFonts w:asciiTheme="minorEastAsia" w:eastAsiaTheme="minorEastAsia" w:hAnsiTheme="minorEastAsia"/>
        </w:rPr>
      </w:pPr>
    </w:p>
    <w:p w14:paraId="7B510A68" w14:textId="77777777" w:rsidR="000D6243" w:rsidRPr="00705245" w:rsidRDefault="00133C98" w:rsidP="00133C98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/>
          <w:szCs w:val="20"/>
        </w:rPr>
        <w:br w:type="page"/>
      </w:r>
    </w:p>
    <w:p w14:paraId="6F093163" w14:textId="77777777" w:rsidR="000D6243" w:rsidRPr="00705245" w:rsidRDefault="000D6243" w:rsidP="000D6243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15" w:name="_Toc171597175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S1903</w:t>
      </w:r>
      <w:bookmarkEnd w:id="115"/>
    </w:p>
    <w:p w14:paraId="4EB89BAC" w14:textId="77777777" w:rsidR="000D6243" w:rsidRPr="00705245" w:rsidRDefault="000D6243" w:rsidP="000D6243">
      <w:pPr>
        <w:numPr>
          <w:ilvl w:val="0"/>
          <w:numId w:val="8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B39074E" w14:textId="77777777" w:rsidR="000D6243" w:rsidRPr="00705245" w:rsidRDefault="000D6243" w:rsidP="000D6243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호(SIP) 통계 요약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0D6243" w:rsidRPr="00705245" w14:paraId="1E10012F" w14:textId="77777777" w:rsidTr="000D6243">
        <w:tc>
          <w:tcPr>
            <w:tcW w:w="1559" w:type="dxa"/>
            <w:shd w:val="clear" w:color="auto" w:fill="8DB3E2"/>
            <w:vAlign w:val="center"/>
          </w:tcPr>
          <w:p w14:paraId="75D9EB70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42A190E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0D6243" w:rsidRPr="00705245" w14:paraId="6E3158FA" w14:textId="77777777" w:rsidTr="000D6243">
        <w:tc>
          <w:tcPr>
            <w:tcW w:w="1559" w:type="dxa"/>
            <w:vAlign w:val="center"/>
          </w:tcPr>
          <w:p w14:paraId="670A2C68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0C5684CD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S1903</w:t>
            </w:r>
          </w:p>
        </w:tc>
      </w:tr>
      <w:tr w:rsidR="000D6243" w:rsidRPr="00705245" w14:paraId="56ACB06F" w14:textId="77777777" w:rsidTr="000D6243">
        <w:tc>
          <w:tcPr>
            <w:tcW w:w="1559" w:type="dxa"/>
            <w:vAlign w:val="center"/>
          </w:tcPr>
          <w:p w14:paraId="762F6AF9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427D1EA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0D6243" w:rsidRPr="00705245" w14:paraId="5D3D302F" w14:textId="77777777" w:rsidTr="000D6243">
        <w:tc>
          <w:tcPr>
            <w:tcW w:w="1559" w:type="dxa"/>
            <w:vAlign w:val="center"/>
          </w:tcPr>
          <w:p w14:paraId="39F97588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21EA8C4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0D6243" w:rsidRPr="00705245" w14:paraId="3D2E9B31" w14:textId="77777777" w:rsidTr="000D6243">
        <w:tc>
          <w:tcPr>
            <w:tcW w:w="1559" w:type="dxa"/>
            <w:vAlign w:val="center"/>
          </w:tcPr>
          <w:p w14:paraId="0F6E51C5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1643AC1D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성공률 = 0, 소통률 = 0, 완료율 = 0 (호&lt;SIP&gt;)</w:t>
            </w:r>
          </w:p>
        </w:tc>
      </w:tr>
    </w:tbl>
    <w:p w14:paraId="40048BA8" w14:textId="77777777" w:rsidR="00133C98" w:rsidRPr="00705245" w:rsidRDefault="00133C98" w:rsidP="000D6243">
      <w:pPr>
        <w:rPr>
          <w:rFonts w:asciiTheme="minorEastAsia" w:eastAsiaTheme="minorEastAsia" w:hAnsiTheme="minorEastAsia"/>
        </w:rPr>
      </w:pPr>
    </w:p>
    <w:p w14:paraId="096E723E" w14:textId="77777777" w:rsidR="000D6243" w:rsidRPr="00705245" w:rsidRDefault="00133C98" w:rsidP="00133C98">
      <w:pPr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6D216F91" w14:textId="77777777" w:rsidR="000D6243" w:rsidRPr="00705245" w:rsidRDefault="000D6243" w:rsidP="000D6243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16" w:name="_Toc171597176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S1904</w:t>
      </w:r>
      <w:bookmarkEnd w:id="116"/>
    </w:p>
    <w:p w14:paraId="36C1EC9C" w14:textId="77777777" w:rsidR="000D6243" w:rsidRPr="00705245" w:rsidRDefault="000D6243" w:rsidP="000D6243">
      <w:pPr>
        <w:numPr>
          <w:ilvl w:val="0"/>
          <w:numId w:val="9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489EFBE8" w14:textId="77777777" w:rsidR="000D6243" w:rsidRPr="00705245" w:rsidRDefault="000D6243" w:rsidP="000D6243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OPTION 장애 체크(SIP)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0D6243" w:rsidRPr="00705245" w14:paraId="314DF2C2" w14:textId="77777777" w:rsidTr="000D6243">
        <w:tc>
          <w:tcPr>
            <w:tcW w:w="1559" w:type="dxa"/>
            <w:shd w:val="clear" w:color="auto" w:fill="8DB3E2"/>
            <w:vAlign w:val="center"/>
          </w:tcPr>
          <w:p w14:paraId="1632C7F4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52D98DC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0D6243" w:rsidRPr="00705245" w14:paraId="7F889628" w14:textId="77777777" w:rsidTr="000D6243">
        <w:tc>
          <w:tcPr>
            <w:tcW w:w="1559" w:type="dxa"/>
            <w:vAlign w:val="center"/>
          </w:tcPr>
          <w:p w14:paraId="1666D738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025B318D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S1904</w:t>
            </w:r>
          </w:p>
        </w:tc>
      </w:tr>
      <w:tr w:rsidR="000D6243" w:rsidRPr="00705245" w14:paraId="4442550A" w14:textId="77777777" w:rsidTr="000D6243">
        <w:tc>
          <w:tcPr>
            <w:tcW w:w="1559" w:type="dxa"/>
            <w:vAlign w:val="center"/>
          </w:tcPr>
          <w:p w14:paraId="35F5759E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4AE0D56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0D6243" w:rsidRPr="00705245" w14:paraId="3892C897" w14:textId="77777777" w:rsidTr="000D6243">
        <w:tc>
          <w:tcPr>
            <w:tcW w:w="1559" w:type="dxa"/>
            <w:vAlign w:val="center"/>
          </w:tcPr>
          <w:p w14:paraId="3FC52E55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0A8F5A95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0D6243" w:rsidRPr="00705245" w14:paraId="646B9C41" w14:textId="77777777" w:rsidTr="000D6243">
        <w:tc>
          <w:tcPr>
            <w:tcW w:w="1559" w:type="dxa"/>
            <w:vAlign w:val="center"/>
          </w:tcPr>
          <w:p w14:paraId="7226271D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CB770B5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NODE ID = 1111, OPTIONS RX = 0, TX = 0 (OPTIONS 장애 체크&lt;SIP&gt;)</w:t>
            </w:r>
          </w:p>
        </w:tc>
      </w:tr>
    </w:tbl>
    <w:p w14:paraId="0F5654EA" w14:textId="77777777" w:rsidR="00133C98" w:rsidRPr="00705245" w:rsidRDefault="00133C98" w:rsidP="000D6243">
      <w:pPr>
        <w:rPr>
          <w:rFonts w:asciiTheme="minorEastAsia" w:eastAsiaTheme="minorEastAsia" w:hAnsiTheme="minorEastAsia"/>
        </w:rPr>
      </w:pPr>
    </w:p>
    <w:p w14:paraId="7E044CAD" w14:textId="77777777" w:rsidR="000D6243" w:rsidRPr="00705245" w:rsidRDefault="00133C98" w:rsidP="000D6243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05FE877B" w14:textId="77777777" w:rsidR="000D6243" w:rsidRPr="00705245" w:rsidRDefault="000D6243" w:rsidP="000D6243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17" w:name="_Toc171597177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S1905</w:t>
      </w:r>
      <w:bookmarkEnd w:id="117"/>
    </w:p>
    <w:p w14:paraId="10A02C43" w14:textId="77777777" w:rsidR="000D6243" w:rsidRPr="00705245" w:rsidRDefault="000D6243" w:rsidP="00F6081C">
      <w:pPr>
        <w:numPr>
          <w:ilvl w:val="0"/>
          <w:numId w:val="9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6BCED11E" w14:textId="77777777" w:rsidR="000D6243" w:rsidRPr="00705245" w:rsidRDefault="00106D16" w:rsidP="000D6243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과금 통계 요약</w:t>
      </w:r>
      <w:r w:rsidR="000D6243" w:rsidRPr="00705245">
        <w:rPr>
          <w:rFonts w:asciiTheme="minorEastAsia" w:eastAsiaTheme="minorEastAsia" w:hAnsiTheme="minorEastAsia" w:cs="Tahoma" w:hint="eastAsia"/>
          <w:szCs w:val="20"/>
        </w:rPr>
        <w:t xml:space="preserve">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0D6243" w:rsidRPr="00705245" w14:paraId="675D73B0" w14:textId="77777777" w:rsidTr="000D6243">
        <w:tc>
          <w:tcPr>
            <w:tcW w:w="1559" w:type="dxa"/>
            <w:shd w:val="clear" w:color="auto" w:fill="8DB3E2"/>
            <w:vAlign w:val="center"/>
          </w:tcPr>
          <w:p w14:paraId="78395060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9CD630B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0D6243" w:rsidRPr="00705245" w14:paraId="4FB49543" w14:textId="77777777" w:rsidTr="000D6243">
        <w:tc>
          <w:tcPr>
            <w:tcW w:w="1559" w:type="dxa"/>
            <w:vAlign w:val="center"/>
          </w:tcPr>
          <w:p w14:paraId="072C06D9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3F0F797D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S190</w:t>
            </w:r>
            <w:r w:rsidR="00106D16" w:rsidRPr="00705245">
              <w:rPr>
                <w:rFonts w:asciiTheme="minorEastAsia" w:eastAsiaTheme="minorEastAsia" w:hAnsiTheme="minorEastAsia" w:hint="eastAsia"/>
                <w:color w:val="000000"/>
              </w:rPr>
              <w:t>5</w:t>
            </w:r>
          </w:p>
        </w:tc>
      </w:tr>
      <w:tr w:rsidR="000D6243" w:rsidRPr="00705245" w14:paraId="4847FCA8" w14:textId="77777777" w:rsidTr="000D6243">
        <w:tc>
          <w:tcPr>
            <w:tcW w:w="1559" w:type="dxa"/>
            <w:vAlign w:val="center"/>
          </w:tcPr>
          <w:p w14:paraId="5DCF17E9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6CD5270D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0D6243" w:rsidRPr="00705245" w14:paraId="13394918" w14:textId="77777777" w:rsidTr="000D6243">
        <w:tc>
          <w:tcPr>
            <w:tcW w:w="1559" w:type="dxa"/>
            <w:vAlign w:val="center"/>
          </w:tcPr>
          <w:p w14:paraId="0CB49845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07423D60" w14:textId="77777777" w:rsidR="000D6243" w:rsidRPr="00705245" w:rsidRDefault="000D6243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0D6243" w:rsidRPr="00705245" w14:paraId="0BB882B9" w14:textId="77777777" w:rsidTr="000D6243">
        <w:tc>
          <w:tcPr>
            <w:tcW w:w="1559" w:type="dxa"/>
            <w:vAlign w:val="center"/>
          </w:tcPr>
          <w:p w14:paraId="17B5E08F" w14:textId="77777777" w:rsidR="000D6243" w:rsidRPr="00705245" w:rsidRDefault="000D6243" w:rsidP="000D6243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7748253" w14:textId="77777777" w:rsidR="000D6243" w:rsidRPr="00705245" w:rsidRDefault="00106D16" w:rsidP="000D6243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IBC52, 성공률 = 70%</w:t>
            </w:r>
          </w:p>
        </w:tc>
      </w:tr>
    </w:tbl>
    <w:p w14:paraId="407B9B25" w14:textId="77777777" w:rsidR="00133C98" w:rsidRPr="00705245" w:rsidRDefault="00133C98" w:rsidP="00106D16">
      <w:pPr>
        <w:rPr>
          <w:rFonts w:asciiTheme="minorEastAsia" w:eastAsiaTheme="minorEastAsia" w:hAnsiTheme="minorEastAsia"/>
        </w:rPr>
      </w:pPr>
    </w:p>
    <w:p w14:paraId="60FBAD29" w14:textId="77777777" w:rsidR="00106D16" w:rsidRPr="00705245" w:rsidRDefault="00133C98" w:rsidP="00106D16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322EEC1D" w14:textId="77777777" w:rsidR="00106D16" w:rsidRPr="00705245" w:rsidRDefault="00106D16" w:rsidP="00106D16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18" w:name="_Toc171597178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S1906</w:t>
      </w:r>
      <w:bookmarkEnd w:id="118"/>
    </w:p>
    <w:p w14:paraId="4D24F5CB" w14:textId="77777777" w:rsidR="00106D16" w:rsidRPr="00705245" w:rsidRDefault="00106D16" w:rsidP="00F6081C">
      <w:pPr>
        <w:numPr>
          <w:ilvl w:val="0"/>
          <w:numId w:val="9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DF63DBF" w14:textId="77777777" w:rsidR="00106D16" w:rsidRPr="00705245" w:rsidRDefault="00F6081C" w:rsidP="00106D1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IN </w:t>
      </w:r>
      <w:r w:rsidR="00106D16" w:rsidRPr="00705245">
        <w:rPr>
          <w:rFonts w:asciiTheme="minorEastAsia" w:eastAsiaTheme="minorEastAsia" w:hAnsiTheme="minorEastAsia" w:cs="Tahoma" w:hint="eastAsia"/>
          <w:szCs w:val="20"/>
        </w:rPr>
        <w:t>RTT(SIP) 통계 요약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106D16" w:rsidRPr="00705245" w14:paraId="0396D49B" w14:textId="77777777" w:rsidTr="0041606E">
        <w:tc>
          <w:tcPr>
            <w:tcW w:w="1559" w:type="dxa"/>
            <w:shd w:val="clear" w:color="auto" w:fill="8DB3E2"/>
            <w:vAlign w:val="center"/>
          </w:tcPr>
          <w:p w14:paraId="0AAB896E" w14:textId="77777777" w:rsidR="00106D16" w:rsidRPr="00705245" w:rsidRDefault="00106D16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71C3E78C" w14:textId="77777777" w:rsidR="00106D16" w:rsidRPr="00705245" w:rsidRDefault="00106D16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106D16" w:rsidRPr="00705245" w14:paraId="07240E74" w14:textId="77777777" w:rsidTr="0041606E">
        <w:tc>
          <w:tcPr>
            <w:tcW w:w="1559" w:type="dxa"/>
            <w:vAlign w:val="center"/>
          </w:tcPr>
          <w:p w14:paraId="4C6703C4" w14:textId="77777777" w:rsidR="00106D16" w:rsidRPr="00705245" w:rsidRDefault="00106D16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27085EA8" w14:textId="77777777" w:rsidR="00106D16" w:rsidRPr="00705245" w:rsidRDefault="00106D16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S1906</w:t>
            </w:r>
          </w:p>
        </w:tc>
      </w:tr>
      <w:tr w:rsidR="00106D16" w:rsidRPr="00705245" w14:paraId="71B621A1" w14:textId="77777777" w:rsidTr="0041606E">
        <w:tc>
          <w:tcPr>
            <w:tcW w:w="1559" w:type="dxa"/>
            <w:vAlign w:val="center"/>
          </w:tcPr>
          <w:p w14:paraId="0D4B2D31" w14:textId="77777777" w:rsidR="00106D16" w:rsidRPr="00705245" w:rsidRDefault="00106D16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8117B5B" w14:textId="77777777" w:rsidR="00106D16" w:rsidRPr="00705245" w:rsidRDefault="00106D16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106D16" w:rsidRPr="00705245" w14:paraId="13C5BB43" w14:textId="77777777" w:rsidTr="0041606E">
        <w:tc>
          <w:tcPr>
            <w:tcW w:w="1559" w:type="dxa"/>
            <w:vAlign w:val="center"/>
          </w:tcPr>
          <w:p w14:paraId="733519F1" w14:textId="77777777" w:rsidR="00106D16" w:rsidRPr="00705245" w:rsidRDefault="00106D16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7312783" w14:textId="77777777" w:rsidR="00106D16" w:rsidRPr="00705245" w:rsidRDefault="00106D16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106D16" w:rsidRPr="00705245" w14:paraId="0C98841F" w14:textId="77777777" w:rsidTr="0041606E">
        <w:tc>
          <w:tcPr>
            <w:tcW w:w="1559" w:type="dxa"/>
            <w:vAlign w:val="center"/>
          </w:tcPr>
          <w:p w14:paraId="23ADB7AF" w14:textId="77777777" w:rsidR="00106D16" w:rsidRPr="00705245" w:rsidRDefault="00106D16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5A6C6CD8" w14:textId="77777777" w:rsidR="00106D16" w:rsidRPr="00705245" w:rsidRDefault="00106D16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IBC52, IN RTT(SIP) = 200</w:t>
            </w:r>
          </w:p>
        </w:tc>
      </w:tr>
    </w:tbl>
    <w:p w14:paraId="52115115" w14:textId="77777777" w:rsidR="00133C98" w:rsidRPr="00705245" w:rsidRDefault="00133C98" w:rsidP="00106D16">
      <w:pPr>
        <w:rPr>
          <w:rFonts w:asciiTheme="minorEastAsia" w:eastAsiaTheme="minorEastAsia" w:hAnsiTheme="minorEastAsia"/>
        </w:rPr>
      </w:pPr>
    </w:p>
    <w:p w14:paraId="7D6078D4" w14:textId="77777777" w:rsidR="00106D16" w:rsidRPr="00705245" w:rsidRDefault="00133C98" w:rsidP="00106D16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790853EC" w14:textId="77777777" w:rsidR="00106D16" w:rsidRPr="00705245" w:rsidRDefault="00106D16" w:rsidP="00106D16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19" w:name="_Toc171597179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S1907</w:t>
      </w:r>
      <w:bookmarkEnd w:id="119"/>
    </w:p>
    <w:p w14:paraId="4F888F20" w14:textId="77777777" w:rsidR="00106D16" w:rsidRPr="00705245" w:rsidRDefault="00106D16" w:rsidP="00F6081C">
      <w:pPr>
        <w:numPr>
          <w:ilvl w:val="0"/>
          <w:numId w:val="9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44E7AB59" w14:textId="77777777" w:rsidR="00106D16" w:rsidRPr="00705245" w:rsidRDefault="00F6081C" w:rsidP="00106D16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 xml:space="preserve">OUT </w:t>
      </w:r>
      <w:r w:rsidR="00106D16" w:rsidRPr="00705245">
        <w:rPr>
          <w:rFonts w:asciiTheme="minorEastAsia" w:eastAsiaTheme="minorEastAsia" w:hAnsiTheme="minorEastAsia" w:cs="Tahoma" w:hint="eastAsia"/>
          <w:szCs w:val="20"/>
        </w:rPr>
        <w:t>RTT(</w:t>
      </w:r>
      <w:r w:rsidRPr="00705245">
        <w:rPr>
          <w:rFonts w:asciiTheme="minorEastAsia" w:eastAsiaTheme="minorEastAsia" w:hAnsiTheme="minorEastAsia" w:cs="Tahoma" w:hint="eastAsia"/>
          <w:szCs w:val="20"/>
        </w:rPr>
        <w:t>SIP</w:t>
      </w:r>
      <w:r w:rsidR="00106D16" w:rsidRPr="00705245">
        <w:rPr>
          <w:rFonts w:asciiTheme="minorEastAsia" w:eastAsiaTheme="minorEastAsia" w:hAnsiTheme="minorEastAsia" w:cs="Tahoma" w:hint="eastAsia"/>
          <w:szCs w:val="20"/>
        </w:rPr>
        <w:t>) 통계 요약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106D16" w:rsidRPr="00705245" w14:paraId="1B042106" w14:textId="77777777" w:rsidTr="0041606E">
        <w:tc>
          <w:tcPr>
            <w:tcW w:w="1559" w:type="dxa"/>
            <w:shd w:val="clear" w:color="auto" w:fill="8DB3E2"/>
            <w:vAlign w:val="center"/>
          </w:tcPr>
          <w:p w14:paraId="06A53E51" w14:textId="77777777" w:rsidR="00106D16" w:rsidRPr="00705245" w:rsidRDefault="00106D16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C5459C2" w14:textId="77777777" w:rsidR="00106D16" w:rsidRPr="00705245" w:rsidRDefault="00106D16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106D16" w:rsidRPr="00705245" w14:paraId="4491C2CA" w14:textId="77777777" w:rsidTr="0041606E">
        <w:tc>
          <w:tcPr>
            <w:tcW w:w="1559" w:type="dxa"/>
            <w:vAlign w:val="center"/>
          </w:tcPr>
          <w:p w14:paraId="0873A9D7" w14:textId="77777777" w:rsidR="00106D16" w:rsidRPr="00705245" w:rsidRDefault="00106D16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58475B98" w14:textId="77777777" w:rsidR="00106D16" w:rsidRPr="00705245" w:rsidRDefault="00106D16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S1907</w:t>
            </w:r>
          </w:p>
        </w:tc>
      </w:tr>
      <w:tr w:rsidR="00106D16" w:rsidRPr="00705245" w14:paraId="0774B697" w14:textId="77777777" w:rsidTr="0041606E">
        <w:tc>
          <w:tcPr>
            <w:tcW w:w="1559" w:type="dxa"/>
            <w:vAlign w:val="center"/>
          </w:tcPr>
          <w:p w14:paraId="26EAA0CB" w14:textId="77777777" w:rsidR="00106D16" w:rsidRPr="00705245" w:rsidRDefault="00106D16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2274452" w14:textId="77777777" w:rsidR="00106D16" w:rsidRPr="00705245" w:rsidRDefault="00106D16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106D16" w:rsidRPr="00705245" w14:paraId="5B281053" w14:textId="77777777" w:rsidTr="0041606E">
        <w:tc>
          <w:tcPr>
            <w:tcW w:w="1559" w:type="dxa"/>
            <w:vAlign w:val="center"/>
          </w:tcPr>
          <w:p w14:paraId="238D6632" w14:textId="77777777" w:rsidR="00106D16" w:rsidRPr="00705245" w:rsidRDefault="00106D16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02964D81" w14:textId="77777777" w:rsidR="00106D16" w:rsidRPr="00705245" w:rsidRDefault="00106D16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106D16" w:rsidRPr="00705245" w14:paraId="24C75B27" w14:textId="77777777" w:rsidTr="0041606E">
        <w:tc>
          <w:tcPr>
            <w:tcW w:w="1559" w:type="dxa"/>
            <w:vAlign w:val="center"/>
          </w:tcPr>
          <w:p w14:paraId="2B071E6B" w14:textId="77777777" w:rsidR="00106D16" w:rsidRPr="00705245" w:rsidRDefault="00106D16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4B26A651" w14:textId="77777777" w:rsidR="00106D16" w:rsidRPr="00705245" w:rsidRDefault="00106D16" w:rsidP="00F6081C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IBC52, </w:t>
            </w:r>
            <w:r w:rsidR="00F6081C" w:rsidRPr="00705245">
              <w:rPr>
                <w:rFonts w:asciiTheme="minorEastAsia" w:eastAsiaTheme="minorEastAsia" w:hAnsiTheme="minorEastAsia" w:hint="eastAsia"/>
                <w:color w:val="000000"/>
              </w:rPr>
              <w:t>OUT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RTT(SIP) = 200</w:t>
            </w:r>
          </w:p>
        </w:tc>
      </w:tr>
    </w:tbl>
    <w:p w14:paraId="0F00A5F6" w14:textId="77777777" w:rsidR="00133C98" w:rsidRPr="00705245" w:rsidRDefault="00133C98" w:rsidP="00106D16">
      <w:pPr>
        <w:rPr>
          <w:rFonts w:asciiTheme="minorEastAsia" w:eastAsiaTheme="minorEastAsia" w:hAnsiTheme="minorEastAsia"/>
        </w:rPr>
      </w:pPr>
    </w:p>
    <w:p w14:paraId="26EB8A16" w14:textId="77777777" w:rsidR="00106D16" w:rsidRPr="00705245" w:rsidRDefault="00133C98" w:rsidP="00106D16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351D3EEA" w14:textId="77777777" w:rsidR="00F6081C" w:rsidRPr="00705245" w:rsidRDefault="00F6081C" w:rsidP="00F6081C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20" w:name="_Toc171597180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S1908</w:t>
      </w:r>
      <w:bookmarkEnd w:id="120"/>
    </w:p>
    <w:p w14:paraId="3E037771" w14:textId="77777777" w:rsidR="00F6081C" w:rsidRPr="00705245" w:rsidRDefault="00F6081C" w:rsidP="00F6081C">
      <w:pPr>
        <w:numPr>
          <w:ilvl w:val="0"/>
          <w:numId w:val="9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609FB20" w14:textId="77777777" w:rsidR="00F6081C" w:rsidRPr="00705245" w:rsidRDefault="00F6081C" w:rsidP="00F6081C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RTT(과금) 통계 요약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81C" w:rsidRPr="00705245" w14:paraId="4A74C754" w14:textId="77777777" w:rsidTr="0041606E">
        <w:tc>
          <w:tcPr>
            <w:tcW w:w="1559" w:type="dxa"/>
            <w:shd w:val="clear" w:color="auto" w:fill="8DB3E2"/>
            <w:vAlign w:val="center"/>
          </w:tcPr>
          <w:p w14:paraId="67F3C2A1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D7E89AF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81C" w:rsidRPr="00705245" w14:paraId="7AEED783" w14:textId="77777777" w:rsidTr="0041606E">
        <w:tc>
          <w:tcPr>
            <w:tcW w:w="1559" w:type="dxa"/>
            <w:vAlign w:val="center"/>
          </w:tcPr>
          <w:p w14:paraId="7D0FC9AA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61B86B07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S1908</w:t>
            </w:r>
          </w:p>
        </w:tc>
      </w:tr>
      <w:tr w:rsidR="00F6081C" w:rsidRPr="00705245" w14:paraId="2CF57796" w14:textId="77777777" w:rsidTr="0041606E">
        <w:tc>
          <w:tcPr>
            <w:tcW w:w="1559" w:type="dxa"/>
            <w:vAlign w:val="center"/>
          </w:tcPr>
          <w:p w14:paraId="37CEB2FA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0FB4FA5D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F6081C" w:rsidRPr="00705245" w14:paraId="2B0B9432" w14:textId="77777777" w:rsidTr="0041606E">
        <w:tc>
          <w:tcPr>
            <w:tcW w:w="1559" w:type="dxa"/>
            <w:vAlign w:val="center"/>
          </w:tcPr>
          <w:p w14:paraId="5FF97900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00A3E818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F6081C" w:rsidRPr="00705245" w14:paraId="381D6CD7" w14:textId="77777777" w:rsidTr="0041606E">
        <w:tc>
          <w:tcPr>
            <w:tcW w:w="1559" w:type="dxa"/>
            <w:vAlign w:val="center"/>
          </w:tcPr>
          <w:p w14:paraId="764113D6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9A2DDA2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IBC52, CGName = imscg1, RTT = 200</w:t>
            </w:r>
          </w:p>
        </w:tc>
      </w:tr>
    </w:tbl>
    <w:p w14:paraId="5BE5378A" w14:textId="77777777" w:rsidR="00133C98" w:rsidRPr="00705245" w:rsidRDefault="00133C98" w:rsidP="00F6081C">
      <w:pPr>
        <w:rPr>
          <w:rFonts w:asciiTheme="minorEastAsia" w:eastAsiaTheme="minorEastAsia" w:hAnsiTheme="minorEastAsia"/>
        </w:rPr>
      </w:pPr>
    </w:p>
    <w:p w14:paraId="03909542" w14:textId="77777777" w:rsidR="00F6081C" w:rsidRPr="00705245" w:rsidRDefault="00133C98" w:rsidP="00F6081C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5CBABC92" w14:textId="77777777" w:rsidR="00F6081C" w:rsidRPr="00705245" w:rsidRDefault="00F6081C" w:rsidP="00F6081C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21" w:name="_Toc171597181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S2101</w:t>
      </w:r>
      <w:bookmarkEnd w:id="121"/>
    </w:p>
    <w:p w14:paraId="02E124B4" w14:textId="77777777" w:rsidR="00F6081C" w:rsidRPr="00705245" w:rsidRDefault="00F6081C" w:rsidP="00F6081C">
      <w:pPr>
        <w:numPr>
          <w:ilvl w:val="0"/>
          <w:numId w:val="9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249C3F1" w14:textId="77777777" w:rsidR="00F6081C" w:rsidRPr="00705245" w:rsidRDefault="00F6081C" w:rsidP="00F6081C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패키지 백업 결과 (성공)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81C" w:rsidRPr="00705245" w14:paraId="39F0C08C" w14:textId="77777777" w:rsidTr="0041606E">
        <w:tc>
          <w:tcPr>
            <w:tcW w:w="1559" w:type="dxa"/>
            <w:shd w:val="clear" w:color="auto" w:fill="8DB3E2"/>
            <w:vAlign w:val="center"/>
          </w:tcPr>
          <w:p w14:paraId="32EEB105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A09EDB4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81C" w:rsidRPr="00705245" w14:paraId="26464A8B" w14:textId="77777777" w:rsidTr="0041606E">
        <w:tc>
          <w:tcPr>
            <w:tcW w:w="1559" w:type="dxa"/>
            <w:vAlign w:val="center"/>
          </w:tcPr>
          <w:p w14:paraId="64179080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770F6FF0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S2101</w:t>
            </w:r>
          </w:p>
        </w:tc>
      </w:tr>
      <w:tr w:rsidR="00F6081C" w:rsidRPr="00705245" w14:paraId="74F5D9D9" w14:textId="77777777" w:rsidTr="0041606E">
        <w:tc>
          <w:tcPr>
            <w:tcW w:w="1559" w:type="dxa"/>
            <w:vAlign w:val="center"/>
          </w:tcPr>
          <w:p w14:paraId="71A66FD0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91C7D0B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F6081C" w:rsidRPr="00705245" w14:paraId="19AB0EF8" w14:textId="77777777" w:rsidTr="0041606E">
        <w:tc>
          <w:tcPr>
            <w:tcW w:w="1559" w:type="dxa"/>
            <w:vAlign w:val="center"/>
          </w:tcPr>
          <w:p w14:paraId="16B34548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7675A0E9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F6081C" w:rsidRPr="00705245" w14:paraId="25CB08C6" w14:textId="77777777" w:rsidTr="0041606E">
        <w:tc>
          <w:tcPr>
            <w:tcW w:w="1559" w:type="dxa"/>
            <w:vAlign w:val="center"/>
          </w:tcPr>
          <w:p w14:paraId="526A118A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4A2FC5FB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FINISHED PKG BACKUP (CM01) RESULT = SUCCESS</w:t>
            </w:r>
          </w:p>
        </w:tc>
      </w:tr>
    </w:tbl>
    <w:p w14:paraId="791C5E8E" w14:textId="77777777" w:rsidR="00133C98" w:rsidRPr="00705245" w:rsidRDefault="00133C98" w:rsidP="00F6081C">
      <w:pPr>
        <w:rPr>
          <w:rFonts w:asciiTheme="minorEastAsia" w:eastAsiaTheme="minorEastAsia" w:hAnsiTheme="minorEastAsia"/>
        </w:rPr>
      </w:pPr>
    </w:p>
    <w:p w14:paraId="50646A7E" w14:textId="77777777" w:rsidR="00F6081C" w:rsidRPr="00705245" w:rsidRDefault="00133C98" w:rsidP="00F6081C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375635D2" w14:textId="77777777" w:rsidR="00F6081C" w:rsidRPr="00705245" w:rsidRDefault="00F6081C" w:rsidP="00F6081C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22" w:name="_Toc171597182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S2102</w:t>
      </w:r>
      <w:bookmarkEnd w:id="122"/>
    </w:p>
    <w:p w14:paraId="015B8F29" w14:textId="77777777" w:rsidR="00F6081C" w:rsidRPr="00705245" w:rsidRDefault="00F6081C" w:rsidP="00F6081C">
      <w:pPr>
        <w:numPr>
          <w:ilvl w:val="0"/>
          <w:numId w:val="9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08FD184" w14:textId="77777777" w:rsidR="00F6081C" w:rsidRPr="00705245" w:rsidRDefault="00F6081C" w:rsidP="00F6081C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패키지 백업 결과 (실패)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81C" w:rsidRPr="00705245" w14:paraId="4356593B" w14:textId="77777777" w:rsidTr="0041606E">
        <w:tc>
          <w:tcPr>
            <w:tcW w:w="1559" w:type="dxa"/>
            <w:shd w:val="clear" w:color="auto" w:fill="8DB3E2"/>
            <w:vAlign w:val="center"/>
          </w:tcPr>
          <w:p w14:paraId="18658295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094F5401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81C" w:rsidRPr="00705245" w14:paraId="018E3445" w14:textId="77777777" w:rsidTr="0041606E">
        <w:tc>
          <w:tcPr>
            <w:tcW w:w="1559" w:type="dxa"/>
            <w:vAlign w:val="center"/>
          </w:tcPr>
          <w:p w14:paraId="62AA0ABB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306A8572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S2102</w:t>
            </w:r>
          </w:p>
        </w:tc>
      </w:tr>
      <w:tr w:rsidR="00F6081C" w:rsidRPr="00705245" w14:paraId="72082FE3" w14:textId="77777777" w:rsidTr="0041606E">
        <w:tc>
          <w:tcPr>
            <w:tcW w:w="1559" w:type="dxa"/>
            <w:vAlign w:val="center"/>
          </w:tcPr>
          <w:p w14:paraId="4777E3FA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D71CE67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FAULT</w:t>
            </w:r>
          </w:p>
        </w:tc>
      </w:tr>
      <w:tr w:rsidR="00F6081C" w:rsidRPr="00705245" w14:paraId="2054F4E8" w14:textId="77777777" w:rsidTr="0041606E">
        <w:tc>
          <w:tcPr>
            <w:tcW w:w="1559" w:type="dxa"/>
            <w:vAlign w:val="center"/>
          </w:tcPr>
          <w:p w14:paraId="3F221BF0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A96A56D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F6081C" w:rsidRPr="00705245" w14:paraId="794C57FA" w14:textId="77777777" w:rsidTr="0041606E">
        <w:tc>
          <w:tcPr>
            <w:tcW w:w="1559" w:type="dxa"/>
            <w:vAlign w:val="center"/>
          </w:tcPr>
          <w:p w14:paraId="7644257F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2F5F6256" w14:textId="77777777" w:rsidR="00F6081C" w:rsidRPr="00705245" w:rsidRDefault="00F6081C" w:rsidP="00F6081C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FINISHED PKG BACKUP (CM01) RESULT =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FAIL</w:t>
            </w:r>
          </w:p>
        </w:tc>
      </w:tr>
    </w:tbl>
    <w:p w14:paraId="00D810C1" w14:textId="77777777" w:rsidR="00133C98" w:rsidRPr="00705245" w:rsidRDefault="00133C98" w:rsidP="00F6081C">
      <w:pPr>
        <w:rPr>
          <w:rFonts w:asciiTheme="minorEastAsia" w:eastAsiaTheme="minorEastAsia" w:hAnsiTheme="minorEastAsia"/>
        </w:rPr>
      </w:pPr>
    </w:p>
    <w:p w14:paraId="7C076432" w14:textId="77777777" w:rsidR="00F6081C" w:rsidRPr="00705245" w:rsidRDefault="00133C98" w:rsidP="00F6081C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429BD930" w14:textId="77777777" w:rsidR="00F6081C" w:rsidRPr="00705245" w:rsidRDefault="00F6081C" w:rsidP="00F6081C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23" w:name="_Toc171597183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S2103</w:t>
      </w:r>
      <w:bookmarkEnd w:id="123"/>
    </w:p>
    <w:p w14:paraId="6FE7D197" w14:textId="77777777" w:rsidR="00F6081C" w:rsidRPr="00705245" w:rsidRDefault="00F6081C" w:rsidP="00970738">
      <w:pPr>
        <w:numPr>
          <w:ilvl w:val="0"/>
          <w:numId w:val="9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B606ED0" w14:textId="77777777" w:rsidR="00F6081C" w:rsidRPr="00705245" w:rsidRDefault="00F6081C" w:rsidP="00F6081C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패키지 백업 파일 전송 결과 (</w:t>
      </w:r>
      <w:r w:rsidR="00970738" w:rsidRPr="00705245">
        <w:rPr>
          <w:rFonts w:asciiTheme="minorEastAsia" w:eastAsiaTheme="minorEastAsia" w:hAnsiTheme="minorEastAsia" w:cs="Tahoma" w:hint="eastAsia"/>
          <w:szCs w:val="20"/>
        </w:rPr>
        <w:t>성공</w:t>
      </w:r>
      <w:r w:rsidRPr="00705245">
        <w:rPr>
          <w:rFonts w:asciiTheme="minorEastAsia" w:eastAsiaTheme="minorEastAsia" w:hAnsiTheme="minorEastAsia" w:cs="Tahoma" w:hint="eastAsia"/>
          <w:szCs w:val="20"/>
        </w:rPr>
        <w:t>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81C" w:rsidRPr="00705245" w14:paraId="65A6E91E" w14:textId="77777777" w:rsidTr="0041606E">
        <w:tc>
          <w:tcPr>
            <w:tcW w:w="1559" w:type="dxa"/>
            <w:shd w:val="clear" w:color="auto" w:fill="8DB3E2"/>
            <w:vAlign w:val="center"/>
          </w:tcPr>
          <w:p w14:paraId="2D87FD34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55096CFC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81C" w:rsidRPr="00705245" w14:paraId="31779D1E" w14:textId="77777777" w:rsidTr="0041606E">
        <w:tc>
          <w:tcPr>
            <w:tcW w:w="1559" w:type="dxa"/>
            <w:vAlign w:val="center"/>
          </w:tcPr>
          <w:p w14:paraId="4F4A217A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69F32FA4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S2103</w:t>
            </w:r>
          </w:p>
        </w:tc>
      </w:tr>
      <w:tr w:rsidR="00F6081C" w:rsidRPr="00705245" w14:paraId="75335359" w14:textId="77777777" w:rsidTr="0041606E">
        <w:tc>
          <w:tcPr>
            <w:tcW w:w="1559" w:type="dxa"/>
            <w:vAlign w:val="center"/>
          </w:tcPr>
          <w:p w14:paraId="54D34903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8A4CC02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F6081C" w:rsidRPr="00705245" w14:paraId="387DBD98" w14:textId="77777777" w:rsidTr="0041606E">
        <w:tc>
          <w:tcPr>
            <w:tcW w:w="1559" w:type="dxa"/>
            <w:vAlign w:val="center"/>
          </w:tcPr>
          <w:p w14:paraId="4D116961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0048562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F6081C" w:rsidRPr="00705245" w14:paraId="24A929BE" w14:textId="77777777" w:rsidTr="0041606E">
        <w:tc>
          <w:tcPr>
            <w:tcW w:w="1559" w:type="dxa"/>
            <w:vAlign w:val="center"/>
          </w:tcPr>
          <w:p w14:paraId="4ADF4483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72543CB0" w14:textId="77777777" w:rsidR="00F6081C" w:rsidRPr="00705245" w:rsidRDefault="00F6081C" w:rsidP="00F6081C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SEND TO OMP PKG BACKUP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(CM01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) RESULT =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SUCCESS</w:t>
            </w:r>
          </w:p>
        </w:tc>
      </w:tr>
    </w:tbl>
    <w:p w14:paraId="08B336F8" w14:textId="77777777" w:rsidR="00133C98" w:rsidRPr="00705245" w:rsidRDefault="00133C98" w:rsidP="00F6081C">
      <w:pPr>
        <w:rPr>
          <w:rFonts w:asciiTheme="minorEastAsia" w:eastAsiaTheme="minorEastAsia" w:hAnsiTheme="minorEastAsia"/>
        </w:rPr>
      </w:pPr>
    </w:p>
    <w:p w14:paraId="5E506C82" w14:textId="77777777" w:rsidR="00F6081C" w:rsidRPr="00705245" w:rsidRDefault="00133C98" w:rsidP="00F6081C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4E5F9BB4" w14:textId="77777777" w:rsidR="00F6081C" w:rsidRPr="00705245" w:rsidRDefault="00F6081C" w:rsidP="00F6081C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24" w:name="_Toc171597184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S2104</w:t>
      </w:r>
      <w:bookmarkEnd w:id="124"/>
    </w:p>
    <w:p w14:paraId="44E5387C" w14:textId="77777777" w:rsidR="00F6081C" w:rsidRPr="00705245" w:rsidRDefault="00F6081C" w:rsidP="00970738">
      <w:pPr>
        <w:numPr>
          <w:ilvl w:val="0"/>
          <w:numId w:val="9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8B4BCB3" w14:textId="77777777" w:rsidR="00F6081C" w:rsidRPr="00705245" w:rsidRDefault="00F6081C" w:rsidP="00F6081C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패키지 백업 파일 전송 결과 (실패)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81C" w:rsidRPr="00705245" w14:paraId="2DA4DA75" w14:textId="77777777" w:rsidTr="0041606E">
        <w:tc>
          <w:tcPr>
            <w:tcW w:w="1559" w:type="dxa"/>
            <w:shd w:val="clear" w:color="auto" w:fill="8DB3E2"/>
            <w:vAlign w:val="center"/>
          </w:tcPr>
          <w:p w14:paraId="38B7D5BA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7F8F0AF8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81C" w:rsidRPr="00705245" w14:paraId="5BFBCF68" w14:textId="77777777" w:rsidTr="0041606E">
        <w:tc>
          <w:tcPr>
            <w:tcW w:w="1559" w:type="dxa"/>
            <w:vAlign w:val="center"/>
          </w:tcPr>
          <w:p w14:paraId="285D98D7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29BD3DE2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S2104</w:t>
            </w:r>
          </w:p>
        </w:tc>
      </w:tr>
      <w:tr w:rsidR="00F6081C" w:rsidRPr="00705245" w14:paraId="18B698DD" w14:textId="77777777" w:rsidTr="0041606E">
        <w:tc>
          <w:tcPr>
            <w:tcW w:w="1559" w:type="dxa"/>
            <w:vAlign w:val="center"/>
          </w:tcPr>
          <w:p w14:paraId="6650AD7C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401C4CAE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FAULT</w:t>
            </w:r>
          </w:p>
        </w:tc>
      </w:tr>
      <w:tr w:rsidR="00F6081C" w:rsidRPr="00705245" w14:paraId="366D2BA3" w14:textId="77777777" w:rsidTr="0041606E">
        <w:tc>
          <w:tcPr>
            <w:tcW w:w="1559" w:type="dxa"/>
            <w:vAlign w:val="center"/>
          </w:tcPr>
          <w:p w14:paraId="30130E1C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66110802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F6081C" w:rsidRPr="00705245" w14:paraId="66DC5B1A" w14:textId="77777777" w:rsidTr="0041606E">
        <w:tc>
          <w:tcPr>
            <w:tcW w:w="1559" w:type="dxa"/>
            <w:vAlign w:val="center"/>
          </w:tcPr>
          <w:p w14:paraId="152FF02C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6B1D874C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SEND TO OMP PKG BACKUP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(CM01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) RESULT = FAIL</w:t>
            </w:r>
          </w:p>
        </w:tc>
      </w:tr>
    </w:tbl>
    <w:p w14:paraId="2E9FF540" w14:textId="77777777" w:rsidR="00133C98" w:rsidRPr="00705245" w:rsidRDefault="00133C98" w:rsidP="00F6081C">
      <w:pPr>
        <w:rPr>
          <w:rFonts w:asciiTheme="minorEastAsia" w:eastAsiaTheme="minorEastAsia" w:hAnsiTheme="minorEastAsia"/>
        </w:rPr>
      </w:pPr>
    </w:p>
    <w:p w14:paraId="499054F1" w14:textId="77777777" w:rsidR="00F6081C" w:rsidRPr="00705245" w:rsidRDefault="00133C98" w:rsidP="00F6081C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41178056" w14:textId="77777777" w:rsidR="00F6081C" w:rsidRPr="00705245" w:rsidRDefault="00F6081C" w:rsidP="00F6081C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25" w:name="_Toc171597185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S2105</w:t>
      </w:r>
      <w:bookmarkEnd w:id="125"/>
    </w:p>
    <w:p w14:paraId="3DA33477" w14:textId="77777777" w:rsidR="00F6081C" w:rsidRPr="00705245" w:rsidRDefault="00F6081C" w:rsidP="00970738">
      <w:pPr>
        <w:numPr>
          <w:ilvl w:val="0"/>
          <w:numId w:val="9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9208F2D" w14:textId="77777777" w:rsidR="00F6081C" w:rsidRPr="00705245" w:rsidRDefault="00F6081C" w:rsidP="00F6081C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자동 패키지 백업 시작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81C" w:rsidRPr="00705245" w14:paraId="4B0BE068" w14:textId="77777777" w:rsidTr="0041606E">
        <w:tc>
          <w:tcPr>
            <w:tcW w:w="1559" w:type="dxa"/>
            <w:shd w:val="clear" w:color="auto" w:fill="8DB3E2"/>
            <w:vAlign w:val="center"/>
          </w:tcPr>
          <w:p w14:paraId="312171F0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6B1CCDB1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81C" w:rsidRPr="00705245" w14:paraId="77A2FCF8" w14:textId="77777777" w:rsidTr="0041606E">
        <w:tc>
          <w:tcPr>
            <w:tcW w:w="1559" w:type="dxa"/>
            <w:vAlign w:val="center"/>
          </w:tcPr>
          <w:p w14:paraId="21ACDF35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7FFBBD88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S2105</w:t>
            </w:r>
          </w:p>
        </w:tc>
      </w:tr>
      <w:tr w:rsidR="00F6081C" w:rsidRPr="00705245" w14:paraId="31429582" w14:textId="77777777" w:rsidTr="0041606E">
        <w:tc>
          <w:tcPr>
            <w:tcW w:w="1559" w:type="dxa"/>
            <w:vAlign w:val="center"/>
          </w:tcPr>
          <w:p w14:paraId="42CFABF5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404A534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F6081C" w:rsidRPr="00705245" w14:paraId="74B04FA4" w14:textId="77777777" w:rsidTr="0041606E">
        <w:tc>
          <w:tcPr>
            <w:tcW w:w="1559" w:type="dxa"/>
            <w:vAlign w:val="center"/>
          </w:tcPr>
          <w:p w14:paraId="626E58FE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E58EE07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F6081C" w:rsidRPr="00705245" w14:paraId="71E4570B" w14:textId="77777777" w:rsidTr="0041606E">
        <w:tc>
          <w:tcPr>
            <w:tcW w:w="1559" w:type="dxa"/>
            <w:vAlign w:val="center"/>
          </w:tcPr>
          <w:p w14:paraId="2AEC4343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44DD1E68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START PKG AUTO BACKUP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(CM01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)</w:t>
            </w:r>
          </w:p>
        </w:tc>
      </w:tr>
    </w:tbl>
    <w:p w14:paraId="5FEC23FA" w14:textId="77777777" w:rsidR="00133C98" w:rsidRPr="00705245" w:rsidRDefault="00133C98" w:rsidP="00F6081C">
      <w:pPr>
        <w:rPr>
          <w:rFonts w:asciiTheme="minorEastAsia" w:eastAsiaTheme="minorEastAsia" w:hAnsiTheme="minorEastAsia"/>
        </w:rPr>
      </w:pPr>
    </w:p>
    <w:p w14:paraId="012D05B7" w14:textId="77777777" w:rsidR="00F6081C" w:rsidRPr="00705245" w:rsidRDefault="00133C98" w:rsidP="00F6081C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3740F36E" w14:textId="77777777" w:rsidR="00F6081C" w:rsidRPr="00705245" w:rsidRDefault="00F6081C" w:rsidP="00F6081C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26" w:name="_Toc171597186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S2106</w:t>
      </w:r>
      <w:bookmarkEnd w:id="126"/>
    </w:p>
    <w:p w14:paraId="51C79469" w14:textId="77777777" w:rsidR="00F6081C" w:rsidRPr="00705245" w:rsidRDefault="00F6081C" w:rsidP="00970738">
      <w:pPr>
        <w:numPr>
          <w:ilvl w:val="0"/>
          <w:numId w:val="10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70955017" w14:textId="77777777" w:rsidR="00F6081C" w:rsidRPr="00705245" w:rsidRDefault="00F6081C" w:rsidP="00F6081C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자동 패키지 백업 결과 (</w:t>
      </w:r>
      <w:r w:rsidR="00970738" w:rsidRPr="00705245">
        <w:rPr>
          <w:rFonts w:asciiTheme="minorEastAsia" w:eastAsiaTheme="minorEastAsia" w:hAnsiTheme="minorEastAsia" w:cs="Tahoma" w:hint="eastAsia"/>
          <w:szCs w:val="20"/>
        </w:rPr>
        <w:t>성공</w:t>
      </w:r>
      <w:r w:rsidRPr="00705245">
        <w:rPr>
          <w:rFonts w:asciiTheme="minorEastAsia" w:eastAsiaTheme="minorEastAsia" w:hAnsiTheme="minorEastAsia" w:cs="Tahoma" w:hint="eastAsia"/>
          <w:szCs w:val="20"/>
        </w:rPr>
        <w:t>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81C" w:rsidRPr="00705245" w14:paraId="7EC5427F" w14:textId="77777777" w:rsidTr="0041606E">
        <w:tc>
          <w:tcPr>
            <w:tcW w:w="1559" w:type="dxa"/>
            <w:shd w:val="clear" w:color="auto" w:fill="8DB3E2"/>
            <w:vAlign w:val="center"/>
          </w:tcPr>
          <w:p w14:paraId="2B2E7B4B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13CA651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81C" w:rsidRPr="00705245" w14:paraId="2A030C27" w14:textId="77777777" w:rsidTr="0041606E">
        <w:tc>
          <w:tcPr>
            <w:tcW w:w="1559" w:type="dxa"/>
            <w:vAlign w:val="center"/>
          </w:tcPr>
          <w:p w14:paraId="7094F081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1CDB7422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S2106</w:t>
            </w:r>
          </w:p>
        </w:tc>
      </w:tr>
      <w:tr w:rsidR="00F6081C" w:rsidRPr="00705245" w14:paraId="6E03F762" w14:textId="77777777" w:rsidTr="0041606E">
        <w:tc>
          <w:tcPr>
            <w:tcW w:w="1559" w:type="dxa"/>
            <w:vAlign w:val="center"/>
          </w:tcPr>
          <w:p w14:paraId="51F5F8CD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6456B8FF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F6081C" w:rsidRPr="00705245" w14:paraId="6EC34E34" w14:textId="77777777" w:rsidTr="0041606E">
        <w:tc>
          <w:tcPr>
            <w:tcW w:w="1559" w:type="dxa"/>
            <w:vAlign w:val="center"/>
          </w:tcPr>
          <w:p w14:paraId="29366842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274A76FB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F6081C" w:rsidRPr="00705245" w14:paraId="4A3EF223" w14:textId="77777777" w:rsidTr="0041606E">
        <w:tc>
          <w:tcPr>
            <w:tcW w:w="1559" w:type="dxa"/>
            <w:vAlign w:val="center"/>
          </w:tcPr>
          <w:p w14:paraId="559C049F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5D6A189C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FINISHED PKG AUTO BACKUP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 (CM01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) RESULT =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SUCCESS</w:t>
            </w:r>
          </w:p>
        </w:tc>
      </w:tr>
    </w:tbl>
    <w:p w14:paraId="6BDBFDE8" w14:textId="77777777" w:rsidR="00133C98" w:rsidRPr="00705245" w:rsidRDefault="00133C98" w:rsidP="00F6081C">
      <w:pPr>
        <w:rPr>
          <w:rFonts w:asciiTheme="minorEastAsia" w:eastAsiaTheme="minorEastAsia" w:hAnsiTheme="minorEastAsia"/>
        </w:rPr>
      </w:pPr>
    </w:p>
    <w:p w14:paraId="71A89B46" w14:textId="77777777" w:rsidR="00F6081C" w:rsidRPr="00705245" w:rsidRDefault="00133C98" w:rsidP="00F6081C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6C59BF24" w14:textId="77777777" w:rsidR="00F6081C" w:rsidRPr="00705245" w:rsidRDefault="00F6081C" w:rsidP="00F6081C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27" w:name="_Toc171597187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S2107</w:t>
      </w:r>
      <w:bookmarkEnd w:id="127"/>
    </w:p>
    <w:p w14:paraId="4A06CBE0" w14:textId="77777777" w:rsidR="00F6081C" w:rsidRPr="00705245" w:rsidRDefault="00F6081C" w:rsidP="00970738">
      <w:pPr>
        <w:numPr>
          <w:ilvl w:val="0"/>
          <w:numId w:val="101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01C83DB3" w14:textId="77777777" w:rsidR="00F6081C" w:rsidRPr="00705245" w:rsidRDefault="00F6081C" w:rsidP="00F6081C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자동 패키지 백업 결과 (실패)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81C" w:rsidRPr="00705245" w14:paraId="78E79265" w14:textId="77777777" w:rsidTr="0041606E">
        <w:tc>
          <w:tcPr>
            <w:tcW w:w="1559" w:type="dxa"/>
            <w:shd w:val="clear" w:color="auto" w:fill="8DB3E2"/>
            <w:vAlign w:val="center"/>
          </w:tcPr>
          <w:p w14:paraId="79F3B006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14B4D8A3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81C" w:rsidRPr="00705245" w14:paraId="32DBEDC4" w14:textId="77777777" w:rsidTr="0041606E">
        <w:tc>
          <w:tcPr>
            <w:tcW w:w="1559" w:type="dxa"/>
            <w:vAlign w:val="center"/>
          </w:tcPr>
          <w:p w14:paraId="66E81AD5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715A5E2E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S2107</w:t>
            </w:r>
          </w:p>
        </w:tc>
      </w:tr>
      <w:tr w:rsidR="00F6081C" w:rsidRPr="00705245" w14:paraId="0D753714" w14:textId="77777777" w:rsidTr="0041606E">
        <w:tc>
          <w:tcPr>
            <w:tcW w:w="1559" w:type="dxa"/>
            <w:vAlign w:val="center"/>
          </w:tcPr>
          <w:p w14:paraId="3A3D5723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5E44B8DF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FAULT</w:t>
            </w:r>
          </w:p>
        </w:tc>
      </w:tr>
      <w:tr w:rsidR="00F6081C" w:rsidRPr="00705245" w14:paraId="1A04C2D4" w14:textId="77777777" w:rsidTr="0041606E">
        <w:tc>
          <w:tcPr>
            <w:tcW w:w="1559" w:type="dxa"/>
            <w:vAlign w:val="center"/>
          </w:tcPr>
          <w:p w14:paraId="64CEBB9A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69FFEBC5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F6081C" w:rsidRPr="00705245" w14:paraId="1F54AF99" w14:textId="77777777" w:rsidTr="0041606E">
        <w:tc>
          <w:tcPr>
            <w:tcW w:w="1559" w:type="dxa"/>
            <w:vAlign w:val="center"/>
          </w:tcPr>
          <w:p w14:paraId="43B305D3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45F33C14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FINISHED PKG AUTO BACKUP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 (CM01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) RESULT = FAIL</w:t>
            </w:r>
          </w:p>
        </w:tc>
      </w:tr>
    </w:tbl>
    <w:p w14:paraId="0EE13C61" w14:textId="77777777" w:rsidR="00133C98" w:rsidRPr="00705245" w:rsidRDefault="00133C98" w:rsidP="00F6081C">
      <w:pPr>
        <w:rPr>
          <w:rFonts w:asciiTheme="minorEastAsia" w:eastAsiaTheme="minorEastAsia" w:hAnsiTheme="minorEastAsia"/>
        </w:rPr>
      </w:pPr>
    </w:p>
    <w:p w14:paraId="71D606C3" w14:textId="77777777" w:rsidR="00F6081C" w:rsidRPr="00705245" w:rsidRDefault="00133C98" w:rsidP="00F6081C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3ACE6984" w14:textId="77777777" w:rsidR="00F6081C" w:rsidRPr="00705245" w:rsidRDefault="00F6081C" w:rsidP="00F6081C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28" w:name="_Toc171597188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S2108</w:t>
      </w:r>
      <w:bookmarkEnd w:id="128"/>
    </w:p>
    <w:p w14:paraId="1BB2BE67" w14:textId="77777777" w:rsidR="00F6081C" w:rsidRPr="00705245" w:rsidRDefault="00F6081C" w:rsidP="00970738">
      <w:pPr>
        <w:numPr>
          <w:ilvl w:val="0"/>
          <w:numId w:val="102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33F39E7" w14:textId="77777777" w:rsidR="00F6081C" w:rsidRPr="00705245" w:rsidRDefault="00F6081C" w:rsidP="00F6081C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자동 패키지 백업 파일 전송 결과 (</w:t>
      </w:r>
      <w:r w:rsidR="00970738" w:rsidRPr="00705245">
        <w:rPr>
          <w:rFonts w:asciiTheme="minorEastAsia" w:eastAsiaTheme="minorEastAsia" w:hAnsiTheme="minorEastAsia" w:cs="Tahoma" w:hint="eastAsia"/>
          <w:szCs w:val="20"/>
        </w:rPr>
        <w:t>성공</w:t>
      </w:r>
      <w:r w:rsidRPr="00705245">
        <w:rPr>
          <w:rFonts w:asciiTheme="minorEastAsia" w:eastAsiaTheme="minorEastAsia" w:hAnsiTheme="minorEastAsia" w:cs="Tahoma" w:hint="eastAsia"/>
          <w:szCs w:val="20"/>
        </w:rPr>
        <w:t>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81C" w:rsidRPr="00705245" w14:paraId="0BC60E1B" w14:textId="77777777" w:rsidTr="0041606E">
        <w:tc>
          <w:tcPr>
            <w:tcW w:w="1559" w:type="dxa"/>
            <w:shd w:val="clear" w:color="auto" w:fill="8DB3E2"/>
            <w:vAlign w:val="center"/>
          </w:tcPr>
          <w:p w14:paraId="1B9D2D82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77E79EDA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81C" w:rsidRPr="00705245" w14:paraId="4ADDE390" w14:textId="77777777" w:rsidTr="0041606E">
        <w:tc>
          <w:tcPr>
            <w:tcW w:w="1559" w:type="dxa"/>
            <w:vAlign w:val="center"/>
          </w:tcPr>
          <w:p w14:paraId="4817CD7E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543330A4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S2108</w:t>
            </w:r>
          </w:p>
        </w:tc>
      </w:tr>
      <w:tr w:rsidR="00F6081C" w:rsidRPr="00705245" w14:paraId="3320D751" w14:textId="77777777" w:rsidTr="0041606E">
        <w:tc>
          <w:tcPr>
            <w:tcW w:w="1559" w:type="dxa"/>
            <w:vAlign w:val="center"/>
          </w:tcPr>
          <w:p w14:paraId="3D6FD8F0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06E24FEC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F6081C" w:rsidRPr="00705245" w14:paraId="78A1245B" w14:textId="77777777" w:rsidTr="0041606E">
        <w:tc>
          <w:tcPr>
            <w:tcW w:w="1559" w:type="dxa"/>
            <w:vAlign w:val="center"/>
          </w:tcPr>
          <w:p w14:paraId="0DF11C50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75D7F363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F6081C" w:rsidRPr="00705245" w14:paraId="4974C2AB" w14:textId="77777777" w:rsidTr="0041606E">
        <w:tc>
          <w:tcPr>
            <w:tcW w:w="1559" w:type="dxa"/>
            <w:vAlign w:val="center"/>
          </w:tcPr>
          <w:p w14:paraId="58FCBFF4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735CC815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SEND TO OMP PKG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AUTO 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BACKUP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(CM01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) RESULT =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SUCCESS</w:t>
            </w:r>
          </w:p>
        </w:tc>
      </w:tr>
    </w:tbl>
    <w:p w14:paraId="1F5CE979" w14:textId="77777777" w:rsidR="00133C98" w:rsidRPr="00705245" w:rsidRDefault="00133C98" w:rsidP="00F6081C">
      <w:pPr>
        <w:rPr>
          <w:rFonts w:asciiTheme="minorEastAsia" w:eastAsiaTheme="minorEastAsia" w:hAnsiTheme="minorEastAsia"/>
        </w:rPr>
      </w:pPr>
    </w:p>
    <w:p w14:paraId="4A758825" w14:textId="77777777" w:rsidR="00F6081C" w:rsidRPr="00705245" w:rsidRDefault="00133C98" w:rsidP="00F6081C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19F4CE55" w14:textId="77777777" w:rsidR="00F6081C" w:rsidRPr="00705245" w:rsidRDefault="00F6081C" w:rsidP="00F6081C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29" w:name="_Toc171597189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S2109</w:t>
      </w:r>
      <w:bookmarkEnd w:id="129"/>
    </w:p>
    <w:p w14:paraId="5F9C5304" w14:textId="77777777" w:rsidR="00F6081C" w:rsidRPr="00705245" w:rsidRDefault="00F6081C" w:rsidP="00970738">
      <w:pPr>
        <w:numPr>
          <w:ilvl w:val="0"/>
          <w:numId w:val="103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0B29ACE1" w14:textId="77777777" w:rsidR="00F6081C" w:rsidRPr="00705245" w:rsidRDefault="00F6081C" w:rsidP="00F6081C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자동 패키지 백업 파일 전송 결과 (실패)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F6081C" w:rsidRPr="00705245" w14:paraId="70468959" w14:textId="77777777" w:rsidTr="0041606E">
        <w:tc>
          <w:tcPr>
            <w:tcW w:w="1559" w:type="dxa"/>
            <w:shd w:val="clear" w:color="auto" w:fill="8DB3E2"/>
            <w:vAlign w:val="center"/>
          </w:tcPr>
          <w:p w14:paraId="58D9E0D8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993A5A5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F6081C" w:rsidRPr="00705245" w14:paraId="39540FBF" w14:textId="77777777" w:rsidTr="0041606E">
        <w:tc>
          <w:tcPr>
            <w:tcW w:w="1559" w:type="dxa"/>
            <w:vAlign w:val="center"/>
          </w:tcPr>
          <w:p w14:paraId="5D101670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4D39B14F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S2109</w:t>
            </w:r>
          </w:p>
        </w:tc>
      </w:tr>
      <w:tr w:rsidR="00F6081C" w:rsidRPr="00705245" w14:paraId="25132092" w14:textId="77777777" w:rsidTr="0041606E">
        <w:tc>
          <w:tcPr>
            <w:tcW w:w="1559" w:type="dxa"/>
            <w:vAlign w:val="center"/>
          </w:tcPr>
          <w:p w14:paraId="68ECE960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63C203A8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FAULT</w:t>
            </w:r>
          </w:p>
        </w:tc>
      </w:tr>
      <w:tr w:rsidR="00F6081C" w:rsidRPr="00705245" w14:paraId="086B5042" w14:textId="77777777" w:rsidTr="0041606E">
        <w:tc>
          <w:tcPr>
            <w:tcW w:w="1559" w:type="dxa"/>
            <w:vAlign w:val="center"/>
          </w:tcPr>
          <w:p w14:paraId="69D54107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52C8807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F6081C" w:rsidRPr="00705245" w14:paraId="5ABC2895" w14:textId="77777777" w:rsidTr="0041606E">
        <w:tc>
          <w:tcPr>
            <w:tcW w:w="1559" w:type="dxa"/>
            <w:vAlign w:val="center"/>
          </w:tcPr>
          <w:p w14:paraId="17F2B40B" w14:textId="77777777" w:rsidR="00F6081C" w:rsidRPr="00705245" w:rsidRDefault="00F6081C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54F1C916" w14:textId="77777777" w:rsidR="00F6081C" w:rsidRPr="00705245" w:rsidRDefault="00F6081C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SEND TO OMP PKG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AUTO 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BACKUP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(CM01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) RESULT = FAIL</w:t>
            </w:r>
          </w:p>
        </w:tc>
      </w:tr>
    </w:tbl>
    <w:p w14:paraId="7F6DC2ED" w14:textId="77777777" w:rsidR="00133C98" w:rsidRPr="00705245" w:rsidRDefault="00133C98" w:rsidP="00970738">
      <w:pPr>
        <w:rPr>
          <w:rFonts w:asciiTheme="minorEastAsia" w:eastAsiaTheme="minorEastAsia" w:hAnsiTheme="minorEastAsia"/>
        </w:rPr>
      </w:pPr>
    </w:p>
    <w:p w14:paraId="30DC0665" w14:textId="77777777" w:rsidR="00970738" w:rsidRPr="00705245" w:rsidRDefault="00133C98" w:rsidP="00970738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03EE13C2" w14:textId="77777777" w:rsidR="00970738" w:rsidRPr="00705245" w:rsidRDefault="00970738" w:rsidP="00970738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30" w:name="_Toc171597190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S2201</w:t>
      </w:r>
      <w:bookmarkEnd w:id="130"/>
    </w:p>
    <w:p w14:paraId="5F789C64" w14:textId="77777777" w:rsidR="00970738" w:rsidRPr="00705245" w:rsidRDefault="00970738" w:rsidP="00970738">
      <w:pPr>
        <w:numPr>
          <w:ilvl w:val="0"/>
          <w:numId w:val="10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1149AE5" w14:textId="77777777" w:rsidR="00970738" w:rsidRPr="00705245" w:rsidRDefault="00970738" w:rsidP="0097073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DB 백업 결과 (성공)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970738" w:rsidRPr="00705245" w14:paraId="5F15C16D" w14:textId="77777777" w:rsidTr="0041606E">
        <w:tc>
          <w:tcPr>
            <w:tcW w:w="1559" w:type="dxa"/>
            <w:shd w:val="clear" w:color="auto" w:fill="8DB3E2"/>
            <w:vAlign w:val="center"/>
          </w:tcPr>
          <w:p w14:paraId="7E87129D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1EE1FF8F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970738" w:rsidRPr="00705245" w14:paraId="30F9B19F" w14:textId="77777777" w:rsidTr="0041606E">
        <w:tc>
          <w:tcPr>
            <w:tcW w:w="1559" w:type="dxa"/>
            <w:vAlign w:val="center"/>
          </w:tcPr>
          <w:p w14:paraId="60AA6071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0342B3D5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S2201</w:t>
            </w:r>
          </w:p>
        </w:tc>
      </w:tr>
      <w:tr w:rsidR="00970738" w:rsidRPr="00705245" w14:paraId="55613915" w14:textId="77777777" w:rsidTr="0041606E">
        <w:tc>
          <w:tcPr>
            <w:tcW w:w="1559" w:type="dxa"/>
            <w:vAlign w:val="center"/>
          </w:tcPr>
          <w:p w14:paraId="761FDFED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FDE7CA9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970738" w:rsidRPr="00705245" w14:paraId="6BA5995D" w14:textId="77777777" w:rsidTr="0041606E">
        <w:tc>
          <w:tcPr>
            <w:tcW w:w="1559" w:type="dxa"/>
            <w:vAlign w:val="center"/>
          </w:tcPr>
          <w:p w14:paraId="0DD7C4BB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29A2F534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970738" w:rsidRPr="00705245" w14:paraId="16D7BEAB" w14:textId="77777777" w:rsidTr="0041606E">
        <w:tc>
          <w:tcPr>
            <w:tcW w:w="1559" w:type="dxa"/>
            <w:vAlign w:val="center"/>
          </w:tcPr>
          <w:p w14:paraId="4AF97DF2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60617BD0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FINISHED DB BACKUP RESULT = SUCCESS</w:t>
            </w:r>
          </w:p>
        </w:tc>
      </w:tr>
    </w:tbl>
    <w:p w14:paraId="6DBA735F" w14:textId="77777777" w:rsidR="00133C98" w:rsidRPr="00705245" w:rsidRDefault="00133C98" w:rsidP="00970738">
      <w:pPr>
        <w:rPr>
          <w:rFonts w:asciiTheme="minorEastAsia" w:eastAsiaTheme="minorEastAsia" w:hAnsiTheme="minorEastAsia"/>
        </w:rPr>
      </w:pPr>
    </w:p>
    <w:p w14:paraId="24E8E7C5" w14:textId="77777777" w:rsidR="00970738" w:rsidRPr="00705245" w:rsidRDefault="00133C98" w:rsidP="00970738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1610258B" w14:textId="77777777" w:rsidR="00970738" w:rsidRPr="00705245" w:rsidRDefault="00970738" w:rsidP="00970738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31" w:name="_Toc171597191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S2202</w:t>
      </w:r>
      <w:bookmarkEnd w:id="131"/>
    </w:p>
    <w:p w14:paraId="047D0916" w14:textId="77777777" w:rsidR="00970738" w:rsidRPr="00705245" w:rsidRDefault="00970738" w:rsidP="00970738">
      <w:pPr>
        <w:numPr>
          <w:ilvl w:val="0"/>
          <w:numId w:val="10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4BD23E53" w14:textId="77777777" w:rsidR="00970738" w:rsidRPr="00705245" w:rsidRDefault="00970738" w:rsidP="0097073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DB 백업 결과 (실패)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970738" w:rsidRPr="00705245" w14:paraId="173CA152" w14:textId="77777777" w:rsidTr="0041606E">
        <w:tc>
          <w:tcPr>
            <w:tcW w:w="1559" w:type="dxa"/>
            <w:shd w:val="clear" w:color="auto" w:fill="8DB3E2"/>
            <w:vAlign w:val="center"/>
          </w:tcPr>
          <w:p w14:paraId="5BADCBDE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572FC0F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970738" w:rsidRPr="00705245" w14:paraId="30AFAB4D" w14:textId="77777777" w:rsidTr="0041606E">
        <w:tc>
          <w:tcPr>
            <w:tcW w:w="1559" w:type="dxa"/>
            <w:vAlign w:val="center"/>
          </w:tcPr>
          <w:p w14:paraId="0C05806A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4A1C09C5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S2202</w:t>
            </w:r>
          </w:p>
        </w:tc>
      </w:tr>
      <w:tr w:rsidR="00970738" w:rsidRPr="00705245" w14:paraId="1331844A" w14:textId="77777777" w:rsidTr="0041606E">
        <w:tc>
          <w:tcPr>
            <w:tcW w:w="1559" w:type="dxa"/>
            <w:vAlign w:val="center"/>
          </w:tcPr>
          <w:p w14:paraId="5E4B6F8E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0F037879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FAULT</w:t>
            </w:r>
          </w:p>
        </w:tc>
      </w:tr>
      <w:tr w:rsidR="00970738" w:rsidRPr="00705245" w14:paraId="280BA4C3" w14:textId="77777777" w:rsidTr="0041606E">
        <w:tc>
          <w:tcPr>
            <w:tcW w:w="1559" w:type="dxa"/>
            <w:vAlign w:val="center"/>
          </w:tcPr>
          <w:p w14:paraId="6DACC58D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82394AE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970738" w:rsidRPr="00705245" w14:paraId="2D8D779A" w14:textId="77777777" w:rsidTr="0041606E">
        <w:tc>
          <w:tcPr>
            <w:tcW w:w="1559" w:type="dxa"/>
            <w:vAlign w:val="center"/>
          </w:tcPr>
          <w:p w14:paraId="61BCA69A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1D505304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FINISHED DB BACKUP RESULT = FAIL</w:t>
            </w:r>
          </w:p>
        </w:tc>
      </w:tr>
    </w:tbl>
    <w:p w14:paraId="27321CCC" w14:textId="77777777" w:rsidR="00133C98" w:rsidRPr="00705245" w:rsidRDefault="00133C98" w:rsidP="00970738">
      <w:pPr>
        <w:rPr>
          <w:rFonts w:asciiTheme="minorEastAsia" w:eastAsiaTheme="minorEastAsia" w:hAnsiTheme="minorEastAsia"/>
        </w:rPr>
      </w:pPr>
    </w:p>
    <w:p w14:paraId="48878D62" w14:textId="77777777" w:rsidR="00970738" w:rsidRPr="00705245" w:rsidRDefault="00133C98" w:rsidP="00970738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1347C930" w14:textId="77777777" w:rsidR="00970738" w:rsidRPr="00705245" w:rsidRDefault="00970738" w:rsidP="00970738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32" w:name="_Toc171597192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S2203</w:t>
      </w:r>
      <w:bookmarkEnd w:id="132"/>
    </w:p>
    <w:p w14:paraId="43FDEF15" w14:textId="77777777" w:rsidR="00970738" w:rsidRPr="00705245" w:rsidRDefault="00970738" w:rsidP="00970738">
      <w:pPr>
        <w:numPr>
          <w:ilvl w:val="0"/>
          <w:numId w:val="10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7FC9DEC1" w14:textId="77777777" w:rsidR="00970738" w:rsidRPr="00705245" w:rsidRDefault="00970738" w:rsidP="0097073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DB 복구 결과 (성공)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970738" w:rsidRPr="00705245" w14:paraId="375D3904" w14:textId="77777777" w:rsidTr="0041606E">
        <w:tc>
          <w:tcPr>
            <w:tcW w:w="1559" w:type="dxa"/>
            <w:shd w:val="clear" w:color="auto" w:fill="8DB3E2"/>
            <w:vAlign w:val="center"/>
          </w:tcPr>
          <w:p w14:paraId="7E73820D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30513B50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970738" w:rsidRPr="00705245" w14:paraId="03BB2E3D" w14:textId="77777777" w:rsidTr="0041606E">
        <w:tc>
          <w:tcPr>
            <w:tcW w:w="1559" w:type="dxa"/>
            <w:vAlign w:val="center"/>
          </w:tcPr>
          <w:p w14:paraId="0E6116D6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3DB5D50D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S2203</w:t>
            </w:r>
          </w:p>
        </w:tc>
      </w:tr>
      <w:tr w:rsidR="00970738" w:rsidRPr="00705245" w14:paraId="0FCC713E" w14:textId="77777777" w:rsidTr="0041606E">
        <w:tc>
          <w:tcPr>
            <w:tcW w:w="1559" w:type="dxa"/>
            <w:vAlign w:val="center"/>
          </w:tcPr>
          <w:p w14:paraId="3EE99DD2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3585BF4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970738" w:rsidRPr="00705245" w14:paraId="5DAA3CB2" w14:textId="77777777" w:rsidTr="0041606E">
        <w:tc>
          <w:tcPr>
            <w:tcW w:w="1559" w:type="dxa"/>
            <w:vAlign w:val="center"/>
          </w:tcPr>
          <w:p w14:paraId="31210395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A933D79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970738" w:rsidRPr="00705245" w14:paraId="177B4445" w14:textId="77777777" w:rsidTr="0041606E">
        <w:tc>
          <w:tcPr>
            <w:tcW w:w="1559" w:type="dxa"/>
            <w:vAlign w:val="center"/>
          </w:tcPr>
          <w:p w14:paraId="66E76E86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5788002B" w14:textId="77777777" w:rsidR="00970738" w:rsidRPr="00705245" w:rsidRDefault="00970738" w:rsidP="0097073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FINISHED DB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RESTORE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RESULT = SUCCESS</w:t>
            </w:r>
          </w:p>
        </w:tc>
      </w:tr>
    </w:tbl>
    <w:p w14:paraId="6EF6CBF4" w14:textId="77777777" w:rsidR="00133C98" w:rsidRPr="00705245" w:rsidRDefault="00133C98" w:rsidP="00970738">
      <w:pPr>
        <w:rPr>
          <w:rFonts w:asciiTheme="minorEastAsia" w:eastAsiaTheme="minorEastAsia" w:hAnsiTheme="minorEastAsia"/>
        </w:rPr>
      </w:pPr>
    </w:p>
    <w:p w14:paraId="0CFB3506" w14:textId="77777777" w:rsidR="00970738" w:rsidRPr="00705245" w:rsidRDefault="00133C98" w:rsidP="00970738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1C2DD184" w14:textId="77777777" w:rsidR="00970738" w:rsidRPr="00705245" w:rsidRDefault="00970738" w:rsidP="00970738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33" w:name="_Toc171597193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S2204</w:t>
      </w:r>
      <w:bookmarkEnd w:id="133"/>
    </w:p>
    <w:p w14:paraId="24CB807C" w14:textId="77777777" w:rsidR="00970738" w:rsidRPr="00705245" w:rsidRDefault="00970738" w:rsidP="00970738">
      <w:pPr>
        <w:numPr>
          <w:ilvl w:val="0"/>
          <w:numId w:val="10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E0CCC1F" w14:textId="77777777" w:rsidR="00970738" w:rsidRPr="00705245" w:rsidRDefault="00970738" w:rsidP="0097073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DB 복구 결과 (실패)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970738" w:rsidRPr="00705245" w14:paraId="65D6DFF3" w14:textId="77777777" w:rsidTr="0041606E">
        <w:tc>
          <w:tcPr>
            <w:tcW w:w="1559" w:type="dxa"/>
            <w:shd w:val="clear" w:color="auto" w:fill="8DB3E2"/>
            <w:vAlign w:val="center"/>
          </w:tcPr>
          <w:p w14:paraId="3BFF8825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5516C6D6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970738" w:rsidRPr="00705245" w14:paraId="178184E6" w14:textId="77777777" w:rsidTr="0041606E">
        <w:tc>
          <w:tcPr>
            <w:tcW w:w="1559" w:type="dxa"/>
            <w:vAlign w:val="center"/>
          </w:tcPr>
          <w:p w14:paraId="7F5A4FCE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46B48C92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S2204</w:t>
            </w:r>
          </w:p>
        </w:tc>
      </w:tr>
      <w:tr w:rsidR="00970738" w:rsidRPr="00705245" w14:paraId="597CC554" w14:textId="77777777" w:rsidTr="0041606E">
        <w:tc>
          <w:tcPr>
            <w:tcW w:w="1559" w:type="dxa"/>
            <w:vAlign w:val="center"/>
          </w:tcPr>
          <w:p w14:paraId="5ED42672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0BD3DAC7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FAULT</w:t>
            </w:r>
          </w:p>
        </w:tc>
      </w:tr>
      <w:tr w:rsidR="00970738" w:rsidRPr="00705245" w14:paraId="0D826F27" w14:textId="77777777" w:rsidTr="0041606E">
        <w:tc>
          <w:tcPr>
            <w:tcW w:w="1559" w:type="dxa"/>
            <w:vAlign w:val="center"/>
          </w:tcPr>
          <w:p w14:paraId="22AB1AD5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193125C3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970738" w:rsidRPr="00705245" w14:paraId="3955E671" w14:textId="77777777" w:rsidTr="0041606E">
        <w:tc>
          <w:tcPr>
            <w:tcW w:w="1559" w:type="dxa"/>
            <w:vAlign w:val="center"/>
          </w:tcPr>
          <w:p w14:paraId="5FEEDF51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69FA1072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FINISHED DB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RESTORE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RESULT = FAIL</w:t>
            </w:r>
          </w:p>
        </w:tc>
      </w:tr>
    </w:tbl>
    <w:p w14:paraId="2F764EA6" w14:textId="77777777" w:rsidR="00970738" w:rsidRPr="00705245" w:rsidRDefault="00970738" w:rsidP="00970738">
      <w:pPr>
        <w:rPr>
          <w:rFonts w:asciiTheme="minorEastAsia" w:eastAsiaTheme="minorEastAsia" w:hAnsiTheme="minorEastAsia"/>
        </w:rPr>
      </w:pPr>
    </w:p>
    <w:p w14:paraId="68B408B9" w14:textId="77777777" w:rsidR="00970738" w:rsidRPr="00705245" w:rsidRDefault="00133C98" w:rsidP="00970738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5DBF99EA" w14:textId="77777777" w:rsidR="00970738" w:rsidRPr="00705245" w:rsidRDefault="00970738" w:rsidP="00970738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34" w:name="_Toc171597194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S2205</w:t>
      </w:r>
      <w:bookmarkEnd w:id="134"/>
    </w:p>
    <w:p w14:paraId="1A8097C0" w14:textId="77777777" w:rsidR="00970738" w:rsidRPr="00705245" w:rsidRDefault="00970738" w:rsidP="00970738">
      <w:pPr>
        <w:numPr>
          <w:ilvl w:val="0"/>
          <w:numId w:val="10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524A7040" w14:textId="77777777" w:rsidR="00970738" w:rsidRPr="00705245" w:rsidRDefault="00970738" w:rsidP="0097073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자동 DB 백업 시작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970738" w:rsidRPr="00705245" w14:paraId="78B95C91" w14:textId="77777777" w:rsidTr="0041606E">
        <w:tc>
          <w:tcPr>
            <w:tcW w:w="1559" w:type="dxa"/>
            <w:shd w:val="clear" w:color="auto" w:fill="8DB3E2"/>
            <w:vAlign w:val="center"/>
          </w:tcPr>
          <w:p w14:paraId="0CC11661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66843385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970738" w:rsidRPr="00705245" w14:paraId="63F9FB9F" w14:textId="77777777" w:rsidTr="0041606E">
        <w:tc>
          <w:tcPr>
            <w:tcW w:w="1559" w:type="dxa"/>
            <w:vAlign w:val="center"/>
          </w:tcPr>
          <w:p w14:paraId="7A210C0D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60D845C8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S2205</w:t>
            </w:r>
          </w:p>
        </w:tc>
      </w:tr>
      <w:tr w:rsidR="00970738" w:rsidRPr="00705245" w14:paraId="1F73C660" w14:textId="77777777" w:rsidTr="0041606E">
        <w:tc>
          <w:tcPr>
            <w:tcW w:w="1559" w:type="dxa"/>
            <w:vAlign w:val="center"/>
          </w:tcPr>
          <w:p w14:paraId="0836E72B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D4F1F62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970738" w:rsidRPr="00705245" w14:paraId="2D262162" w14:textId="77777777" w:rsidTr="0041606E">
        <w:tc>
          <w:tcPr>
            <w:tcW w:w="1559" w:type="dxa"/>
            <w:vAlign w:val="center"/>
          </w:tcPr>
          <w:p w14:paraId="378E0733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EB6FD74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970738" w:rsidRPr="00705245" w14:paraId="256202C6" w14:textId="77777777" w:rsidTr="0041606E">
        <w:tc>
          <w:tcPr>
            <w:tcW w:w="1559" w:type="dxa"/>
            <w:vAlign w:val="center"/>
          </w:tcPr>
          <w:p w14:paraId="2ADB8911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43260A32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START DB AUTO BACKUP</w:t>
            </w:r>
          </w:p>
        </w:tc>
      </w:tr>
    </w:tbl>
    <w:p w14:paraId="3C111AE8" w14:textId="77777777" w:rsidR="00133C98" w:rsidRPr="00705245" w:rsidRDefault="00133C98" w:rsidP="00970738">
      <w:pPr>
        <w:rPr>
          <w:rFonts w:asciiTheme="minorEastAsia" w:eastAsiaTheme="minorEastAsia" w:hAnsiTheme="minorEastAsia"/>
        </w:rPr>
      </w:pPr>
    </w:p>
    <w:p w14:paraId="7741F9DD" w14:textId="77777777" w:rsidR="00970738" w:rsidRPr="00705245" w:rsidRDefault="00133C98" w:rsidP="00970738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391B8D58" w14:textId="77777777" w:rsidR="00970738" w:rsidRPr="00705245" w:rsidRDefault="00970738" w:rsidP="00970738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35" w:name="_Toc171597195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S2206</w:t>
      </w:r>
      <w:bookmarkEnd w:id="135"/>
    </w:p>
    <w:p w14:paraId="710A3EC2" w14:textId="77777777" w:rsidR="00970738" w:rsidRPr="00705245" w:rsidRDefault="00970738" w:rsidP="00970738">
      <w:pPr>
        <w:numPr>
          <w:ilvl w:val="0"/>
          <w:numId w:val="109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311697DB" w14:textId="77777777" w:rsidR="00970738" w:rsidRPr="00705245" w:rsidRDefault="00970738" w:rsidP="0097073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자동 DB 백업 결과 (성공)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970738" w:rsidRPr="00705245" w14:paraId="4E08B4C5" w14:textId="77777777" w:rsidTr="0041606E">
        <w:tc>
          <w:tcPr>
            <w:tcW w:w="1559" w:type="dxa"/>
            <w:shd w:val="clear" w:color="auto" w:fill="8DB3E2"/>
            <w:vAlign w:val="center"/>
          </w:tcPr>
          <w:p w14:paraId="4ACC7E4E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21656B2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970738" w:rsidRPr="00705245" w14:paraId="03970F8B" w14:textId="77777777" w:rsidTr="0041606E">
        <w:tc>
          <w:tcPr>
            <w:tcW w:w="1559" w:type="dxa"/>
            <w:vAlign w:val="center"/>
          </w:tcPr>
          <w:p w14:paraId="3F0BB5B2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3F46361F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S2206</w:t>
            </w:r>
          </w:p>
        </w:tc>
      </w:tr>
      <w:tr w:rsidR="00970738" w:rsidRPr="00705245" w14:paraId="56566868" w14:textId="77777777" w:rsidTr="0041606E">
        <w:tc>
          <w:tcPr>
            <w:tcW w:w="1559" w:type="dxa"/>
            <w:vAlign w:val="center"/>
          </w:tcPr>
          <w:p w14:paraId="553BF786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7893BA13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970738" w:rsidRPr="00705245" w14:paraId="0C568DB9" w14:textId="77777777" w:rsidTr="0041606E">
        <w:tc>
          <w:tcPr>
            <w:tcW w:w="1559" w:type="dxa"/>
            <w:vAlign w:val="center"/>
          </w:tcPr>
          <w:p w14:paraId="4BF04136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5B028FE1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970738" w:rsidRPr="00705245" w14:paraId="73CBAB4D" w14:textId="77777777" w:rsidTr="0041606E">
        <w:tc>
          <w:tcPr>
            <w:tcW w:w="1559" w:type="dxa"/>
            <w:vAlign w:val="center"/>
          </w:tcPr>
          <w:p w14:paraId="6F87A3A8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419E5FBD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FINISHED DB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AUTO 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BACKUP RESULT = SUCCESS</w:t>
            </w:r>
          </w:p>
        </w:tc>
      </w:tr>
    </w:tbl>
    <w:p w14:paraId="67779A69" w14:textId="77777777" w:rsidR="00133C98" w:rsidRPr="00705245" w:rsidRDefault="00133C98" w:rsidP="00970738">
      <w:pPr>
        <w:rPr>
          <w:rFonts w:asciiTheme="minorEastAsia" w:eastAsiaTheme="minorEastAsia" w:hAnsiTheme="minorEastAsia"/>
        </w:rPr>
      </w:pPr>
    </w:p>
    <w:p w14:paraId="726BAEA5" w14:textId="77777777" w:rsidR="00970738" w:rsidRPr="00705245" w:rsidRDefault="00133C98" w:rsidP="00970738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2817DD7D" w14:textId="77777777" w:rsidR="00970738" w:rsidRPr="00705245" w:rsidRDefault="00970738" w:rsidP="00970738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36" w:name="_Toc171597196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S2207</w:t>
      </w:r>
      <w:bookmarkEnd w:id="136"/>
    </w:p>
    <w:p w14:paraId="3698CD77" w14:textId="77777777" w:rsidR="00970738" w:rsidRPr="00705245" w:rsidRDefault="00970738" w:rsidP="00970738">
      <w:pPr>
        <w:numPr>
          <w:ilvl w:val="0"/>
          <w:numId w:val="110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F0F2BE5" w14:textId="77777777" w:rsidR="00970738" w:rsidRPr="00705245" w:rsidRDefault="00970738" w:rsidP="0097073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자동 DB 백업 결과 (실패)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970738" w:rsidRPr="00705245" w14:paraId="4FD10E4B" w14:textId="77777777" w:rsidTr="0041606E">
        <w:tc>
          <w:tcPr>
            <w:tcW w:w="1559" w:type="dxa"/>
            <w:shd w:val="clear" w:color="auto" w:fill="8DB3E2"/>
            <w:vAlign w:val="center"/>
          </w:tcPr>
          <w:p w14:paraId="2413A59E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0C5656F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970738" w:rsidRPr="00705245" w14:paraId="3358D9E2" w14:textId="77777777" w:rsidTr="0041606E">
        <w:tc>
          <w:tcPr>
            <w:tcW w:w="1559" w:type="dxa"/>
            <w:vAlign w:val="center"/>
          </w:tcPr>
          <w:p w14:paraId="221E2B37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7A6C99E5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S2207</w:t>
            </w:r>
          </w:p>
        </w:tc>
      </w:tr>
      <w:tr w:rsidR="00970738" w:rsidRPr="00705245" w14:paraId="455F51DC" w14:textId="77777777" w:rsidTr="0041606E">
        <w:tc>
          <w:tcPr>
            <w:tcW w:w="1559" w:type="dxa"/>
            <w:vAlign w:val="center"/>
          </w:tcPr>
          <w:p w14:paraId="72AB77F5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3725EF6F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FAULT</w:t>
            </w:r>
          </w:p>
        </w:tc>
      </w:tr>
      <w:tr w:rsidR="00970738" w:rsidRPr="00705245" w14:paraId="553BDECB" w14:textId="77777777" w:rsidTr="0041606E">
        <w:tc>
          <w:tcPr>
            <w:tcW w:w="1559" w:type="dxa"/>
            <w:vAlign w:val="center"/>
          </w:tcPr>
          <w:p w14:paraId="74D44B45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0F589AEB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970738" w:rsidRPr="00705245" w14:paraId="4D7D392F" w14:textId="77777777" w:rsidTr="0041606E">
        <w:tc>
          <w:tcPr>
            <w:tcW w:w="1559" w:type="dxa"/>
            <w:vAlign w:val="center"/>
          </w:tcPr>
          <w:p w14:paraId="74DEFF23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29EEE969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FINISHED DB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 xml:space="preserve">AUTO 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>BACKUP RESULT = FAIL</w:t>
            </w:r>
          </w:p>
        </w:tc>
      </w:tr>
    </w:tbl>
    <w:p w14:paraId="5807AA52" w14:textId="77777777" w:rsidR="00133C98" w:rsidRPr="00705245" w:rsidRDefault="00133C98" w:rsidP="00970738">
      <w:pPr>
        <w:rPr>
          <w:rFonts w:asciiTheme="minorEastAsia" w:eastAsiaTheme="minorEastAsia" w:hAnsiTheme="minorEastAsia"/>
        </w:rPr>
      </w:pPr>
    </w:p>
    <w:p w14:paraId="391DFB5C" w14:textId="77777777" w:rsidR="00970738" w:rsidRPr="00705245" w:rsidRDefault="00133C98" w:rsidP="00970738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4E40BDA8" w14:textId="77777777" w:rsidR="00970738" w:rsidRPr="00705245" w:rsidRDefault="00970738" w:rsidP="00970738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37" w:name="_Toc171597197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S3001</w:t>
      </w:r>
      <w:bookmarkEnd w:id="137"/>
    </w:p>
    <w:p w14:paraId="24B8A994" w14:textId="77777777" w:rsidR="00970738" w:rsidRPr="00705245" w:rsidRDefault="00970738" w:rsidP="00FA0D2F">
      <w:pPr>
        <w:numPr>
          <w:ilvl w:val="0"/>
          <w:numId w:val="114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5B4E5A8C" w14:textId="77777777" w:rsidR="00970738" w:rsidRPr="00705245" w:rsidRDefault="00970738" w:rsidP="0097073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절체 성공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970738" w:rsidRPr="00705245" w14:paraId="1077F1C4" w14:textId="77777777" w:rsidTr="0041606E">
        <w:tc>
          <w:tcPr>
            <w:tcW w:w="1559" w:type="dxa"/>
            <w:shd w:val="clear" w:color="auto" w:fill="8DB3E2"/>
            <w:vAlign w:val="center"/>
          </w:tcPr>
          <w:p w14:paraId="67F48725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AF191ED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970738" w:rsidRPr="00705245" w14:paraId="60B7AE28" w14:textId="77777777" w:rsidTr="0041606E">
        <w:tc>
          <w:tcPr>
            <w:tcW w:w="1559" w:type="dxa"/>
            <w:vAlign w:val="center"/>
          </w:tcPr>
          <w:p w14:paraId="64829650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00CD580D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S3001</w:t>
            </w:r>
          </w:p>
        </w:tc>
      </w:tr>
      <w:tr w:rsidR="00970738" w:rsidRPr="00705245" w14:paraId="359AB200" w14:textId="77777777" w:rsidTr="0041606E">
        <w:tc>
          <w:tcPr>
            <w:tcW w:w="1559" w:type="dxa"/>
            <w:vAlign w:val="center"/>
          </w:tcPr>
          <w:p w14:paraId="01A120A8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D6E9018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INFO</w:t>
            </w:r>
          </w:p>
        </w:tc>
      </w:tr>
      <w:tr w:rsidR="00970738" w:rsidRPr="00705245" w14:paraId="206871BC" w14:textId="77777777" w:rsidTr="0041606E">
        <w:tc>
          <w:tcPr>
            <w:tcW w:w="1559" w:type="dxa"/>
            <w:vAlign w:val="center"/>
          </w:tcPr>
          <w:p w14:paraId="0AAB81B5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709BB47F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970738" w:rsidRPr="00705245" w14:paraId="484D49CA" w14:textId="77777777" w:rsidTr="0041606E">
        <w:tc>
          <w:tcPr>
            <w:tcW w:w="1559" w:type="dxa"/>
            <w:vAlign w:val="center"/>
          </w:tcPr>
          <w:p w14:paraId="61E00E0A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6B87802E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HA DACT SUCCESS</w:t>
            </w:r>
          </w:p>
        </w:tc>
      </w:tr>
    </w:tbl>
    <w:p w14:paraId="5814A592" w14:textId="77777777" w:rsidR="00133C98" w:rsidRPr="00705245" w:rsidRDefault="00133C98" w:rsidP="00970738">
      <w:pPr>
        <w:rPr>
          <w:rFonts w:asciiTheme="minorEastAsia" w:eastAsiaTheme="minorEastAsia" w:hAnsiTheme="minorEastAsia"/>
        </w:rPr>
      </w:pPr>
    </w:p>
    <w:p w14:paraId="2B20AE0D" w14:textId="77777777" w:rsidR="00970738" w:rsidRPr="00705245" w:rsidRDefault="00133C98" w:rsidP="00970738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1FC204A9" w14:textId="77777777" w:rsidR="00970738" w:rsidRPr="00705245" w:rsidRDefault="00970738" w:rsidP="00970738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38" w:name="_Toc171597198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S3002</w:t>
      </w:r>
      <w:bookmarkEnd w:id="138"/>
    </w:p>
    <w:p w14:paraId="71399C5C" w14:textId="77777777" w:rsidR="00970738" w:rsidRPr="00705245" w:rsidRDefault="00970738" w:rsidP="00FA0D2F">
      <w:pPr>
        <w:numPr>
          <w:ilvl w:val="0"/>
          <w:numId w:val="115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4A3074E0" w14:textId="77777777" w:rsidR="00970738" w:rsidRPr="00705245" w:rsidRDefault="00970738" w:rsidP="0097073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절체 실패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970738" w:rsidRPr="00705245" w14:paraId="652FCF96" w14:textId="77777777" w:rsidTr="0041606E">
        <w:tc>
          <w:tcPr>
            <w:tcW w:w="1559" w:type="dxa"/>
            <w:shd w:val="clear" w:color="auto" w:fill="8DB3E2"/>
            <w:vAlign w:val="center"/>
          </w:tcPr>
          <w:p w14:paraId="40008E2A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705AC476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970738" w:rsidRPr="00705245" w14:paraId="4E1DB046" w14:textId="77777777" w:rsidTr="0041606E">
        <w:tc>
          <w:tcPr>
            <w:tcW w:w="1559" w:type="dxa"/>
            <w:vAlign w:val="center"/>
          </w:tcPr>
          <w:p w14:paraId="763B9CE8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67FF744E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S3002</w:t>
            </w:r>
          </w:p>
        </w:tc>
      </w:tr>
      <w:tr w:rsidR="00970738" w:rsidRPr="00705245" w14:paraId="14449029" w14:textId="77777777" w:rsidTr="0041606E">
        <w:tc>
          <w:tcPr>
            <w:tcW w:w="1559" w:type="dxa"/>
            <w:vAlign w:val="center"/>
          </w:tcPr>
          <w:p w14:paraId="64004266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79001C24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FAULT</w:t>
            </w:r>
          </w:p>
        </w:tc>
      </w:tr>
      <w:tr w:rsidR="00970738" w:rsidRPr="00705245" w14:paraId="39E39EF7" w14:textId="77777777" w:rsidTr="0041606E">
        <w:tc>
          <w:tcPr>
            <w:tcW w:w="1559" w:type="dxa"/>
            <w:vAlign w:val="center"/>
          </w:tcPr>
          <w:p w14:paraId="255B2AC5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584920C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970738" w:rsidRPr="00705245" w14:paraId="00C0760A" w14:textId="77777777" w:rsidTr="0041606E">
        <w:tc>
          <w:tcPr>
            <w:tcW w:w="1559" w:type="dxa"/>
            <w:vAlign w:val="center"/>
          </w:tcPr>
          <w:p w14:paraId="6C5643F1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44796910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HA DACT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FAIL</w:t>
            </w:r>
          </w:p>
        </w:tc>
      </w:tr>
    </w:tbl>
    <w:p w14:paraId="727D0E55" w14:textId="77777777" w:rsidR="00133C98" w:rsidRPr="00705245" w:rsidRDefault="00133C98" w:rsidP="00970738">
      <w:pPr>
        <w:rPr>
          <w:rFonts w:asciiTheme="minorEastAsia" w:eastAsiaTheme="minorEastAsia" w:hAnsiTheme="minorEastAsia"/>
        </w:rPr>
      </w:pPr>
    </w:p>
    <w:p w14:paraId="429BD5A1" w14:textId="77777777" w:rsidR="00970738" w:rsidRPr="00705245" w:rsidRDefault="00133C98" w:rsidP="00970738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6F5F6584" w14:textId="77777777" w:rsidR="00970738" w:rsidRPr="00705245" w:rsidRDefault="00970738" w:rsidP="00970738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39" w:name="_Toc171597199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S3003</w:t>
      </w:r>
      <w:bookmarkEnd w:id="139"/>
    </w:p>
    <w:p w14:paraId="39C6659A" w14:textId="77777777" w:rsidR="00970738" w:rsidRPr="00705245" w:rsidRDefault="00970738" w:rsidP="00FA0D2F">
      <w:pPr>
        <w:numPr>
          <w:ilvl w:val="0"/>
          <w:numId w:val="116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0B34871C" w14:textId="77777777" w:rsidR="00970738" w:rsidRPr="00705245" w:rsidRDefault="00970738" w:rsidP="0097073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이중화 상태 알림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970738" w:rsidRPr="00705245" w14:paraId="63B95D86" w14:textId="77777777" w:rsidTr="0041606E">
        <w:tc>
          <w:tcPr>
            <w:tcW w:w="1559" w:type="dxa"/>
            <w:shd w:val="clear" w:color="auto" w:fill="8DB3E2"/>
            <w:vAlign w:val="center"/>
          </w:tcPr>
          <w:p w14:paraId="792FFF8E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16BE83E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970738" w:rsidRPr="00705245" w14:paraId="4515F945" w14:textId="77777777" w:rsidTr="0041606E">
        <w:tc>
          <w:tcPr>
            <w:tcW w:w="1559" w:type="dxa"/>
            <w:vAlign w:val="center"/>
          </w:tcPr>
          <w:p w14:paraId="5945D710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6758648A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S3003</w:t>
            </w:r>
          </w:p>
        </w:tc>
      </w:tr>
      <w:tr w:rsidR="00970738" w:rsidRPr="00705245" w14:paraId="473E8EBF" w14:textId="77777777" w:rsidTr="0041606E">
        <w:tc>
          <w:tcPr>
            <w:tcW w:w="1559" w:type="dxa"/>
            <w:vAlign w:val="center"/>
          </w:tcPr>
          <w:p w14:paraId="77089E8F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20B7D3A1" w14:textId="77777777" w:rsidR="00970738" w:rsidRPr="00705245" w:rsidRDefault="001A6FA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WARNING</w:t>
            </w:r>
          </w:p>
        </w:tc>
      </w:tr>
      <w:tr w:rsidR="00970738" w:rsidRPr="00705245" w14:paraId="5EBE4FF4" w14:textId="77777777" w:rsidTr="0041606E">
        <w:tc>
          <w:tcPr>
            <w:tcW w:w="1559" w:type="dxa"/>
            <w:vAlign w:val="center"/>
          </w:tcPr>
          <w:p w14:paraId="45F70543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091A6F2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970738" w:rsidRPr="00705245" w14:paraId="088EE326" w14:textId="77777777" w:rsidTr="0041606E">
        <w:tc>
          <w:tcPr>
            <w:tcW w:w="1559" w:type="dxa"/>
            <w:vAlign w:val="center"/>
          </w:tcPr>
          <w:p w14:paraId="460E2CC4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28D82EFA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CM, ACTIVE SYSTEM CHANGED [SERVER01(S), SERVER02(A)]</w:t>
            </w:r>
          </w:p>
        </w:tc>
      </w:tr>
    </w:tbl>
    <w:p w14:paraId="6CACD05D" w14:textId="77777777" w:rsidR="00133C98" w:rsidRPr="00705245" w:rsidRDefault="00133C98" w:rsidP="00970738">
      <w:pPr>
        <w:rPr>
          <w:rFonts w:asciiTheme="minorEastAsia" w:eastAsiaTheme="minorEastAsia" w:hAnsiTheme="minorEastAsia"/>
        </w:rPr>
      </w:pPr>
    </w:p>
    <w:p w14:paraId="3CC27C64" w14:textId="77777777" w:rsidR="00970738" w:rsidRPr="00705245" w:rsidRDefault="00133C98" w:rsidP="00970738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0C2AE4DE" w14:textId="77777777" w:rsidR="00970738" w:rsidRPr="00705245" w:rsidRDefault="00970738" w:rsidP="00970738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40" w:name="_Toc171597200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S3004</w:t>
      </w:r>
      <w:bookmarkEnd w:id="140"/>
    </w:p>
    <w:p w14:paraId="649AD8A3" w14:textId="77777777" w:rsidR="00970738" w:rsidRPr="00705245" w:rsidRDefault="00970738" w:rsidP="00FA0D2F">
      <w:pPr>
        <w:numPr>
          <w:ilvl w:val="0"/>
          <w:numId w:val="117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2375C3B4" w14:textId="77777777" w:rsidR="00970738" w:rsidRPr="00705245" w:rsidRDefault="00970738" w:rsidP="0097073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절체 알림 (CPU 과부하)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970738" w:rsidRPr="00705245" w14:paraId="71C25384" w14:textId="77777777" w:rsidTr="0041606E">
        <w:tc>
          <w:tcPr>
            <w:tcW w:w="1559" w:type="dxa"/>
            <w:shd w:val="clear" w:color="auto" w:fill="8DB3E2"/>
            <w:vAlign w:val="center"/>
          </w:tcPr>
          <w:p w14:paraId="77E185BD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21D48A17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970738" w:rsidRPr="00705245" w14:paraId="0A2CAA23" w14:textId="77777777" w:rsidTr="0041606E">
        <w:tc>
          <w:tcPr>
            <w:tcW w:w="1559" w:type="dxa"/>
            <w:vAlign w:val="center"/>
          </w:tcPr>
          <w:p w14:paraId="470AF3E0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0A3ABB36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S3004</w:t>
            </w:r>
          </w:p>
        </w:tc>
      </w:tr>
      <w:tr w:rsidR="00970738" w:rsidRPr="00705245" w14:paraId="3DB8E2E1" w14:textId="77777777" w:rsidTr="0041606E">
        <w:tc>
          <w:tcPr>
            <w:tcW w:w="1559" w:type="dxa"/>
            <w:vAlign w:val="center"/>
          </w:tcPr>
          <w:p w14:paraId="6E87B7EF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67A84701" w14:textId="77777777" w:rsidR="00970738" w:rsidRPr="00705245" w:rsidRDefault="001A6FA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WARNING</w:t>
            </w:r>
          </w:p>
        </w:tc>
      </w:tr>
      <w:tr w:rsidR="00970738" w:rsidRPr="00705245" w14:paraId="6798D3C3" w14:textId="77777777" w:rsidTr="0041606E">
        <w:tc>
          <w:tcPr>
            <w:tcW w:w="1559" w:type="dxa"/>
            <w:vAlign w:val="center"/>
          </w:tcPr>
          <w:p w14:paraId="78E4B2B1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78A83226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970738" w:rsidRPr="00705245" w14:paraId="392D0B3A" w14:textId="77777777" w:rsidTr="0041606E">
        <w:tc>
          <w:tcPr>
            <w:tcW w:w="1559" w:type="dxa"/>
            <w:vAlign w:val="center"/>
          </w:tcPr>
          <w:p w14:paraId="6D00D8B2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54862457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>SEND DACT MESSAGE CPU ( %d &gt; %d ) Server = CM Server</w:t>
            </w:r>
          </w:p>
        </w:tc>
      </w:tr>
    </w:tbl>
    <w:p w14:paraId="10147FF2" w14:textId="77777777" w:rsidR="00133C98" w:rsidRPr="00705245" w:rsidRDefault="00133C98" w:rsidP="00970738">
      <w:pPr>
        <w:rPr>
          <w:rFonts w:asciiTheme="minorEastAsia" w:eastAsiaTheme="minorEastAsia" w:hAnsiTheme="minorEastAsia"/>
        </w:rPr>
      </w:pPr>
    </w:p>
    <w:p w14:paraId="7D7D3283" w14:textId="77777777" w:rsidR="00970738" w:rsidRPr="00705245" w:rsidRDefault="00133C98" w:rsidP="00970738">
      <w:pPr>
        <w:rPr>
          <w:rFonts w:asciiTheme="minorEastAsia" w:eastAsiaTheme="minorEastAsia" w:hAnsiTheme="minorEastAsia"/>
        </w:rPr>
      </w:pPr>
      <w:r w:rsidRPr="00705245">
        <w:rPr>
          <w:rFonts w:asciiTheme="minorEastAsia" w:eastAsiaTheme="minorEastAsia" w:hAnsiTheme="minorEastAsia"/>
        </w:rPr>
        <w:br w:type="page"/>
      </w:r>
    </w:p>
    <w:p w14:paraId="4707D65B" w14:textId="77777777" w:rsidR="00970738" w:rsidRPr="00705245" w:rsidRDefault="00970738" w:rsidP="00970738">
      <w:pPr>
        <w:pStyle w:val="2"/>
        <w:numPr>
          <w:ilvl w:val="0"/>
          <w:numId w:val="45"/>
        </w:numPr>
        <w:rPr>
          <w:rFonts w:asciiTheme="minorEastAsia" w:eastAsiaTheme="minorEastAsia" w:hAnsiTheme="minorEastAsia"/>
          <w:sz w:val="20"/>
          <w:szCs w:val="20"/>
          <w:highlight w:val="lightGray"/>
        </w:rPr>
      </w:pPr>
      <w:bookmarkStart w:id="141" w:name="_Toc171597201"/>
      <w:r w:rsidRPr="00705245">
        <w:rPr>
          <w:rFonts w:asciiTheme="minorEastAsia" w:eastAsiaTheme="minorEastAsia" w:hAnsiTheme="minorEastAsia" w:hint="eastAsia"/>
          <w:sz w:val="20"/>
          <w:szCs w:val="20"/>
          <w:highlight w:val="lightGray"/>
        </w:rPr>
        <w:lastRenderedPageBreak/>
        <w:t>S3005</w:t>
      </w:r>
      <w:bookmarkEnd w:id="141"/>
    </w:p>
    <w:p w14:paraId="12B74A30" w14:textId="77777777" w:rsidR="00970738" w:rsidRPr="00705245" w:rsidRDefault="00970738" w:rsidP="00FA0D2F">
      <w:pPr>
        <w:numPr>
          <w:ilvl w:val="0"/>
          <w:numId w:val="118"/>
        </w:numPr>
        <w:rPr>
          <w:rFonts w:asciiTheme="minorEastAsia" w:eastAsiaTheme="minorEastAsia" w:hAnsiTheme="minorEastAsia" w:cs="Tahoma"/>
          <w:b/>
          <w:szCs w:val="20"/>
        </w:rPr>
      </w:pPr>
      <w:r w:rsidRPr="00705245">
        <w:rPr>
          <w:rFonts w:asciiTheme="minorEastAsia" w:eastAsiaTheme="minorEastAsia" w:hAnsiTheme="minorEastAsia" w:cs="Tahoma" w:hint="eastAsia"/>
          <w:b/>
          <w:szCs w:val="20"/>
        </w:rPr>
        <w:t>메시지 설명</w:t>
      </w:r>
    </w:p>
    <w:p w14:paraId="1CA5C0D9" w14:textId="77777777" w:rsidR="00970738" w:rsidRPr="00705245" w:rsidRDefault="00970738" w:rsidP="00970738">
      <w:pPr>
        <w:ind w:left="760"/>
        <w:rPr>
          <w:rFonts w:asciiTheme="minorEastAsia" w:eastAsiaTheme="minorEastAsia" w:hAnsiTheme="minorEastAsia" w:cs="Tahoma"/>
          <w:szCs w:val="20"/>
        </w:rPr>
      </w:pPr>
      <w:r w:rsidRPr="00705245">
        <w:rPr>
          <w:rFonts w:asciiTheme="minorEastAsia" w:eastAsiaTheme="minorEastAsia" w:hAnsiTheme="minorEastAsia" w:cs="Tahoma" w:hint="eastAsia"/>
          <w:szCs w:val="20"/>
        </w:rPr>
        <w:t>절체 알림 (메모리 과부하)</w:t>
      </w:r>
    </w:p>
    <w:tbl>
      <w:tblPr>
        <w:tblW w:w="0" w:type="auto"/>
        <w:tblInd w:w="950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6186"/>
      </w:tblGrid>
      <w:tr w:rsidR="00970738" w:rsidRPr="00705245" w14:paraId="48898DBF" w14:textId="77777777" w:rsidTr="0041606E">
        <w:tc>
          <w:tcPr>
            <w:tcW w:w="1559" w:type="dxa"/>
            <w:shd w:val="clear" w:color="auto" w:fill="8DB3E2"/>
            <w:vAlign w:val="center"/>
          </w:tcPr>
          <w:p w14:paraId="1DE3FB28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구분</w:t>
            </w:r>
          </w:p>
        </w:tc>
        <w:tc>
          <w:tcPr>
            <w:tcW w:w="6186" w:type="dxa"/>
            <w:shd w:val="clear" w:color="auto" w:fill="8DB3E2"/>
            <w:vAlign w:val="center"/>
          </w:tcPr>
          <w:p w14:paraId="4E26FB75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내 용</w:t>
            </w:r>
          </w:p>
        </w:tc>
      </w:tr>
      <w:tr w:rsidR="00970738" w:rsidRPr="00705245" w14:paraId="07A2C897" w14:textId="77777777" w:rsidTr="0041606E">
        <w:tc>
          <w:tcPr>
            <w:tcW w:w="1559" w:type="dxa"/>
            <w:vAlign w:val="center"/>
          </w:tcPr>
          <w:p w14:paraId="600FB4D9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CODE</w:t>
            </w:r>
          </w:p>
        </w:tc>
        <w:tc>
          <w:tcPr>
            <w:tcW w:w="6186" w:type="dxa"/>
            <w:vAlign w:val="center"/>
          </w:tcPr>
          <w:p w14:paraId="5599C837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S3005</w:t>
            </w:r>
          </w:p>
        </w:tc>
      </w:tr>
      <w:tr w:rsidR="00970738" w:rsidRPr="00705245" w14:paraId="162DB26E" w14:textId="77777777" w:rsidTr="0041606E">
        <w:tc>
          <w:tcPr>
            <w:tcW w:w="1559" w:type="dxa"/>
            <w:vAlign w:val="center"/>
          </w:tcPr>
          <w:p w14:paraId="0AF5FDD5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장애 등급</w:t>
            </w:r>
          </w:p>
        </w:tc>
        <w:tc>
          <w:tcPr>
            <w:tcW w:w="6186" w:type="dxa"/>
            <w:vAlign w:val="center"/>
          </w:tcPr>
          <w:p w14:paraId="1A1797F8" w14:textId="77777777" w:rsidR="00970738" w:rsidRPr="00705245" w:rsidRDefault="001A6FA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WARNING</w:t>
            </w:r>
          </w:p>
        </w:tc>
      </w:tr>
      <w:tr w:rsidR="00970738" w:rsidRPr="00705245" w14:paraId="672835E6" w14:textId="77777777" w:rsidTr="0041606E">
        <w:tc>
          <w:tcPr>
            <w:tcW w:w="1559" w:type="dxa"/>
            <w:vAlign w:val="center"/>
          </w:tcPr>
          <w:p w14:paraId="7222D550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발생 위치</w:t>
            </w:r>
          </w:p>
        </w:tc>
        <w:tc>
          <w:tcPr>
            <w:tcW w:w="6186" w:type="dxa"/>
            <w:vAlign w:val="center"/>
          </w:tcPr>
          <w:p w14:paraId="3D5E5679" w14:textId="77777777" w:rsidR="00970738" w:rsidRPr="00705245" w:rsidRDefault="00970738" w:rsidP="0041606E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OMP</w:t>
            </w:r>
          </w:p>
        </w:tc>
      </w:tr>
      <w:tr w:rsidR="00970738" w:rsidRPr="00705245" w14:paraId="4EC1720A" w14:textId="77777777" w:rsidTr="0041606E">
        <w:tc>
          <w:tcPr>
            <w:tcW w:w="1559" w:type="dxa"/>
            <w:vAlign w:val="center"/>
          </w:tcPr>
          <w:p w14:paraId="0CA89F82" w14:textId="77777777" w:rsidR="00970738" w:rsidRPr="00705245" w:rsidRDefault="00970738" w:rsidP="0041606E">
            <w:pPr>
              <w:pStyle w:val="16"/>
              <w:rPr>
                <w:rFonts w:asciiTheme="minorEastAsia" w:eastAsiaTheme="minorEastAsia" w:hAnsiTheme="minorEastAsia"/>
              </w:rPr>
            </w:pPr>
            <w:r w:rsidRPr="00705245">
              <w:rPr>
                <w:rFonts w:asciiTheme="minorEastAsia" w:eastAsiaTheme="minorEastAsia" w:hAnsiTheme="minorEastAsia" w:hint="eastAsia"/>
              </w:rPr>
              <w:t>로그</w:t>
            </w:r>
          </w:p>
        </w:tc>
        <w:tc>
          <w:tcPr>
            <w:tcW w:w="6186" w:type="dxa"/>
            <w:vAlign w:val="center"/>
          </w:tcPr>
          <w:p w14:paraId="3BFC07BB" w14:textId="77777777" w:rsidR="00970738" w:rsidRPr="00705245" w:rsidRDefault="00970738" w:rsidP="00970738">
            <w:pPr>
              <w:pStyle w:val="16"/>
              <w:jc w:val="left"/>
              <w:rPr>
                <w:rFonts w:asciiTheme="minorEastAsia" w:eastAsiaTheme="minorEastAsia" w:hAnsiTheme="minorEastAsia"/>
                <w:color w:val="000000"/>
              </w:rPr>
            </w:pP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SEND DACT MESSAGE </w:t>
            </w:r>
            <w:r w:rsidRPr="00705245">
              <w:rPr>
                <w:rFonts w:asciiTheme="minorEastAsia" w:eastAsiaTheme="minorEastAsia" w:hAnsiTheme="minorEastAsia" w:hint="eastAsia"/>
                <w:color w:val="000000"/>
              </w:rPr>
              <w:t>MEM</w:t>
            </w:r>
            <w:r w:rsidRPr="00705245">
              <w:rPr>
                <w:rFonts w:asciiTheme="minorEastAsia" w:eastAsiaTheme="minorEastAsia" w:hAnsiTheme="minorEastAsia"/>
                <w:color w:val="000000"/>
              </w:rPr>
              <w:t xml:space="preserve"> ( %d &gt; %d ) Server = CM Server</w:t>
            </w:r>
          </w:p>
        </w:tc>
      </w:tr>
    </w:tbl>
    <w:p w14:paraId="6E40D30E" w14:textId="77777777" w:rsidR="00970738" w:rsidRPr="00705245" w:rsidRDefault="00970738" w:rsidP="00970738">
      <w:pPr>
        <w:rPr>
          <w:rFonts w:asciiTheme="minorEastAsia" w:eastAsiaTheme="minorEastAsia" w:hAnsiTheme="minorEastAsia"/>
        </w:rPr>
      </w:pPr>
    </w:p>
    <w:sectPr w:rsidR="00970738" w:rsidRPr="00705245" w:rsidSect="0046332F">
      <w:pgSz w:w="11906" w:h="16838" w:code="9"/>
      <w:pgMar w:top="1134" w:right="1469" w:bottom="1134" w:left="1701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0A1982" w14:textId="77777777" w:rsidR="006B7A40" w:rsidRDefault="006B7A40">
      <w:r>
        <w:separator/>
      </w:r>
    </w:p>
  </w:endnote>
  <w:endnote w:type="continuationSeparator" w:id="0">
    <w:p w14:paraId="6CF10746" w14:textId="77777777" w:rsidR="006B7A40" w:rsidRDefault="006B7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가는각진제목체">
    <w:altName w:val="바탕"/>
    <w:charset w:val="81"/>
    <w:family w:val="roman"/>
    <w:pitch w:val="variable"/>
    <w:sig w:usb0="800002A7" w:usb1="29D77CFB" w:usb2="00000010" w:usb3="00000000" w:csb0="0008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세고딕">
    <w:altName w:val="HY그래픽M"/>
    <w:charset w:val="81"/>
    <w:family w:val="roman"/>
    <w:pitch w:val="variable"/>
    <w:sig w:usb0="800002A7" w:usb1="29D77CFB" w:usb2="00000010" w:usb3="00000000" w:csb0="0008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HY엽서L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7F7765" w14:textId="77777777" w:rsidR="00727CC0" w:rsidRPr="009025DF" w:rsidRDefault="00727CC0" w:rsidP="009025DF">
    <w:pPr>
      <w:pStyle w:val="a4"/>
      <w:framePr w:wrap="around" w:vAnchor="text" w:hAnchor="page" w:x="8746" w:y="183"/>
      <w:rPr>
        <w:rStyle w:val="a8"/>
        <w:sz w:val="18"/>
        <w:szCs w:val="18"/>
      </w:rPr>
    </w:pPr>
    <w:r w:rsidRPr="009025DF">
      <w:rPr>
        <w:rStyle w:val="a8"/>
        <w:sz w:val="18"/>
        <w:szCs w:val="18"/>
      </w:rPr>
      <w:fldChar w:fldCharType="begin"/>
    </w:r>
    <w:r w:rsidRPr="009025DF">
      <w:rPr>
        <w:rStyle w:val="a8"/>
        <w:sz w:val="18"/>
        <w:szCs w:val="18"/>
      </w:rPr>
      <w:instrText xml:space="preserve">PAGE  </w:instrText>
    </w:r>
    <w:r w:rsidRPr="009025DF">
      <w:rPr>
        <w:rStyle w:val="a8"/>
        <w:sz w:val="18"/>
        <w:szCs w:val="18"/>
      </w:rPr>
      <w:fldChar w:fldCharType="separate"/>
    </w:r>
    <w:r w:rsidR="004525EC">
      <w:rPr>
        <w:rStyle w:val="a8"/>
        <w:noProof/>
        <w:sz w:val="18"/>
        <w:szCs w:val="18"/>
      </w:rPr>
      <w:t>4</w:t>
    </w:r>
    <w:r w:rsidRPr="009025DF">
      <w:rPr>
        <w:rStyle w:val="a8"/>
        <w:sz w:val="18"/>
        <w:szCs w:val="18"/>
      </w:rPr>
      <w:fldChar w:fldCharType="end"/>
    </w:r>
  </w:p>
  <w:p w14:paraId="2C144D56" w14:textId="77777777" w:rsidR="00727CC0" w:rsidRPr="00444F50" w:rsidRDefault="00727CC0" w:rsidP="005A77B5">
    <w:pPr>
      <w:pStyle w:val="a4"/>
      <w:tabs>
        <w:tab w:val="clear" w:pos="4252"/>
        <w:tab w:val="clear" w:pos="8504"/>
        <w:tab w:val="right" w:pos="8736"/>
      </w:tabs>
      <w:ind w:right="360"/>
      <w:jc w:val="right"/>
      <w:rPr>
        <w:rFonts w:ascii="돋움체" w:eastAsia="돋움체" w:hAnsi="돋움체"/>
        <w:b/>
        <w:bCs/>
        <w:i/>
        <w:iCs/>
        <w:sz w:val="24"/>
      </w:rPr>
    </w:pPr>
    <w:r>
      <w:rPr>
        <w:noProof/>
      </w:rPr>
      <w:drawing>
        <wp:inline distT="0" distB="0" distL="0" distR="0" wp14:anchorId="48A7A06D" wp14:editId="61C25667">
          <wp:extent cx="1294130" cy="431165"/>
          <wp:effectExtent l="0" t="0" r="1270" b="6985"/>
          <wp:docPr id="7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413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334FD">
      <w:rPr>
        <w:rFonts w:ascii="맑은 고딕" w:eastAsia="돋움체" w:hAnsi="맑은 고딕" w:cs="맑은 고딕"/>
        <w:b/>
        <w:sz w:val="24"/>
        <w:lang w:val="ko-KR"/>
      </w:rPr>
      <w:tab/>
    </w:r>
    <w:r w:rsidRPr="00A40BD6">
      <w:rPr>
        <w:rFonts w:ascii="맑은 고딕" w:eastAsia="돋움체" w:hAnsi="맑은 고딕" w:cs="맑은 고딕"/>
        <w:b/>
        <w:sz w:val="24"/>
        <w:lang w:val="ko-KR"/>
      </w:rPr>
      <w:t xml:space="preserve"> </w:t>
    </w:r>
    <w:r w:rsidRPr="00CB6BFC">
      <w:rPr>
        <w:rFonts w:ascii="맑은 고딕" w:eastAsia="돋움체" w:hAnsi="맑은 고딕" w:cs="맑은 고딕"/>
        <w:b/>
        <w:szCs w:val="20"/>
        <w:lang w:val="ko-KR"/>
      </w:rPr>
      <w:t xml:space="preserve">| </w:t>
    </w:r>
    <w:r w:rsidRPr="00CB6BFC">
      <w:rPr>
        <w:rFonts w:ascii="맑은 고딕" w:eastAsia="돋움체" w:hAnsi="맑은 고딕" w:cs="맑은 고딕"/>
        <w:b/>
        <w:color w:val="7F7F7F"/>
        <w:spacing w:val="60"/>
        <w:szCs w:val="20"/>
        <w:lang w:val="ko-KR"/>
      </w:rPr>
      <w:t>페이지</w:t>
    </w:r>
    <w:r>
      <w:rPr>
        <w:rFonts w:ascii="돋움체" w:eastAsia="돋움체" w:hAnsi="돋움체"/>
        <w:b/>
        <w:noProof/>
        <w:sz w:val="24"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7779A154" wp14:editId="102F13A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44435" cy="639445"/>
              <wp:effectExtent l="0" t="0" r="21590" b="0"/>
              <wp:wrapNone/>
              <wp:docPr id="3" name="Group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544435" cy="639445"/>
                        <a:chOff x="8" y="9"/>
                        <a:chExt cx="15823" cy="1439"/>
                      </a:xfrm>
                    </wpg:grpSpPr>
                    <wps:wsp>
                      <wps:cNvPr id="4" name="AutoShape 78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9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w14:anchorId="421ED91E" id="Group 77" o:spid="_x0000_s1026" style="position:absolute;left:0;text-align:left;margin-left:0;margin-top:0;width:594.05pt;height:50.35pt;flip:y;z-index:251660288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8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zm18UAAADaAAAADwAAAGRycy9kb3ducmV2LnhtbESPT2sCMRTE74V+h/AKXopmFSu6GsUW&#10;BKWl4J+Dx8fmuVncvCxJ1NVP3xQKPQ4z8xtmtmhtLa7kQ+VYQb+XgSAunK64VHDYr7pjECEia6wd&#10;k4I7BVjMn59mmGt34y1dd7EUCcIhRwUmxiaXMhSGLIaea4iTd3LeYkzSl1J7vCW4reUgy0bSYsVp&#10;wWBDH4aK8+5iFbx/rh7Dt/J74i+0eX2Yr+w4aM5KdV7a5RREpDb+h//aa61gCL9X0g2Q8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Ozm18UAAADaAAAADwAAAAAAAAAA&#10;AAAAAAChAgAAZHJzL2Rvd25yZXYueG1sUEsFBgAAAAAEAAQA+QAAAJMDAAAAAA==&#10;" strokecolor="#31849b"/>
              <v:rect id="Rectangle 79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jlHcMA&#10;AADaAAAADwAAAGRycy9kb3ducmV2LnhtbESPQWvCQBSE74L/YXlCL6KbFpQ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jlHcMAAADaAAAADwAAAAAAAAAAAAAAAACYAgAAZHJzL2Rv&#10;d25yZXYueG1sUEsFBgAAAAAEAAQA9QAAAIgDAAAAAA==&#10;" filled="f" stroked="f"/>
              <w10:wrap anchorx="page" anchory="page"/>
            </v:group>
          </w:pict>
        </mc:Fallback>
      </mc:AlternateContent>
    </w:r>
    <w:r>
      <w:rPr>
        <w:rFonts w:ascii="돋움체" w:eastAsia="돋움체" w:hAnsi="돋움체"/>
        <w:b/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116BCB" wp14:editId="2C613632">
              <wp:simplePos x="0" y="0"/>
              <wp:positionH relativeFrom="page">
                <wp:posOffset>495300</wp:posOffset>
              </wp:positionH>
              <wp:positionV relativeFrom="page">
                <wp:posOffset>10049510</wp:posOffset>
              </wp:positionV>
              <wp:extent cx="90805" cy="629285"/>
              <wp:effectExtent l="0" t="0" r="23495" b="18415"/>
              <wp:wrapNone/>
              <wp:docPr id="2" name="Rectangl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62928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205867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717A5177" id="Rectangle 76" o:spid="_x0000_s1026" style="position:absolute;left:0;text-align:left;margin-left:39pt;margin-top:791.3pt;width:7.15pt;height:49.55pt;z-index:251659264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" fillcolor="#4bacc6" strokecolor="#205867">
              <w10:wrap anchorx="page" anchory="page"/>
            </v:rect>
          </w:pict>
        </mc:Fallback>
      </mc:AlternateContent>
    </w:r>
    <w:r>
      <w:rPr>
        <w:rFonts w:ascii="돋움체" w:eastAsia="돋움체" w:hAnsi="돋움체"/>
        <w:b/>
        <w:noProof/>
        <w:sz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68E1ED" wp14:editId="5AAFF8B1">
              <wp:simplePos x="0" y="0"/>
              <wp:positionH relativeFrom="page">
                <wp:posOffset>7048500</wp:posOffset>
              </wp:positionH>
              <wp:positionV relativeFrom="page">
                <wp:posOffset>10049510</wp:posOffset>
              </wp:positionV>
              <wp:extent cx="90805" cy="629285"/>
              <wp:effectExtent l="0" t="0" r="23495" b="18415"/>
              <wp:wrapNone/>
              <wp:docPr id="1" name="Rectangl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62928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205867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3316DCFB" id="Rectangle 75" o:spid="_x0000_s1026" style="position:absolute;left:0;text-align:left;margin-left:555pt;margin-top:791.3pt;width:7.15pt;height:49.55pt;z-index:251658240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" fillcolor="#4bacc6" strokecolor="#205867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A23E96" w14:textId="77777777" w:rsidR="006B7A40" w:rsidRDefault="006B7A40">
      <w:r>
        <w:separator/>
      </w:r>
    </w:p>
  </w:footnote>
  <w:footnote w:type="continuationSeparator" w:id="0">
    <w:p w14:paraId="5A9274E9" w14:textId="77777777" w:rsidR="006B7A40" w:rsidRDefault="006B7A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F4BA40" w14:textId="77777777" w:rsidR="00727CC0" w:rsidRDefault="00727CC0">
    <w:pPr>
      <w:pStyle w:val="a3"/>
      <w:rPr>
        <w:rFonts w:ascii="맑은 고딕" w:eastAsia="맑은 고딕" w:hAnsi="맑은 고딕"/>
      </w:rPr>
    </w:pPr>
  </w:p>
  <w:p w14:paraId="719A06FC" w14:textId="77777777" w:rsidR="00727CC0" w:rsidRDefault="00727CC0">
    <w:pPr>
      <w:pStyle w:val="a3"/>
    </w:pPr>
    <w:r>
      <w:rPr>
        <w:rFonts w:ascii="맑은 고딕" w:eastAsia="맑은 고딕" w:hAnsi="맑은 고딕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2CBBC42" wp14:editId="3D022D1B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544435" cy="648335"/>
              <wp:effectExtent l="0" t="0" r="21590" b="18415"/>
              <wp:wrapNone/>
              <wp:docPr id="10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4435" cy="648335"/>
                        <a:chOff x="8" y="9"/>
                        <a:chExt cx="15823" cy="1439"/>
                      </a:xfrm>
                    </wpg:grpSpPr>
                    <wps:wsp>
                      <wps:cNvPr id="11" name="AutoShape 72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7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48D546" id="Group 71" o:spid="_x0000_s1026" style="position:absolute;left:0;text-align:left;margin-left:0;margin-top:0;width:594.05pt;height:51.05pt;z-index:251657216;mso-width-percent:1000;mso-height-percent:900;mso-position-horizontal:center;mso-position-horizontal-relative:page;mso-position-vertical:top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2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IHz8MAAADbAAAADwAAAGRycy9kb3ducmV2LnhtbERPTWsCMRC9F/wPYQQvolnFFrs1SisI&#10;FkWoeuhx2Ew3i5vJkkTd+utNQehtHu9zZovW1uJCPlSOFYyGGQjiwumKSwXHw2owBREissbaMSn4&#10;pQCLeedphrl2V/6iyz6WIoVwyFGBibHJpQyFIYth6BrixP04bzEm6EupPV5TuK3lOMtepMWKU4PB&#10;hpaGitP+bBV8bFa3yXO5e/Vn+uzfzDb7HjcnpXrd9v0NRKQ2/osf7rVO80fw90s6QM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8yB8/DAAAA2wAAAA8AAAAAAAAAAAAA&#10;AAAAoQIAAGRycy9kb3ducmV2LnhtbFBLBQYAAAAABAAEAPkAAACRAwAAAAA=&#10;" strokecolor="#31849b"/>
              <v:rect id="Rectangle 73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LM88EA&#10;AADbAAAADwAAAGRycy9kb3ducmV2LnhtbERPS4vCMBC+C/sfwix4kTXVg0jXKIuwWBZBrI/z0Ixt&#10;sZnUJtvWf28Ewdt8fM9ZrHpTiZYaV1pWMBlHIIgzq0vOFRwPv19zEM4ja6wsk4I7OVgtPwYLjLXt&#10;eE9t6nMRQtjFqKDwvo6ldFlBBt3Y1sSBu9jGoA+wyaVusAvhppLTKJpJgyWHhgJrWheUXdN/o6DL&#10;du35sN3I3eicWL4lt3V6+lNq+Nn/fIPw1Pu3+OVOdJg/hecv4QC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CSzPPBAAAA2wAAAA8AAAAAAAAAAAAAAAAAmAIAAGRycy9kb3du&#10;cmV2LnhtbFBLBQYAAAAABAAEAPUAAACGAwAAAAA=&#10;" filled="f" stroked="f"/>
              <w10:wrap anchorx="page" anchory="page"/>
            </v:group>
          </w:pict>
        </mc:Fallback>
      </mc:AlternateContent>
    </w:r>
    <w:r>
      <w:rPr>
        <w:rFonts w:ascii="맑은 고딕" w:eastAsia="맑은 고딕" w:hAnsi="맑은 고딕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894BB0" wp14:editId="0929617A">
              <wp:simplePos x="0" y="0"/>
              <wp:positionH relativeFrom="page">
                <wp:posOffset>7048500</wp:posOffset>
              </wp:positionH>
              <wp:positionV relativeFrom="page">
                <wp:posOffset>5080</wp:posOffset>
              </wp:positionV>
              <wp:extent cx="90805" cy="630555"/>
              <wp:effectExtent l="0" t="0" r="23495" b="18415"/>
              <wp:wrapNone/>
              <wp:docPr id="8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63055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205867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61DA5FB2" id="Rectangle 70" o:spid="_x0000_s1026" style="position:absolute;left:0;text-align:left;margin-left:555pt;margin-top:.4pt;width:7.15pt;height:49.65pt;z-index:251656192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" fillcolor="#4bacc6" strokecolor="#205867">
              <w10:wrap anchorx="page" anchory="page"/>
            </v:rect>
          </w:pict>
        </mc:Fallback>
      </mc:AlternateContent>
    </w:r>
    <w:r>
      <w:rPr>
        <w:rFonts w:ascii="맑은 고딕" w:eastAsia="맑은 고딕" w:hAnsi="맑은 고딕"/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38D4430" wp14:editId="2D7DA820">
              <wp:simplePos x="0" y="0"/>
              <wp:positionH relativeFrom="page">
                <wp:posOffset>494665</wp:posOffset>
              </wp:positionH>
              <wp:positionV relativeFrom="page">
                <wp:posOffset>5080</wp:posOffset>
              </wp:positionV>
              <wp:extent cx="90805" cy="630555"/>
              <wp:effectExtent l="0" t="0" r="23495" b="18415"/>
              <wp:wrapNone/>
              <wp:docPr id="6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63055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205867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118E0BAC" id="Rectangle 69" o:spid="_x0000_s1026" style="position:absolute;left:0;text-align:left;margin-left:38.95pt;margin-top:.4pt;width:7.15pt;height:49.65pt;z-index:251655168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" fillcolor="#4bacc6" strokecolor="#205867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321C3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0A14BE2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EC515E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31852BB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42E0DB5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5652DE6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61F79DE"/>
    <w:multiLevelType w:val="hybridMultilevel"/>
    <w:tmpl w:val="C7EAE3F2"/>
    <w:lvl w:ilvl="0" w:tplc="62D28884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ahoma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 w15:restartNumberingAfterBreak="0">
    <w:nsid w:val="06243AD1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65C2772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6BA37ED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08B64FE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0B6A20F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0B87655C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0CAA1508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0DAA677C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0E4E731B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0E5F7AB8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0F0F5BC0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17FE116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182165D8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18B33DFF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1AC07064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1B070686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1D2D0BA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1D8238BD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1D9A5A3F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1E402AD9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1ECE77E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205A641D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21EB72CE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220A018B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231637E9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23792012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248B1FD6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25CA0253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270B112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273D1BA7"/>
    <w:multiLevelType w:val="hybridMultilevel"/>
    <w:tmpl w:val="4C3AD3AE"/>
    <w:lvl w:ilvl="0" w:tplc="CD20F7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7" w15:restartNumberingAfterBreak="0">
    <w:nsid w:val="2A33136F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2ADC6C1E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2B662883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2CBA28B7"/>
    <w:multiLevelType w:val="hybridMultilevel"/>
    <w:tmpl w:val="098C7D2C"/>
    <w:lvl w:ilvl="0" w:tplc="3A2E431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2DB8261A"/>
    <w:multiLevelType w:val="hybridMultilevel"/>
    <w:tmpl w:val="4C3AD3AE"/>
    <w:lvl w:ilvl="0" w:tplc="CD20F7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42" w15:restartNumberingAfterBreak="0">
    <w:nsid w:val="2E2624EE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2E8316E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2EFE1380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311B2305"/>
    <w:multiLevelType w:val="hybridMultilevel"/>
    <w:tmpl w:val="A3125798"/>
    <w:lvl w:ilvl="0" w:tplc="158C0FE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311C2C52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320A6698"/>
    <w:multiLevelType w:val="hybridMultilevel"/>
    <w:tmpl w:val="4C3AD3AE"/>
    <w:lvl w:ilvl="0" w:tplc="CD20F7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48" w15:restartNumberingAfterBreak="0">
    <w:nsid w:val="330A4086"/>
    <w:multiLevelType w:val="hybridMultilevel"/>
    <w:tmpl w:val="BCA8FADE"/>
    <w:lvl w:ilvl="0" w:tplc="FF5AB12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33B43204"/>
    <w:multiLevelType w:val="hybridMultilevel"/>
    <w:tmpl w:val="4C3AD3AE"/>
    <w:lvl w:ilvl="0" w:tplc="CD20F7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50" w15:restartNumberingAfterBreak="0">
    <w:nsid w:val="34D51C33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36C5585F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374503F6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377F3248"/>
    <w:multiLevelType w:val="hybridMultilevel"/>
    <w:tmpl w:val="0B76F05E"/>
    <w:lvl w:ilvl="0" w:tplc="A7922D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38915083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3B0D33BD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3B4E4F6D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3B556C7B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3C210691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3C3D28FF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3D90729E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61" w15:restartNumberingAfterBreak="0">
    <w:nsid w:val="3ED64B4D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2" w15:restartNumberingAfterBreak="0">
    <w:nsid w:val="400E1D81"/>
    <w:multiLevelType w:val="hybridMultilevel"/>
    <w:tmpl w:val="5D18EBB2"/>
    <w:lvl w:ilvl="0" w:tplc="FFFFFFFF">
      <w:start w:val="1"/>
      <w:numFmt w:val="bullet"/>
      <w:pStyle w:val="1"/>
      <w:lvlText w:val=""/>
      <w:lvlJc w:val="left"/>
      <w:pPr>
        <w:tabs>
          <w:tab w:val="num" w:pos="1215"/>
        </w:tabs>
        <w:ind w:left="1195" w:hanging="340"/>
      </w:pPr>
      <w:rPr>
        <w:rFonts w:ascii="Wingdings 2" w:hAnsi="Wingdings 2" w:hint="default"/>
        <w:color w:val="0000FF"/>
        <w:sz w:val="18"/>
        <w:szCs w:val="18"/>
      </w:rPr>
    </w:lvl>
    <w:lvl w:ilvl="1" w:tplc="CD4EB182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3" w15:restartNumberingAfterBreak="0">
    <w:nsid w:val="40117EA3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40E25601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447F7835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6" w15:restartNumberingAfterBreak="0">
    <w:nsid w:val="45DE2568"/>
    <w:multiLevelType w:val="hybridMultilevel"/>
    <w:tmpl w:val="7B76CF30"/>
    <w:lvl w:ilvl="0" w:tplc="B712A7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46225B0D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46254287"/>
    <w:multiLevelType w:val="hybridMultilevel"/>
    <w:tmpl w:val="DCF2BEF0"/>
    <w:lvl w:ilvl="0" w:tplc="82823D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69" w15:restartNumberingAfterBreak="0">
    <w:nsid w:val="48355E32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0" w15:restartNumberingAfterBreak="0">
    <w:nsid w:val="4905189E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 w15:restartNumberingAfterBreak="0">
    <w:nsid w:val="49BA2E35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2" w15:restartNumberingAfterBreak="0">
    <w:nsid w:val="4A9D1CF5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3" w15:restartNumberingAfterBreak="0">
    <w:nsid w:val="4AE20B1F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4" w15:restartNumberingAfterBreak="0">
    <w:nsid w:val="4B1C37DE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5" w15:restartNumberingAfterBreak="0">
    <w:nsid w:val="4B6D599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6" w15:restartNumberingAfterBreak="0">
    <w:nsid w:val="4C4376E5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7" w15:restartNumberingAfterBreak="0">
    <w:nsid w:val="4D1550D6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8" w15:restartNumberingAfterBreak="0">
    <w:nsid w:val="4D267262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9" w15:restartNumberingAfterBreak="0">
    <w:nsid w:val="4DF61D6B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0" w15:restartNumberingAfterBreak="0">
    <w:nsid w:val="4F455B82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1" w15:restartNumberingAfterBreak="0">
    <w:nsid w:val="4F680ED6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2" w15:restartNumberingAfterBreak="0">
    <w:nsid w:val="50F03E68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3" w15:restartNumberingAfterBreak="0">
    <w:nsid w:val="511F481F"/>
    <w:multiLevelType w:val="hybridMultilevel"/>
    <w:tmpl w:val="391AF144"/>
    <w:lvl w:ilvl="0" w:tplc="5F9C43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4" w15:restartNumberingAfterBreak="0">
    <w:nsid w:val="51AF7D45"/>
    <w:multiLevelType w:val="hybridMultilevel"/>
    <w:tmpl w:val="5C128EE8"/>
    <w:lvl w:ilvl="0" w:tplc="DC36ABC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5" w15:restartNumberingAfterBreak="0">
    <w:nsid w:val="51E200CC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6" w15:restartNumberingAfterBreak="0">
    <w:nsid w:val="53117ADC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7" w15:restartNumberingAfterBreak="0">
    <w:nsid w:val="53344593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8" w15:restartNumberingAfterBreak="0">
    <w:nsid w:val="55352C33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9" w15:restartNumberingAfterBreak="0">
    <w:nsid w:val="556F549F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0" w15:restartNumberingAfterBreak="0">
    <w:nsid w:val="55A311BF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1" w15:restartNumberingAfterBreak="0">
    <w:nsid w:val="55BE272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2" w15:restartNumberingAfterBreak="0">
    <w:nsid w:val="55C07411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3" w15:restartNumberingAfterBreak="0">
    <w:nsid w:val="560D78AC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4" w15:restartNumberingAfterBreak="0">
    <w:nsid w:val="56327502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5" w15:restartNumberingAfterBreak="0">
    <w:nsid w:val="569676CE"/>
    <w:multiLevelType w:val="hybridMultilevel"/>
    <w:tmpl w:val="BCA8FADE"/>
    <w:lvl w:ilvl="0" w:tplc="FF5AB12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6" w15:restartNumberingAfterBreak="0">
    <w:nsid w:val="586C6F11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7" w15:restartNumberingAfterBreak="0">
    <w:nsid w:val="59D50412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8" w15:restartNumberingAfterBreak="0">
    <w:nsid w:val="5AE37C07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9" w15:restartNumberingAfterBreak="0">
    <w:nsid w:val="5B5C320B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0" w15:restartNumberingAfterBreak="0">
    <w:nsid w:val="5BC55020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1" w15:restartNumberingAfterBreak="0">
    <w:nsid w:val="5BF92C97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2" w15:restartNumberingAfterBreak="0">
    <w:nsid w:val="5C6B4111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3" w15:restartNumberingAfterBreak="0">
    <w:nsid w:val="5D390C79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4" w15:restartNumberingAfterBreak="0">
    <w:nsid w:val="5D8F120A"/>
    <w:multiLevelType w:val="hybridMultilevel"/>
    <w:tmpl w:val="4C3AD3AE"/>
    <w:lvl w:ilvl="0" w:tplc="CD20F7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05" w15:restartNumberingAfterBreak="0">
    <w:nsid w:val="5E0700B4"/>
    <w:multiLevelType w:val="hybridMultilevel"/>
    <w:tmpl w:val="4C3AD3AE"/>
    <w:lvl w:ilvl="0" w:tplc="CD20F7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06" w15:restartNumberingAfterBreak="0">
    <w:nsid w:val="5E1926A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7" w15:restartNumberingAfterBreak="0">
    <w:nsid w:val="5E6817B7"/>
    <w:multiLevelType w:val="hybridMultilevel"/>
    <w:tmpl w:val="8F320EB0"/>
    <w:lvl w:ilvl="0" w:tplc="1876CCC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8" w15:restartNumberingAfterBreak="0">
    <w:nsid w:val="613A2D22"/>
    <w:multiLevelType w:val="multilevel"/>
    <w:tmpl w:val="0E54EBE4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425"/>
      </w:pPr>
      <w:rPr>
        <w:rFonts w:ascii="Tahoma" w:eastAsia="굴림체" w:hAnsi="Tahoma" w:cs="Times New Roman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42"/>
        </w:tabs>
        <w:ind w:left="18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20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41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20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109" w15:restartNumberingAfterBreak="0">
    <w:nsid w:val="625058D7"/>
    <w:multiLevelType w:val="hybridMultilevel"/>
    <w:tmpl w:val="01FC5896"/>
    <w:lvl w:ilvl="0" w:tplc="74DECAA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0" w15:restartNumberingAfterBreak="0">
    <w:nsid w:val="632F536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1" w15:restartNumberingAfterBreak="0">
    <w:nsid w:val="644568B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2" w15:restartNumberingAfterBreak="0">
    <w:nsid w:val="66761BC0"/>
    <w:multiLevelType w:val="hybridMultilevel"/>
    <w:tmpl w:val="831E82BC"/>
    <w:lvl w:ilvl="0" w:tplc="03DC5C9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3" w15:restartNumberingAfterBreak="0">
    <w:nsid w:val="67D82056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4" w15:restartNumberingAfterBreak="0">
    <w:nsid w:val="68B66E8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5" w15:restartNumberingAfterBreak="0">
    <w:nsid w:val="694D69CA"/>
    <w:multiLevelType w:val="hybridMultilevel"/>
    <w:tmpl w:val="4C3AD3AE"/>
    <w:lvl w:ilvl="0" w:tplc="CD20F7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16" w15:restartNumberingAfterBreak="0">
    <w:nsid w:val="69646829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7" w15:restartNumberingAfterBreak="0">
    <w:nsid w:val="6969417E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8" w15:restartNumberingAfterBreak="0">
    <w:nsid w:val="69856C84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9" w15:restartNumberingAfterBreak="0">
    <w:nsid w:val="6A051729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0" w15:restartNumberingAfterBreak="0">
    <w:nsid w:val="6B1D0109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1" w15:restartNumberingAfterBreak="0">
    <w:nsid w:val="6B28318F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2" w15:restartNumberingAfterBreak="0">
    <w:nsid w:val="6B3065C4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3" w15:restartNumberingAfterBreak="0">
    <w:nsid w:val="6C3A3E37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4" w15:restartNumberingAfterBreak="0">
    <w:nsid w:val="6CB520A0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5" w15:restartNumberingAfterBreak="0">
    <w:nsid w:val="6DE4042B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6" w15:restartNumberingAfterBreak="0">
    <w:nsid w:val="6E0330D5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7" w15:restartNumberingAfterBreak="0">
    <w:nsid w:val="6F794019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8" w15:restartNumberingAfterBreak="0">
    <w:nsid w:val="70E5434B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9" w15:restartNumberingAfterBreak="0">
    <w:nsid w:val="7146545C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0" w15:restartNumberingAfterBreak="0">
    <w:nsid w:val="723778AE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1" w15:restartNumberingAfterBreak="0">
    <w:nsid w:val="72421C8F"/>
    <w:multiLevelType w:val="hybridMultilevel"/>
    <w:tmpl w:val="31B65DAA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2" w15:restartNumberingAfterBreak="0">
    <w:nsid w:val="728F24E2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3" w15:restartNumberingAfterBreak="0">
    <w:nsid w:val="73862150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4" w15:restartNumberingAfterBreak="0">
    <w:nsid w:val="74623401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5" w15:restartNumberingAfterBreak="0">
    <w:nsid w:val="75A76A3C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6" w15:restartNumberingAfterBreak="0">
    <w:nsid w:val="75BF0218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7" w15:restartNumberingAfterBreak="0">
    <w:nsid w:val="78B16D16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8" w15:restartNumberingAfterBreak="0">
    <w:nsid w:val="78CF5FAF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9" w15:restartNumberingAfterBreak="0">
    <w:nsid w:val="79A27EA0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0" w15:restartNumberingAfterBreak="0">
    <w:nsid w:val="7A04338F"/>
    <w:multiLevelType w:val="hybridMultilevel"/>
    <w:tmpl w:val="4C3AD3AE"/>
    <w:lvl w:ilvl="0" w:tplc="CD20F7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41" w15:restartNumberingAfterBreak="0">
    <w:nsid w:val="7A1C501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2" w15:restartNumberingAfterBreak="0">
    <w:nsid w:val="7B13550D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3" w15:restartNumberingAfterBreak="0">
    <w:nsid w:val="7B222803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4" w15:restartNumberingAfterBreak="0">
    <w:nsid w:val="7B5114E2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5" w15:restartNumberingAfterBreak="0">
    <w:nsid w:val="7C1A544A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6" w15:restartNumberingAfterBreak="0">
    <w:nsid w:val="7E6F2AAF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7" w15:restartNumberingAfterBreak="0">
    <w:nsid w:val="7EBB0FFD"/>
    <w:multiLevelType w:val="hybridMultilevel"/>
    <w:tmpl w:val="F1B67DEC"/>
    <w:lvl w:ilvl="0" w:tplc="575E36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8" w15:restartNumberingAfterBreak="0">
    <w:nsid w:val="7ECC2B61"/>
    <w:multiLevelType w:val="hybridMultilevel"/>
    <w:tmpl w:val="2AEE522C"/>
    <w:lvl w:ilvl="0" w:tplc="FB78C6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9" w15:restartNumberingAfterBreak="0">
    <w:nsid w:val="7ECD5D97"/>
    <w:multiLevelType w:val="hybridMultilevel"/>
    <w:tmpl w:val="391AF144"/>
    <w:lvl w:ilvl="0" w:tplc="5F9C43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08"/>
  </w:num>
  <w:num w:numId="2">
    <w:abstractNumId w:val="62"/>
  </w:num>
  <w:num w:numId="3">
    <w:abstractNumId w:val="149"/>
  </w:num>
  <w:num w:numId="4">
    <w:abstractNumId w:val="28"/>
  </w:num>
  <w:num w:numId="5">
    <w:abstractNumId w:val="83"/>
  </w:num>
  <w:num w:numId="6">
    <w:abstractNumId w:val="96"/>
  </w:num>
  <w:num w:numId="7">
    <w:abstractNumId w:val="63"/>
  </w:num>
  <w:num w:numId="8">
    <w:abstractNumId w:val="55"/>
  </w:num>
  <w:num w:numId="9">
    <w:abstractNumId w:val="19"/>
  </w:num>
  <w:num w:numId="10">
    <w:abstractNumId w:val="15"/>
  </w:num>
  <w:num w:numId="11">
    <w:abstractNumId w:val="88"/>
  </w:num>
  <w:num w:numId="12">
    <w:abstractNumId w:val="51"/>
  </w:num>
  <w:num w:numId="13">
    <w:abstractNumId w:val="79"/>
  </w:num>
  <w:num w:numId="14">
    <w:abstractNumId w:val="2"/>
  </w:num>
  <w:num w:numId="15">
    <w:abstractNumId w:val="11"/>
  </w:num>
  <w:num w:numId="16">
    <w:abstractNumId w:val="64"/>
  </w:num>
  <w:num w:numId="17">
    <w:abstractNumId w:val="44"/>
  </w:num>
  <w:num w:numId="18">
    <w:abstractNumId w:val="142"/>
  </w:num>
  <w:num w:numId="19">
    <w:abstractNumId w:val="143"/>
  </w:num>
  <w:num w:numId="20">
    <w:abstractNumId w:val="102"/>
  </w:num>
  <w:num w:numId="21">
    <w:abstractNumId w:val="123"/>
  </w:num>
  <w:num w:numId="22">
    <w:abstractNumId w:val="139"/>
  </w:num>
  <w:num w:numId="23">
    <w:abstractNumId w:val="4"/>
  </w:num>
  <w:num w:numId="24">
    <w:abstractNumId w:val="147"/>
  </w:num>
  <w:num w:numId="25">
    <w:abstractNumId w:val="14"/>
  </w:num>
  <w:num w:numId="26">
    <w:abstractNumId w:val="1"/>
  </w:num>
  <w:num w:numId="27">
    <w:abstractNumId w:val="76"/>
  </w:num>
  <w:num w:numId="28">
    <w:abstractNumId w:val="29"/>
  </w:num>
  <w:num w:numId="29">
    <w:abstractNumId w:val="134"/>
  </w:num>
  <w:num w:numId="30">
    <w:abstractNumId w:val="97"/>
  </w:num>
  <w:num w:numId="31">
    <w:abstractNumId w:val="73"/>
  </w:num>
  <w:num w:numId="32">
    <w:abstractNumId w:val="138"/>
  </w:num>
  <w:num w:numId="33">
    <w:abstractNumId w:val="57"/>
  </w:num>
  <w:num w:numId="34">
    <w:abstractNumId w:val="119"/>
  </w:num>
  <w:num w:numId="35">
    <w:abstractNumId w:val="65"/>
  </w:num>
  <w:num w:numId="36">
    <w:abstractNumId w:val="37"/>
  </w:num>
  <w:num w:numId="37">
    <w:abstractNumId w:val="125"/>
  </w:num>
  <w:num w:numId="38">
    <w:abstractNumId w:val="0"/>
  </w:num>
  <w:num w:numId="39">
    <w:abstractNumId w:val="58"/>
  </w:num>
  <w:num w:numId="40">
    <w:abstractNumId w:val="124"/>
  </w:num>
  <w:num w:numId="41">
    <w:abstractNumId w:val="22"/>
  </w:num>
  <w:num w:numId="42">
    <w:abstractNumId w:val="3"/>
  </w:num>
  <w:num w:numId="43">
    <w:abstractNumId w:val="31"/>
  </w:num>
  <w:num w:numId="44">
    <w:abstractNumId w:val="10"/>
  </w:num>
  <w:num w:numId="45">
    <w:abstractNumId w:val="148"/>
  </w:num>
  <w:num w:numId="46">
    <w:abstractNumId w:val="25"/>
  </w:num>
  <w:num w:numId="47">
    <w:abstractNumId w:val="101"/>
  </w:num>
  <w:num w:numId="48">
    <w:abstractNumId w:val="74"/>
  </w:num>
  <w:num w:numId="49">
    <w:abstractNumId w:val="26"/>
  </w:num>
  <w:num w:numId="50">
    <w:abstractNumId w:val="7"/>
  </w:num>
  <w:num w:numId="51">
    <w:abstractNumId w:val="9"/>
  </w:num>
  <w:num w:numId="52">
    <w:abstractNumId w:val="42"/>
  </w:num>
  <w:num w:numId="53">
    <w:abstractNumId w:val="135"/>
  </w:num>
  <w:num w:numId="54">
    <w:abstractNumId w:val="130"/>
  </w:num>
  <w:num w:numId="55">
    <w:abstractNumId w:val="132"/>
  </w:num>
  <w:num w:numId="56">
    <w:abstractNumId w:val="32"/>
  </w:num>
  <w:num w:numId="57">
    <w:abstractNumId w:val="137"/>
  </w:num>
  <w:num w:numId="58">
    <w:abstractNumId w:val="67"/>
  </w:num>
  <w:num w:numId="59">
    <w:abstractNumId w:val="92"/>
  </w:num>
  <w:num w:numId="60">
    <w:abstractNumId w:val="136"/>
  </w:num>
  <w:num w:numId="61">
    <w:abstractNumId w:val="16"/>
  </w:num>
  <w:num w:numId="62">
    <w:abstractNumId w:val="69"/>
  </w:num>
  <w:num w:numId="63">
    <w:abstractNumId w:val="116"/>
  </w:num>
  <w:num w:numId="64">
    <w:abstractNumId w:val="70"/>
  </w:num>
  <w:num w:numId="65">
    <w:abstractNumId w:val="145"/>
  </w:num>
  <w:num w:numId="66">
    <w:abstractNumId w:val="104"/>
  </w:num>
  <w:num w:numId="67">
    <w:abstractNumId w:val="40"/>
  </w:num>
  <w:num w:numId="68">
    <w:abstractNumId w:val="66"/>
  </w:num>
  <w:num w:numId="69">
    <w:abstractNumId w:val="53"/>
  </w:num>
  <w:num w:numId="70">
    <w:abstractNumId w:val="112"/>
  </w:num>
  <w:num w:numId="71">
    <w:abstractNumId w:val="109"/>
  </w:num>
  <w:num w:numId="72">
    <w:abstractNumId w:val="45"/>
  </w:num>
  <w:num w:numId="73">
    <w:abstractNumId w:val="68"/>
  </w:num>
  <w:num w:numId="74">
    <w:abstractNumId w:val="84"/>
  </w:num>
  <w:num w:numId="75">
    <w:abstractNumId w:val="95"/>
  </w:num>
  <w:num w:numId="76">
    <w:abstractNumId w:val="107"/>
  </w:num>
  <w:num w:numId="77">
    <w:abstractNumId w:val="35"/>
  </w:num>
  <w:num w:numId="78">
    <w:abstractNumId w:val="87"/>
  </w:num>
  <w:num w:numId="79">
    <w:abstractNumId w:val="20"/>
  </w:num>
  <w:num w:numId="80">
    <w:abstractNumId w:val="6"/>
  </w:num>
  <w:num w:numId="81">
    <w:abstractNumId w:val="30"/>
  </w:num>
  <w:num w:numId="82">
    <w:abstractNumId w:val="52"/>
  </w:num>
  <w:num w:numId="83">
    <w:abstractNumId w:val="128"/>
  </w:num>
  <w:num w:numId="84">
    <w:abstractNumId w:val="59"/>
  </w:num>
  <w:num w:numId="85">
    <w:abstractNumId w:val="61"/>
  </w:num>
  <w:num w:numId="86">
    <w:abstractNumId w:val="122"/>
  </w:num>
  <w:num w:numId="87">
    <w:abstractNumId w:val="98"/>
  </w:num>
  <w:num w:numId="88">
    <w:abstractNumId w:val="78"/>
  </w:num>
  <w:num w:numId="89">
    <w:abstractNumId w:val="127"/>
  </w:num>
  <w:num w:numId="90">
    <w:abstractNumId w:val="81"/>
  </w:num>
  <w:num w:numId="91">
    <w:abstractNumId w:val="38"/>
  </w:num>
  <w:num w:numId="92">
    <w:abstractNumId w:val="89"/>
  </w:num>
  <w:num w:numId="93">
    <w:abstractNumId w:val="82"/>
  </w:num>
  <w:num w:numId="94">
    <w:abstractNumId w:val="113"/>
  </w:num>
  <w:num w:numId="95">
    <w:abstractNumId w:val="133"/>
  </w:num>
  <w:num w:numId="96">
    <w:abstractNumId w:val="39"/>
  </w:num>
  <w:num w:numId="97">
    <w:abstractNumId w:val="117"/>
  </w:num>
  <w:num w:numId="98">
    <w:abstractNumId w:val="56"/>
  </w:num>
  <w:num w:numId="99">
    <w:abstractNumId w:val="99"/>
  </w:num>
  <w:num w:numId="100">
    <w:abstractNumId w:val="27"/>
  </w:num>
  <w:num w:numId="101">
    <w:abstractNumId w:val="103"/>
  </w:num>
  <w:num w:numId="102">
    <w:abstractNumId w:val="50"/>
  </w:num>
  <w:num w:numId="103">
    <w:abstractNumId w:val="118"/>
  </w:num>
  <w:num w:numId="104">
    <w:abstractNumId w:val="129"/>
  </w:num>
  <w:num w:numId="105">
    <w:abstractNumId w:val="110"/>
  </w:num>
  <w:num w:numId="106">
    <w:abstractNumId w:val="13"/>
  </w:num>
  <w:num w:numId="107">
    <w:abstractNumId w:val="106"/>
  </w:num>
  <w:num w:numId="108">
    <w:abstractNumId w:val="21"/>
  </w:num>
  <w:num w:numId="109">
    <w:abstractNumId w:val="141"/>
  </w:num>
  <w:num w:numId="110">
    <w:abstractNumId w:val="91"/>
  </w:num>
  <w:num w:numId="111">
    <w:abstractNumId w:val="5"/>
  </w:num>
  <w:num w:numId="112">
    <w:abstractNumId w:val="121"/>
  </w:num>
  <w:num w:numId="113">
    <w:abstractNumId w:val="94"/>
  </w:num>
  <w:num w:numId="114">
    <w:abstractNumId w:val="120"/>
  </w:num>
  <w:num w:numId="115">
    <w:abstractNumId w:val="33"/>
  </w:num>
  <w:num w:numId="116">
    <w:abstractNumId w:val="80"/>
  </w:num>
  <w:num w:numId="117">
    <w:abstractNumId w:val="75"/>
  </w:num>
  <w:num w:numId="118">
    <w:abstractNumId w:val="146"/>
  </w:num>
  <w:num w:numId="119">
    <w:abstractNumId w:val="100"/>
  </w:num>
  <w:num w:numId="120">
    <w:abstractNumId w:val="71"/>
  </w:num>
  <w:num w:numId="121">
    <w:abstractNumId w:val="144"/>
  </w:num>
  <w:num w:numId="122">
    <w:abstractNumId w:val="46"/>
  </w:num>
  <w:num w:numId="123">
    <w:abstractNumId w:val="54"/>
  </w:num>
  <w:num w:numId="124">
    <w:abstractNumId w:val="23"/>
  </w:num>
  <w:num w:numId="125">
    <w:abstractNumId w:val="77"/>
  </w:num>
  <w:num w:numId="126">
    <w:abstractNumId w:val="17"/>
  </w:num>
  <w:num w:numId="127">
    <w:abstractNumId w:val="43"/>
  </w:num>
  <w:num w:numId="128">
    <w:abstractNumId w:val="24"/>
  </w:num>
  <w:num w:numId="129">
    <w:abstractNumId w:val="18"/>
  </w:num>
  <w:num w:numId="130">
    <w:abstractNumId w:val="114"/>
  </w:num>
  <w:num w:numId="131">
    <w:abstractNumId w:val="12"/>
  </w:num>
  <w:num w:numId="132">
    <w:abstractNumId w:val="48"/>
  </w:num>
  <w:num w:numId="133">
    <w:abstractNumId w:val="34"/>
  </w:num>
  <w:num w:numId="134">
    <w:abstractNumId w:val="140"/>
  </w:num>
  <w:num w:numId="135">
    <w:abstractNumId w:val="105"/>
  </w:num>
  <w:num w:numId="136">
    <w:abstractNumId w:val="49"/>
  </w:num>
  <w:num w:numId="137">
    <w:abstractNumId w:val="41"/>
  </w:num>
  <w:num w:numId="138">
    <w:abstractNumId w:val="36"/>
  </w:num>
  <w:num w:numId="139">
    <w:abstractNumId w:val="47"/>
  </w:num>
  <w:num w:numId="140">
    <w:abstractNumId w:val="115"/>
  </w:num>
  <w:num w:numId="141">
    <w:abstractNumId w:val="60"/>
  </w:num>
  <w:num w:numId="142">
    <w:abstractNumId w:val="85"/>
  </w:num>
  <w:num w:numId="143">
    <w:abstractNumId w:val="86"/>
  </w:num>
  <w:num w:numId="144">
    <w:abstractNumId w:val="90"/>
  </w:num>
  <w:num w:numId="145">
    <w:abstractNumId w:val="126"/>
  </w:num>
  <w:num w:numId="146">
    <w:abstractNumId w:val="72"/>
  </w:num>
  <w:num w:numId="147">
    <w:abstractNumId w:val="111"/>
  </w:num>
  <w:num w:numId="148">
    <w:abstractNumId w:val="8"/>
  </w:num>
  <w:num w:numId="149">
    <w:abstractNumId w:val="131"/>
  </w:num>
  <w:num w:numId="150">
    <w:abstractNumId w:val="93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hideSpellingErrors/>
  <w:hideGrammaticalErrors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4BA"/>
    <w:rsid w:val="000006C1"/>
    <w:rsid w:val="000020AB"/>
    <w:rsid w:val="00003431"/>
    <w:rsid w:val="00004623"/>
    <w:rsid w:val="00004EB9"/>
    <w:rsid w:val="000066A1"/>
    <w:rsid w:val="00006706"/>
    <w:rsid w:val="00007013"/>
    <w:rsid w:val="00012E8B"/>
    <w:rsid w:val="00013E84"/>
    <w:rsid w:val="00015CFE"/>
    <w:rsid w:val="000161B2"/>
    <w:rsid w:val="00017892"/>
    <w:rsid w:val="00017925"/>
    <w:rsid w:val="00017FC5"/>
    <w:rsid w:val="000203B4"/>
    <w:rsid w:val="000210C9"/>
    <w:rsid w:val="00023B5E"/>
    <w:rsid w:val="000244C6"/>
    <w:rsid w:val="00024946"/>
    <w:rsid w:val="000258C9"/>
    <w:rsid w:val="00025F44"/>
    <w:rsid w:val="00026674"/>
    <w:rsid w:val="00030121"/>
    <w:rsid w:val="0003024F"/>
    <w:rsid w:val="00030FF0"/>
    <w:rsid w:val="00031862"/>
    <w:rsid w:val="000321A4"/>
    <w:rsid w:val="0003258F"/>
    <w:rsid w:val="00032ECA"/>
    <w:rsid w:val="00032EEB"/>
    <w:rsid w:val="00035089"/>
    <w:rsid w:val="00035815"/>
    <w:rsid w:val="00036533"/>
    <w:rsid w:val="00036C70"/>
    <w:rsid w:val="00036F4D"/>
    <w:rsid w:val="0003733A"/>
    <w:rsid w:val="000375BD"/>
    <w:rsid w:val="00040269"/>
    <w:rsid w:val="0004093B"/>
    <w:rsid w:val="00042828"/>
    <w:rsid w:val="000441BC"/>
    <w:rsid w:val="0004592D"/>
    <w:rsid w:val="00045B9C"/>
    <w:rsid w:val="00050B46"/>
    <w:rsid w:val="0005159F"/>
    <w:rsid w:val="000518D1"/>
    <w:rsid w:val="00056368"/>
    <w:rsid w:val="00056705"/>
    <w:rsid w:val="00061161"/>
    <w:rsid w:val="00061307"/>
    <w:rsid w:val="000621A7"/>
    <w:rsid w:val="00064234"/>
    <w:rsid w:val="000654C7"/>
    <w:rsid w:val="00065A62"/>
    <w:rsid w:val="00065E92"/>
    <w:rsid w:val="000666FF"/>
    <w:rsid w:val="00070513"/>
    <w:rsid w:val="00071C8C"/>
    <w:rsid w:val="00073C34"/>
    <w:rsid w:val="00074F4B"/>
    <w:rsid w:val="00075AE2"/>
    <w:rsid w:val="00075FB9"/>
    <w:rsid w:val="0007664B"/>
    <w:rsid w:val="00076ED6"/>
    <w:rsid w:val="00080CA8"/>
    <w:rsid w:val="000828DE"/>
    <w:rsid w:val="00082CC3"/>
    <w:rsid w:val="00082D6D"/>
    <w:rsid w:val="00083C54"/>
    <w:rsid w:val="000867DD"/>
    <w:rsid w:val="00090C98"/>
    <w:rsid w:val="00091C94"/>
    <w:rsid w:val="00091F83"/>
    <w:rsid w:val="000933B6"/>
    <w:rsid w:val="00093FD8"/>
    <w:rsid w:val="000947F0"/>
    <w:rsid w:val="000953B5"/>
    <w:rsid w:val="0009561A"/>
    <w:rsid w:val="000961A4"/>
    <w:rsid w:val="000A0E69"/>
    <w:rsid w:val="000A1280"/>
    <w:rsid w:val="000A1A8A"/>
    <w:rsid w:val="000A2095"/>
    <w:rsid w:val="000A50E8"/>
    <w:rsid w:val="000A6E9D"/>
    <w:rsid w:val="000A77BB"/>
    <w:rsid w:val="000B20B6"/>
    <w:rsid w:val="000B3B95"/>
    <w:rsid w:val="000B3BC3"/>
    <w:rsid w:val="000B4CA3"/>
    <w:rsid w:val="000B5198"/>
    <w:rsid w:val="000B62F7"/>
    <w:rsid w:val="000B6BE5"/>
    <w:rsid w:val="000B7649"/>
    <w:rsid w:val="000C2FC3"/>
    <w:rsid w:val="000C36EE"/>
    <w:rsid w:val="000C4AAD"/>
    <w:rsid w:val="000C5086"/>
    <w:rsid w:val="000C5B8B"/>
    <w:rsid w:val="000C7AA5"/>
    <w:rsid w:val="000D0509"/>
    <w:rsid w:val="000D2774"/>
    <w:rsid w:val="000D2891"/>
    <w:rsid w:val="000D6243"/>
    <w:rsid w:val="000E1A56"/>
    <w:rsid w:val="000E4912"/>
    <w:rsid w:val="000E69EE"/>
    <w:rsid w:val="000E6E5D"/>
    <w:rsid w:val="000E75AB"/>
    <w:rsid w:val="000F1BC3"/>
    <w:rsid w:val="000F7A14"/>
    <w:rsid w:val="001020E4"/>
    <w:rsid w:val="00103208"/>
    <w:rsid w:val="001038AC"/>
    <w:rsid w:val="00104131"/>
    <w:rsid w:val="0010517D"/>
    <w:rsid w:val="00105203"/>
    <w:rsid w:val="0010577E"/>
    <w:rsid w:val="00106D16"/>
    <w:rsid w:val="001075FB"/>
    <w:rsid w:val="001076F7"/>
    <w:rsid w:val="00107808"/>
    <w:rsid w:val="001104CF"/>
    <w:rsid w:val="001122DC"/>
    <w:rsid w:val="0011263B"/>
    <w:rsid w:val="00112FCC"/>
    <w:rsid w:val="00113EB7"/>
    <w:rsid w:val="001175F6"/>
    <w:rsid w:val="00117C28"/>
    <w:rsid w:val="001204E2"/>
    <w:rsid w:val="00121D5C"/>
    <w:rsid w:val="001221EB"/>
    <w:rsid w:val="00122A94"/>
    <w:rsid w:val="00123272"/>
    <w:rsid w:val="0012341C"/>
    <w:rsid w:val="00123AB9"/>
    <w:rsid w:val="001244CB"/>
    <w:rsid w:val="001249B5"/>
    <w:rsid w:val="001254D2"/>
    <w:rsid w:val="00126624"/>
    <w:rsid w:val="00131935"/>
    <w:rsid w:val="0013213A"/>
    <w:rsid w:val="00133C98"/>
    <w:rsid w:val="00134CB1"/>
    <w:rsid w:val="00135CA0"/>
    <w:rsid w:val="00135D24"/>
    <w:rsid w:val="001363AF"/>
    <w:rsid w:val="001366DC"/>
    <w:rsid w:val="00136B28"/>
    <w:rsid w:val="00136FB5"/>
    <w:rsid w:val="00141252"/>
    <w:rsid w:val="00141E8F"/>
    <w:rsid w:val="00142760"/>
    <w:rsid w:val="00143609"/>
    <w:rsid w:val="00144252"/>
    <w:rsid w:val="001445F6"/>
    <w:rsid w:val="00144BB8"/>
    <w:rsid w:val="001458F2"/>
    <w:rsid w:val="001459AD"/>
    <w:rsid w:val="001478A3"/>
    <w:rsid w:val="00150272"/>
    <w:rsid w:val="00152B24"/>
    <w:rsid w:val="00152F6B"/>
    <w:rsid w:val="001533F8"/>
    <w:rsid w:val="00154FA9"/>
    <w:rsid w:val="001567C1"/>
    <w:rsid w:val="0016010C"/>
    <w:rsid w:val="001616AC"/>
    <w:rsid w:val="00162EE3"/>
    <w:rsid w:val="00164D32"/>
    <w:rsid w:val="00164D97"/>
    <w:rsid w:val="001726A4"/>
    <w:rsid w:val="0017302A"/>
    <w:rsid w:val="0017354A"/>
    <w:rsid w:val="0017680E"/>
    <w:rsid w:val="00176866"/>
    <w:rsid w:val="00176DDD"/>
    <w:rsid w:val="00177EAD"/>
    <w:rsid w:val="00182079"/>
    <w:rsid w:val="00182573"/>
    <w:rsid w:val="00183177"/>
    <w:rsid w:val="0018341C"/>
    <w:rsid w:val="00184353"/>
    <w:rsid w:val="001844F7"/>
    <w:rsid w:val="00184AA9"/>
    <w:rsid w:val="0018584E"/>
    <w:rsid w:val="00192907"/>
    <w:rsid w:val="0019323A"/>
    <w:rsid w:val="00193BCA"/>
    <w:rsid w:val="00194EF2"/>
    <w:rsid w:val="001953F8"/>
    <w:rsid w:val="00197B26"/>
    <w:rsid w:val="001A1169"/>
    <w:rsid w:val="001A1932"/>
    <w:rsid w:val="001A1F78"/>
    <w:rsid w:val="001A2391"/>
    <w:rsid w:val="001A3643"/>
    <w:rsid w:val="001A377F"/>
    <w:rsid w:val="001A520B"/>
    <w:rsid w:val="001A60CF"/>
    <w:rsid w:val="001A6C09"/>
    <w:rsid w:val="001A6FA8"/>
    <w:rsid w:val="001A74E1"/>
    <w:rsid w:val="001B0FAE"/>
    <w:rsid w:val="001B21DD"/>
    <w:rsid w:val="001B448E"/>
    <w:rsid w:val="001B45C7"/>
    <w:rsid w:val="001B47F4"/>
    <w:rsid w:val="001B4FBF"/>
    <w:rsid w:val="001B7268"/>
    <w:rsid w:val="001C0E2C"/>
    <w:rsid w:val="001C1EF1"/>
    <w:rsid w:val="001C3162"/>
    <w:rsid w:val="001C31C1"/>
    <w:rsid w:val="001C3E3B"/>
    <w:rsid w:val="001C43C8"/>
    <w:rsid w:val="001C4D5F"/>
    <w:rsid w:val="001C5E22"/>
    <w:rsid w:val="001C6E13"/>
    <w:rsid w:val="001D0BB6"/>
    <w:rsid w:val="001D1144"/>
    <w:rsid w:val="001D2C1B"/>
    <w:rsid w:val="001D30E3"/>
    <w:rsid w:val="001D379A"/>
    <w:rsid w:val="001D534C"/>
    <w:rsid w:val="001D67DA"/>
    <w:rsid w:val="001D7914"/>
    <w:rsid w:val="001E06BC"/>
    <w:rsid w:val="001E08F7"/>
    <w:rsid w:val="001E2CBB"/>
    <w:rsid w:val="001E34C2"/>
    <w:rsid w:val="001E55AC"/>
    <w:rsid w:val="001E7E47"/>
    <w:rsid w:val="001F4034"/>
    <w:rsid w:val="001F4802"/>
    <w:rsid w:val="001F5049"/>
    <w:rsid w:val="001F75C0"/>
    <w:rsid w:val="00200324"/>
    <w:rsid w:val="002013A3"/>
    <w:rsid w:val="002014E1"/>
    <w:rsid w:val="00201853"/>
    <w:rsid w:val="00203A19"/>
    <w:rsid w:val="0020519E"/>
    <w:rsid w:val="002055D7"/>
    <w:rsid w:val="002055EA"/>
    <w:rsid w:val="00207614"/>
    <w:rsid w:val="00207E26"/>
    <w:rsid w:val="00207ED8"/>
    <w:rsid w:val="002102E7"/>
    <w:rsid w:val="002105EB"/>
    <w:rsid w:val="00210F68"/>
    <w:rsid w:val="00212B74"/>
    <w:rsid w:val="00214EBB"/>
    <w:rsid w:val="00215AA2"/>
    <w:rsid w:val="002170BA"/>
    <w:rsid w:val="00217265"/>
    <w:rsid w:val="00220021"/>
    <w:rsid w:val="0022023B"/>
    <w:rsid w:val="00220CDB"/>
    <w:rsid w:val="00222E83"/>
    <w:rsid w:val="0022488E"/>
    <w:rsid w:val="002254C0"/>
    <w:rsid w:val="00226EAC"/>
    <w:rsid w:val="002320C1"/>
    <w:rsid w:val="00234147"/>
    <w:rsid w:val="0023429B"/>
    <w:rsid w:val="002345F5"/>
    <w:rsid w:val="002356C3"/>
    <w:rsid w:val="00235D5F"/>
    <w:rsid w:val="00235F8B"/>
    <w:rsid w:val="002404BA"/>
    <w:rsid w:val="00243D0A"/>
    <w:rsid w:val="002450D3"/>
    <w:rsid w:val="002452DE"/>
    <w:rsid w:val="00245A1E"/>
    <w:rsid w:val="0025090D"/>
    <w:rsid w:val="00251096"/>
    <w:rsid w:val="00252661"/>
    <w:rsid w:val="0025382D"/>
    <w:rsid w:val="00254185"/>
    <w:rsid w:val="00254AC4"/>
    <w:rsid w:val="00254FEF"/>
    <w:rsid w:val="00255567"/>
    <w:rsid w:val="00256CB1"/>
    <w:rsid w:val="002574AD"/>
    <w:rsid w:val="00257F3C"/>
    <w:rsid w:val="00260860"/>
    <w:rsid w:val="002636B4"/>
    <w:rsid w:val="00263FBC"/>
    <w:rsid w:val="00266719"/>
    <w:rsid w:val="002669FA"/>
    <w:rsid w:val="00266ECC"/>
    <w:rsid w:val="00270EC3"/>
    <w:rsid w:val="002749BE"/>
    <w:rsid w:val="00274E0A"/>
    <w:rsid w:val="00275CE3"/>
    <w:rsid w:val="00277069"/>
    <w:rsid w:val="00277378"/>
    <w:rsid w:val="002778B1"/>
    <w:rsid w:val="0028119D"/>
    <w:rsid w:val="00281352"/>
    <w:rsid w:val="002820A2"/>
    <w:rsid w:val="00284994"/>
    <w:rsid w:val="002866FF"/>
    <w:rsid w:val="00287035"/>
    <w:rsid w:val="002870EE"/>
    <w:rsid w:val="002878EF"/>
    <w:rsid w:val="0029070B"/>
    <w:rsid w:val="00291661"/>
    <w:rsid w:val="00293364"/>
    <w:rsid w:val="002958E4"/>
    <w:rsid w:val="002976AA"/>
    <w:rsid w:val="002979A2"/>
    <w:rsid w:val="002A057D"/>
    <w:rsid w:val="002A0F09"/>
    <w:rsid w:val="002A1D80"/>
    <w:rsid w:val="002A3956"/>
    <w:rsid w:val="002A43C1"/>
    <w:rsid w:val="002A45A1"/>
    <w:rsid w:val="002A687C"/>
    <w:rsid w:val="002A75E0"/>
    <w:rsid w:val="002B0D82"/>
    <w:rsid w:val="002B0EC9"/>
    <w:rsid w:val="002B2C10"/>
    <w:rsid w:val="002B2E2E"/>
    <w:rsid w:val="002B3E6F"/>
    <w:rsid w:val="002B40D2"/>
    <w:rsid w:val="002B4426"/>
    <w:rsid w:val="002B5F65"/>
    <w:rsid w:val="002B7AD6"/>
    <w:rsid w:val="002C0B1B"/>
    <w:rsid w:val="002C0E30"/>
    <w:rsid w:val="002C155D"/>
    <w:rsid w:val="002C1DC7"/>
    <w:rsid w:val="002C3980"/>
    <w:rsid w:val="002C6584"/>
    <w:rsid w:val="002C6FD9"/>
    <w:rsid w:val="002D1E16"/>
    <w:rsid w:val="002D21EA"/>
    <w:rsid w:val="002D3BD4"/>
    <w:rsid w:val="002D4D8F"/>
    <w:rsid w:val="002D5762"/>
    <w:rsid w:val="002D6B3B"/>
    <w:rsid w:val="002E09FF"/>
    <w:rsid w:val="002E0EBA"/>
    <w:rsid w:val="002E13B5"/>
    <w:rsid w:val="002E1B07"/>
    <w:rsid w:val="002E3C24"/>
    <w:rsid w:val="002E4FA5"/>
    <w:rsid w:val="002E7413"/>
    <w:rsid w:val="002F00F9"/>
    <w:rsid w:val="002F037E"/>
    <w:rsid w:val="002F091A"/>
    <w:rsid w:val="002F35C4"/>
    <w:rsid w:val="002F360A"/>
    <w:rsid w:val="002F4093"/>
    <w:rsid w:val="002F4302"/>
    <w:rsid w:val="002F4AC1"/>
    <w:rsid w:val="002F5B59"/>
    <w:rsid w:val="002F653E"/>
    <w:rsid w:val="0030019F"/>
    <w:rsid w:val="003011DA"/>
    <w:rsid w:val="003027C0"/>
    <w:rsid w:val="00302F95"/>
    <w:rsid w:val="0030372C"/>
    <w:rsid w:val="00303D94"/>
    <w:rsid w:val="003066B0"/>
    <w:rsid w:val="00306C67"/>
    <w:rsid w:val="00306CC8"/>
    <w:rsid w:val="00306D61"/>
    <w:rsid w:val="00307547"/>
    <w:rsid w:val="00310413"/>
    <w:rsid w:val="0031094D"/>
    <w:rsid w:val="00312EFC"/>
    <w:rsid w:val="00313867"/>
    <w:rsid w:val="0031469D"/>
    <w:rsid w:val="0031582A"/>
    <w:rsid w:val="00321717"/>
    <w:rsid w:val="00322FCF"/>
    <w:rsid w:val="0032351B"/>
    <w:rsid w:val="003247F1"/>
    <w:rsid w:val="00324A6B"/>
    <w:rsid w:val="00326406"/>
    <w:rsid w:val="00327F26"/>
    <w:rsid w:val="00332D96"/>
    <w:rsid w:val="003345D3"/>
    <w:rsid w:val="00334D98"/>
    <w:rsid w:val="00337282"/>
    <w:rsid w:val="003377D4"/>
    <w:rsid w:val="00337C05"/>
    <w:rsid w:val="003406E0"/>
    <w:rsid w:val="00341F71"/>
    <w:rsid w:val="003423A7"/>
    <w:rsid w:val="003423CB"/>
    <w:rsid w:val="003436DB"/>
    <w:rsid w:val="003464FA"/>
    <w:rsid w:val="00350E08"/>
    <w:rsid w:val="00351E28"/>
    <w:rsid w:val="00351F9A"/>
    <w:rsid w:val="003527F4"/>
    <w:rsid w:val="0035294A"/>
    <w:rsid w:val="00352ABA"/>
    <w:rsid w:val="0035504F"/>
    <w:rsid w:val="003551A6"/>
    <w:rsid w:val="0035558A"/>
    <w:rsid w:val="003559D2"/>
    <w:rsid w:val="00356B49"/>
    <w:rsid w:val="00356BA7"/>
    <w:rsid w:val="00357296"/>
    <w:rsid w:val="00357E48"/>
    <w:rsid w:val="003621A5"/>
    <w:rsid w:val="00363060"/>
    <w:rsid w:val="00365265"/>
    <w:rsid w:val="00365CBC"/>
    <w:rsid w:val="00367C4E"/>
    <w:rsid w:val="00374CF0"/>
    <w:rsid w:val="00375067"/>
    <w:rsid w:val="003756BE"/>
    <w:rsid w:val="003773E7"/>
    <w:rsid w:val="00381241"/>
    <w:rsid w:val="003815DA"/>
    <w:rsid w:val="00381B60"/>
    <w:rsid w:val="00383FE6"/>
    <w:rsid w:val="00384314"/>
    <w:rsid w:val="00386708"/>
    <w:rsid w:val="0038675E"/>
    <w:rsid w:val="0039024F"/>
    <w:rsid w:val="00390295"/>
    <w:rsid w:val="003908B8"/>
    <w:rsid w:val="003909C9"/>
    <w:rsid w:val="00390E76"/>
    <w:rsid w:val="003916DC"/>
    <w:rsid w:val="0039213E"/>
    <w:rsid w:val="00394C6E"/>
    <w:rsid w:val="00395325"/>
    <w:rsid w:val="00397018"/>
    <w:rsid w:val="003A11FD"/>
    <w:rsid w:val="003A1921"/>
    <w:rsid w:val="003A3E74"/>
    <w:rsid w:val="003A4080"/>
    <w:rsid w:val="003A64A7"/>
    <w:rsid w:val="003A72D8"/>
    <w:rsid w:val="003B24E3"/>
    <w:rsid w:val="003B344B"/>
    <w:rsid w:val="003B43EE"/>
    <w:rsid w:val="003B461A"/>
    <w:rsid w:val="003B6074"/>
    <w:rsid w:val="003C0952"/>
    <w:rsid w:val="003C4E38"/>
    <w:rsid w:val="003C600D"/>
    <w:rsid w:val="003C65EE"/>
    <w:rsid w:val="003D1343"/>
    <w:rsid w:val="003D1988"/>
    <w:rsid w:val="003D2C78"/>
    <w:rsid w:val="003D3016"/>
    <w:rsid w:val="003D392C"/>
    <w:rsid w:val="003D393B"/>
    <w:rsid w:val="003D3B2A"/>
    <w:rsid w:val="003D3DDB"/>
    <w:rsid w:val="003D3EE5"/>
    <w:rsid w:val="003D5C94"/>
    <w:rsid w:val="003D6123"/>
    <w:rsid w:val="003D7B2E"/>
    <w:rsid w:val="003E0111"/>
    <w:rsid w:val="003E03F7"/>
    <w:rsid w:val="003E0D99"/>
    <w:rsid w:val="003E1D3E"/>
    <w:rsid w:val="003E2972"/>
    <w:rsid w:val="003E2D80"/>
    <w:rsid w:val="003E2E1D"/>
    <w:rsid w:val="003E35F9"/>
    <w:rsid w:val="003E5DF2"/>
    <w:rsid w:val="003F0080"/>
    <w:rsid w:val="003F0CDE"/>
    <w:rsid w:val="003F0DC9"/>
    <w:rsid w:val="003F10CD"/>
    <w:rsid w:val="003F1B0B"/>
    <w:rsid w:val="003F339B"/>
    <w:rsid w:val="003F66D8"/>
    <w:rsid w:val="003F733E"/>
    <w:rsid w:val="0040055E"/>
    <w:rsid w:val="00401598"/>
    <w:rsid w:val="004025AF"/>
    <w:rsid w:val="00402820"/>
    <w:rsid w:val="0040428E"/>
    <w:rsid w:val="00404758"/>
    <w:rsid w:val="004062F2"/>
    <w:rsid w:val="00406BAE"/>
    <w:rsid w:val="0040732D"/>
    <w:rsid w:val="00407DDF"/>
    <w:rsid w:val="004102F7"/>
    <w:rsid w:val="004137B4"/>
    <w:rsid w:val="00413D06"/>
    <w:rsid w:val="0041494A"/>
    <w:rsid w:val="00414CDB"/>
    <w:rsid w:val="00415AB2"/>
    <w:rsid w:val="00415FE0"/>
    <w:rsid w:val="0041606E"/>
    <w:rsid w:val="0042059C"/>
    <w:rsid w:val="0042270F"/>
    <w:rsid w:val="00422B40"/>
    <w:rsid w:val="0042686E"/>
    <w:rsid w:val="0042727D"/>
    <w:rsid w:val="004272F4"/>
    <w:rsid w:val="004318F8"/>
    <w:rsid w:val="00432111"/>
    <w:rsid w:val="00432C04"/>
    <w:rsid w:val="00434CC0"/>
    <w:rsid w:val="0043601B"/>
    <w:rsid w:val="0043647A"/>
    <w:rsid w:val="00436B62"/>
    <w:rsid w:val="00437258"/>
    <w:rsid w:val="004376C1"/>
    <w:rsid w:val="0044055A"/>
    <w:rsid w:val="00442E29"/>
    <w:rsid w:val="00443906"/>
    <w:rsid w:val="00444017"/>
    <w:rsid w:val="004444FD"/>
    <w:rsid w:val="00444F50"/>
    <w:rsid w:val="00445DCD"/>
    <w:rsid w:val="00446410"/>
    <w:rsid w:val="004466B1"/>
    <w:rsid w:val="00446BC7"/>
    <w:rsid w:val="00450A21"/>
    <w:rsid w:val="004520C8"/>
    <w:rsid w:val="004525EC"/>
    <w:rsid w:val="00453432"/>
    <w:rsid w:val="004552CB"/>
    <w:rsid w:val="00456FE7"/>
    <w:rsid w:val="00457B10"/>
    <w:rsid w:val="00457BD1"/>
    <w:rsid w:val="004611D0"/>
    <w:rsid w:val="0046129D"/>
    <w:rsid w:val="00461918"/>
    <w:rsid w:val="0046204C"/>
    <w:rsid w:val="00462282"/>
    <w:rsid w:val="004624B6"/>
    <w:rsid w:val="0046332F"/>
    <w:rsid w:val="00463D74"/>
    <w:rsid w:val="0046468F"/>
    <w:rsid w:val="00465BD6"/>
    <w:rsid w:val="00465DCD"/>
    <w:rsid w:val="00466005"/>
    <w:rsid w:val="004667B1"/>
    <w:rsid w:val="0046768C"/>
    <w:rsid w:val="004717A7"/>
    <w:rsid w:val="004734F4"/>
    <w:rsid w:val="004740C3"/>
    <w:rsid w:val="004745CF"/>
    <w:rsid w:val="004747AD"/>
    <w:rsid w:val="00474DBC"/>
    <w:rsid w:val="004751BA"/>
    <w:rsid w:val="00475271"/>
    <w:rsid w:val="00476919"/>
    <w:rsid w:val="00477159"/>
    <w:rsid w:val="004808DB"/>
    <w:rsid w:val="00480B16"/>
    <w:rsid w:val="00481793"/>
    <w:rsid w:val="0048233F"/>
    <w:rsid w:val="004832FF"/>
    <w:rsid w:val="00483D84"/>
    <w:rsid w:val="00485D19"/>
    <w:rsid w:val="004875EA"/>
    <w:rsid w:val="00491DC5"/>
    <w:rsid w:val="004942D0"/>
    <w:rsid w:val="00494326"/>
    <w:rsid w:val="00495B76"/>
    <w:rsid w:val="00496531"/>
    <w:rsid w:val="004968A3"/>
    <w:rsid w:val="00496A34"/>
    <w:rsid w:val="004A107C"/>
    <w:rsid w:val="004A20C8"/>
    <w:rsid w:val="004A54E7"/>
    <w:rsid w:val="004A5931"/>
    <w:rsid w:val="004A6595"/>
    <w:rsid w:val="004A6A49"/>
    <w:rsid w:val="004B0414"/>
    <w:rsid w:val="004B0BB1"/>
    <w:rsid w:val="004B0C84"/>
    <w:rsid w:val="004B1081"/>
    <w:rsid w:val="004B2BFA"/>
    <w:rsid w:val="004B3C76"/>
    <w:rsid w:val="004B4B0C"/>
    <w:rsid w:val="004B56EE"/>
    <w:rsid w:val="004B5FEA"/>
    <w:rsid w:val="004B7E87"/>
    <w:rsid w:val="004C0CD0"/>
    <w:rsid w:val="004C1E2F"/>
    <w:rsid w:val="004C2DCC"/>
    <w:rsid w:val="004C40FA"/>
    <w:rsid w:val="004C4E07"/>
    <w:rsid w:val="004C552E"/>
    <w:rsid w:val="004C555D"/>
    <w:rsid w:val="004C6350"/>
    <w:rsid w:val="004C69D7"/>
    <w:rsid w:val="004C79B1"/>
    <w:rsid w:val="004C7D85"/>
    <w:rsid w:val="004D68ED"/>
    <w:rsid w:val="004E0A58"/>
    <w:rsid w:val="004E0AB3"/>
    <w:rsid w:val="004E5501"/>
    <w:rsid w:val="004E58D8"/>
    <w:rsid w:val="004E68B2"/>
    <w:rsid w:val="004E7516"/>
    <w:rsid w:val="004F143B"/>
    <w:rsid w:val="004F1504"/>
    <w:rsid w:val="004F2017"/>
    <w:rsid w:val="004F24EE"/>
    <w:rsid w:val="004F2976"/>
    <w:rsid w:val="004F2D43"/>
    <w:rsid w:val="004F444C"/>
    <w:rsid w:val="004F4ED8"/>
    <w:rsid w:val="004F528E"/>
    <w:rsid w:val="004F5BA8"/>
    <w:rsid w:val="004F7054"/>
    <w:rsid w:val="004F7118"/>
    <w:rsid w:val="004F7CBE"/>
    <w:rsid w:val="00501367"/>
    <w:rsid w:val="005021BA"/>
    <w:rsid w:val="00502DA8"/>
    <w:rsid w:val="0050350D"/>
    <w:rsid w:val="00503B38"/>
    <w:rsid w:val="005045BE"/>
    <w:rsid w:val="005046DB"/>
    <w:rsid w:val="00511515"/>
    <w:rsid w:val="00511599"/>
    <w:rsid w:val="005117C1"/>
    <w:rsid w:val="005128D1"/>
    <w:rsid w:val="005140BB"/>
    <w:rsid w:val="00514EDD"/>
    <w:rsid w:val="0051574B"/>
    <w:rsid w:val="00517113"/>
    <w:rsid w:val="00517BD6"/>
    <w:rsid w:val="00520035"/>
    <w:rsid w:val="00521F18"/>
    <w:rsid w:val="00522707"/>
    <w:rsid w:val="00522876"/>
    <w:rsid w:val="005229D2"/>
    <w:rsid w:val="005232BD"/>
    <w:rsid w:val="00524102"/>
    <w:rsid w:val="0052746D"/>
    <w:rsid w:val="00527E08"/>
    <w:rsid w:val="00530354"/>
    <w:rsid w:val="005315A7"/>
    <w:rsid w:val="00531690"/>
    <w:rsid w:val="00531B4A"/>
    <w:rsid w:val="00531FC6"/>
    <w:rsid w:val="00534B55"/>
    <w:rsid w:val="00534CC3"/>
    <w:rsid w:val="0053664C"/>
    <w:rsid w:val="00537A95"/>
    <w:rsid w:val="00537F81"/>
    <w:rsid w:val="00540A1E"/>
    <w:rsid w:val="00540BE3"/>
    <w:rsid w:val="00542151"/>
    <w:rsid w:val="005428EB"/>
    <w:rsid w:val="00542A20"/>
    <w:rsid w:val="005437A1"/>
    <w:rsid w:val="0054435C"/>
    <w:rsid w:val="0054509E"/>
    <w:rsid w:val="00546347"/>
    <w:rsid w:val="00546705"/>
    <w:rsid w:val="00546746"/>
    <w:rsid w:val="00547E1C"/>
    <w:rsid w:val="00550CBD"/>
    <w:rsid w:val="00551B58"/>
    <w:rsid w:val="005530F4"/>
    <w:rsid w:val="00553953"/>
    <w:rsid w:val="0055398B"/>
    <w:rsid w:val="005539CD"/>
    <w:rsid w:val="00553BC9"/>
    <w:rsid w:val="00553BFB"/>
    <w:rsid w:val="005553CC"/>
    <w:rsid w:val="0055549A"/>
    <w:rsid w:val="00557E25"/>
    <w:rsid w:val="00557F72"/>
    <w:rsid w:val="0056023D"/>
    <w:rsid w:val="00560B9C"/>
    <w:rsid w:val="00566D26"/>
    <w:rsid w:val="005706A3"/>
    <w:rsid w:val="00570AF1"/>
    <w:rsid w:val="00574459"/>
    <w:rsid w:val="005753CD"/>
    <w:rsid w:val="00575773"/>
    <w:rsid w:val="00576844"/>
    <w:rsid w:val="00576FEE"/>
    <w:rsid w:val="00581858"/>
    <w:rsid w:val="00582C79"/>
    <w:rsid w:val="00582C94"/>
    <w:rsid w:val="00583B3E"/>
    <w:rsid w:val="0058637B"/>
    <w:rsid w:val="00586B87"/>
    <w:rsid w:val="00591821"/>
    <w:rsid w:val="005924A2"/>
    <w:rsid w:val="00592B84"/>
    <w:rsid w:val="00593585"/>
    <w:rsid w:val="0059399D"/>
    <w:rsid w:val="005942C6"/>
    <w:rsid w:val="00595938"/>
    <w:rsid w:val="0059688B"/>
    <w:rsid w:val="0059796A"/>
    <w:rsid w:val="005A13DA"/>
    <w:rsid w:val="005A1FBB"/>
    <w:rsid w:val="005A2002"/>
    <w:rsid w:val="005A21C1"/>
    <w:rsid w:val="005A34BA"/>
    <w:rsid w:val="005A4099"/>
    <w:rsid w:val="005A5A0E"/>
    <w:rsid w:val="005A5B54"/>
    <w:rsid w:val="005A77B5"/>
    <w:rsid w:val="005B1504"/>
    <w:rsid w:val="005B36B9"/>
    <w:rsid w:val="005B3BC1"/>
    <w:rsid w:val="005B3D6F"/>
    <w:rsid w:val="005B4F32"/>
    <w:rsid w:val="005B52F3"/>
    <w:rsid w:val="005B5A1D"/>
    <w:rsid w:val="005B6633"/>
    <w:rsid w:val="005B6C37"/>
    <w:rsid w:val="005B6D5D"/>
    <w:rsid w:val="005B6DBD"/>
    <w:rsid w:val="005B7B1E"/>
    <w:rsid w:val="005C16B1"/>
    <w:rsid w:val="005C1FBB"/>
    <w:rsid w:val="005C2A86"/>
    <w:rsid w:val="005C2F90"/>
    <w:rsid w:val="005C4B3F"/>
    <w:rsid w:val="005C53BC"/>
    <w:rsid w:val="005C5638"/>
    <w:rsid w:val="005C58DD"/>
    <w:rsid w:val="005D0075"/>
    <w:rsid w:val="005D031D"/>
    <w:rsid w:val="005D091D"/>
    <w:rsid w:val="005D1A33"/>
    <w:rsid w:val="005D304C"/>
    <w:rsid w:val="005D41EA"/>
    <w:rsid w:val="005D46E3"/>
    <w:rsid w:val="005D4939"/>
    <w:rsid w:val="005D590F"/>
    <w:rsid w:val="005D5DB4"/>
    <w:rsid w:val="005D6156"/>
    <w:rsid w:val="005D6D2E"/>
    <w:rsid w:val="005D7531"/>
    <w:rsid w:val="005E0B25"/>
    <w:rsid w:val="005E0DC4"/>
    <w:rsid w:val="005E1CD4"/>
    <w:rsid w:val="005E3488"/>
    <w:rsid w:val="005E388C"/>
    <w:rsid w:val="005E3AD9"/>
    <w:rsid w:val="005E3B77"/>
    <w:rsid w:val="005E3F0F"/>
    <w:rsid w:val="005E47F6"/>
    <w:rsid w:val="005F15D6"/>
    <w:rsid w:val="005F1CB3"/>
    <w:rsid w:val="005F2176"/>
    <w:rsid w:val="005F22BC"/>
    <w:rsid w:val="005F3017"/>
    <w:rsid w:val="005F36FE"/>
    <w:rsid w:val="005F3891"/>
    <w:rsid w:val="005F5EB3"/>
    <w:rsid w:val="005F6D42"/>
    <w:rsid w:val="00600282"/>
    <w:rsid w:val="00600E30"/>
    <w:rsid w:val="006017B0"/>
    <w:rsid w:val="00601E94"/>
    <w:rsid w:val="00602926"/>
    <w:rsid w:val="00605A58"/>
    <w:rsid w:val="00611FB7"/>
    <w:rsid w:val="0061234C"/>
    <w:rsid w:val="00613AAD"/>
    <w:rsid w:val="0061414B"/>
    <w:rsid w:val="006161B6"/>
    <w:rsid w:val="006162AA"/>
    <w:rsid w:val="00617CFB"/>
    <w:rsid w:val="006201AD"/>
    <w:rsid w:val="0062181C"/>
    <w:rsid w:val="006219C9"/>
    <w:rsid w:val="00621B6C"/>
    <w:rsid w:val="00622832"/>
    <w:rsid w:val="00623050"/>
    <w:rsid w:val="0062357C"/>
    <w:rsid w:val="006264AE"/>
    <w:rsid w:val="00631A69"/>
    <w:rsid w:val="006348CB"/>
    <w:rsid w:val="006349EF"/>
    <w:rsid w:val="0063537C"/>
    <w:rsid w:val="006368E7"/>
    <w:rsid w:val="00637021"/>
    <w:rsid w:val="00640643"/>
    <w:rsid w:val="006424B9"/>
    <w:rsid w:val="0064372F"/>
    <w:rsid w:val="00643A26"/>
    <w:rsid w:val="00644834"/>
    <w:rsid w:val="00645654"/>
    <w:rsid w:val="00645D8C"/>
    <w:rsid w:val="0064632C"/>
    <w:rsid w:val="00646A68"/>
    <w:rsid w:val="00647007"/>
    <w:rsid w:val="006473E2"/>
    <w:rsid w:val="0064756A"/>
    <w:rsid w:val="00647A15"/>
    <w:rsid w:val="00651891"/>
    <w:rsid w:val="00651DC4"/>
    <w:rsid w:val="0065292B"/>
    <w:rsid w:val="00652EF6"/>
    <w:rsid w:val="0065362E"/>
    <w:rsid w:val="00654824"/>
    <w:rsid w:val="00655C20"/>
    <w:rsid w:val="006565CD"/>
    <w:rsid w:val="00656D2D"/>
    <w:rsid w:val="0065783F"/>
    <w:rsid w:val="00660B21"/>
    <w:rsid w:val="00661A02"/>
    <w:rsid w:val="00661D1A"/>
    <w:rsid w:val="00662CEE"/>
    <w:rsid w:val="006644E1"/>
    <w:rsid w:val="00664B9B"/>
    <w:rsid w:val="006663EE"/>
    <w:rsid w:val="0066730B"/>
    <w:rsid w:val="0067158F"/>
    <w:rsid w:val="006718FE"/>
    <w:rsid w:val="00673078"/>
    <w:rsid w:val="0067663D"/>
    <w:rsid w:val="006770C0"/>
    <w:rsid w:val="0067786A"/>
    <w:rsid w:val="0068080B"/>
    <w:rsid w:val="00680EDF"/>
    <w:rsid w:val="00681D4D"/>
    <w:rsid w:val="006829DF"/>
    <w:rsid w:val="0068305F"/>
    <w:rsid w:val="006849AD"/>
    <w:rsid w:val="00684B17"/>
    <w:rsid w:val="00684C22"/>
    <w:rsid w:val="006864FB"/>
    <w:rsid w:val="00686576"/>
    <w:rsid w:val="00686915"/>
    <w:rsid w:val="00686D28"/>
    <w:rsid w:val="00691E6C"/>
    <w:rsid w:val="00691F80"/>
    <w:rsid w:val="00692C80"/>
    <w:rsid w:val="00692DC1"/>
    <w:rsid w:val="00693606"/>
    <w:rsid w:val="006943F1"/>
    <w:rsid w:val="00695E0C"/>
    <w:rsid w:val="00696177"/>
    <w:rsid w:val="006967F7"/>
    <w:rsid w:val="00696AD8"/>
    <w:rsid w:val="006971E1"/>
    <w:rsid w:val="0069766E"/>
    <w:rsid w:val="006A0675"/>
    <w:rsid w:val="006A2AFE"/>
    <w:rsid w:val="006A39EE"/>
    <w:rsid w:val="006A46E2"/>
    <w:rsid w:val="006A5034"/>
    <w:rsid w:val="006A52FA"/>
    <w:rsid w:val="006A5EFB"/>
    <w:rsid w:val="006A7C77"/>
    <w:rsid w:val="006A7CFE"/>
    <w:rsid w:val="006B1EFB"/>
    <w:rsid w:val="006B2974"/>
    <w:rsid w:val="006B38F9"/>
    <w:rsid w:val="006B4456"/>
    <w:rsid w:val="006B4DE4"/>
    <w:rsid w:val="006B52BF"/>
    <w:rsid w:val="006B6E89"/>
    <w:rsid w:val="006B751F"/>
    <w:rsid w:val="006B769F"/>
    <w:rsid w:val="006B7A40"/>
    <w:rsid w:val="006C0272"/>
    <w:rsid w:val="006C4802"/>
    <w:rsid w:val="006C548B"/>
    <w:rsid w:val="006C5B55"/>
    <w:rsid w:val="006C6796"/>
    <w:rsid w:val="006C753A"/>
    <w:rsid w:val="006D112C"/>
    <w:rsid w:val="006D2C72"/>
    <w:rsid w:val="006D3E4E"/>
    <w:rsid w:val="006D562C"/>
    <w:rsid w:val="006D5AE4"/>
    <w:rsid w:val="006D6C94"/>
    <w:rsid w:val="006D7010"/>
    <w:rsid w:val="006D7336"/>
    <w:rsid w:val="006D736B"/>
    <w:rsid w:val="006D7C4F"/>
    <w:rsid w:val="006E12CE"/>
    <w:rsid w:val="006E13BA"/>
    <w:rsid w:val="006E233C"/>
    <w:rsid w:val="006E34D7"/>
    <w:rsid w:val="006E631B"/>
    <w:rsid w:val="006E67D7"/>
    <w:rsid w:val="006E7C30"/>
    <w:rsid w:val="006F01AB"/>
    <w:rsid w:val="006F1139"/>
    <w:rsid w:val="006F14AF"/>
    <w:rsid w:val="006F2A67"/>
    <w:rsid w:val="006F3F15"/>
    <w:rsid w:val="006F40FD"/>
    <w:rsid w:val="006F445A"/>
    <w:rsid w:val="006F4DBF"/>
    <w:rsid w:val="006F52CF"/>
    <w:rsid w:val="006F599A"/>
    <w:rsid w:val="006F6DAB"/>
    <w:rsid w:val="006F73FF"/>
    <w:rsid w:val="006F755F"/>
    <w:rsid w:val="00700912"/>
    <w:rsid w:val="00702B60"/>
    <w:rsid w:val="00703335"/>
    <w:rsid w:val="00703E42"/>
    <w:rsid w:val="007040F7"/>
    <w:rsid w:val="00705245"/>
    <w:rsid w:val="007056BA"/>
    <w:rsid w:val="0070588B"/>
    <w:rsid w:val="00705BE6"/>
    <w:rsid w:val="00710862"/>
    <w:rsid w:val="0071260B"/>
    <w:rsid w:val="00712661"/>
    <w:rsid w:val="00712CE6"/>
    <w:rsid w:val="00713341"/>
    <w:rsid w:val="00713BF7"/>
    <w:rsid w:val="0071582B"/>
    <w:rsid w:val="00716402"/>
    <w:rsid w:val="00720A17"/>
    <w:rsid w:val="00721CB0"/>
    <w:rsid w:val="00721E09"/>
    <w:rsid w:val="007232E4"/>
    <w:rsid w:val="00723EC6"/>
    <w:rsid w:val="007248DE"/>
    <w:rsid w:val="00724AEF"/>
    <w:rsid w:val="007257DC"/>
    <w:rsid w:val="007273D2"/>
    <w:rsid w:val="00727CC0"/>
    <w:rsid w:val="007319AF"/>
    <w:rsid w:val="007333F9"/>
    <w:rsid w:val="007367C9"/>
    <w:rsid w:val="0074052F"/>
    <w:rsid w:val="00741287"/>
    <w:rsid w:val="00742185"/>
    <w:rsid w:val="0074387A"/>
    <w:rsid w:val="0074506F"/>
    <w:rsid w:val="007465DC"/>
    <w:rsid w:val="00746D34"/>
    <w:rsid w:val="0074741E"/>
    <w:rsid w:val="00747735"/>
    <w:rsid w:val="00747E4D"/>
    <w:rsid w:val="00750F9F"/>
    <w:rsid w:val="0075144D"/>
    <w:rsid w:val="00755EED"/>
    <w:rsid w:val="00755F63"/>
    <w:rsid w:val="007575DE"/>
    <w:rsid w:val="00760547"/>
    <w:rsid w:val="00760793"/>
    <w:rsid w:val="00761BC7"/>
    <w:rsid w:val="007629E2"/>
    <w:rsid w:val="00763BAE"/>
    <w:rsid w:val="00764909"/>
    <w:rsid w:val="00765E19"/>
    <w:rsid w:val="00766407"/>
    <w:rsid w:val="007703CC"/>
    <w:rsid w:val="00770C59"/>
    <w:rsid w:val="00771206"/>
    <w:rsid w:val="00771D6E"/>
    <w:rsid w:val="007738C3"/>
    <w:rsid w:val="00773E72"/>
    <w:rsid w:val="007753F3"/>
    <w:rsid w:val="007756B3"/>
    <w:rsid w:val="0077585D"/>
    <w:rsid w:val="0077628F"/>
    <w:rsid w:val="00777344"/>
    <w:rsid w:val="007777CE"/>
    <w:rsid w:val="0078239F"/>
    <w:rsid w:val="00782793"/>
    <w:rsid w:val="00783248"/>
    <w:rsid w:val="007832A2"/>
    <w:rsid w:val="00784D93"/>
    <w:rsid w:val="00784F80"/>
    <w:rsid w:val="00785131"/>
    <w:rsid w:val="007869C1"/>
    <w:rsid w:val="00786CAF"/>
    <w:rsid w:val="0079194E"/>
    <w:rsid w:val="00791E4C"/>
    <w:rsid w:val="007922AD"/>
    <w:rsid w:val="007929FD"/>
    <w:rsid w:val="00793EEF"/>
    <w:rsid w:val="007942A5"/>
    <w:rsid w:val="007944CF"/>
    <w:rsid w:val="00794BEB"/>
    <w:rsid w:val="0079799B"/>
    <w:rsid w:val="007A01A6"/>
    <w:rsid w:val="007A42E1"/>
    <w:rsid w:val="007A4416"/>
    <w:rsid w:val="007A54F7"/>
    <w:rsid w:val="007B1201"/>
    <w:rsid w:val="007B13A1"/>
    <w:rsid w:val="007B3CEF"/>
    <w:rsid w:val="007B422C"/>
    <w:rsid w:val="007B44DE"/>
    <w:rsid w:val="007B5E8C"/>
    <w:rsid w:val="007B6109"/>
    <w:rsid w:val="007B621F"/>
    <w:rsid w:val="007B72DA"/>
    <w:rsid w:val="007C17EF"/>
    <w:rsid w:val="007C1F59"/>
    <w:rsid w:val="007C5D91"/>
    <w:rsid w:val="007C6098"/>
    <w:rsid w:val="007C73FA"/>
    <w:rsid w:val="007D0AE8"/>
    <w:rsid w:val="007D1522"/>
    <w:rsid w:val="007D2C75"/>
    <w:rsid w:val="007D38F8"/>
    <w:rsid w:val="007D3DCD"/>
    <w:rsid w:val="007D496F"/>
    <w:rsid w:val="007D54B2"/>
    <w:rsid w:val="007E2AF0"/>
    <w:rsid w:val="007E4AB4"/>
    <w:rsid w:val="007E5DC5"/>
    <w:rsid w:val="007E600B"/>
    <w:rsid w:val="007E60C5"/>
    <w:rsid w:val="007E636F"/>
    <w:rsid w:val="007E696F"/>
    <w:rsid w:val="007E6A03"/>
    <w:rsid w:val="007E7F4D"/>
    <w:rsid w:val="007E7FE5"/>
    <w:rsid w:val="007F1FC5"/>
    <w:rsid w:val="007F1FE6"/>
    <w:rsid w:val="007F56F7"/>
    <w:rsid w:val="007F57B1"/>
    <w:rsid w:val="007F5821"/>
    <w:rsid w:val="007F6C70"/>
    <w:rsid w:val="00801F13"/>
    <w:rsid w:val="008022A7"/>
    <w:rsid w:val="0080294E"/>
    <w:rsid w:val="008032B5"/>
    <w:rsid w:val="00804073"/>
    <w:rsid w:val="0080407F"/>
    <w:rsid w:val="008052C5"/>
    <w:rsid w:val="00805421"/>
    <w:rsid w:val="0080578A"/>
    <w:rsid w:val="00807262"/>
    <w:rsid w:val="008077B7"/>
    <w:rsid w:val="008109D7"/>
    <w:rsid w:val="008114FD"/>
    <w:rsid w:val="00811FA2"/>
    <w:rsid w:val="0081333A"/>
    <w:rsid w:val="00815029"/>
    <w:rsid w:val="008151C9"/>
    <w:rsid w:val="0081563D"/>
    <w:rsid w:val="0081587A"/>
    <w:rsid w:val="00816990"/>
    <w:rsid w:val="008173F3"/>
    <w:rsid w:val="0082230E"/>
    <w:rsid w:val="0082692B"/>
    <w:rsid w:val="00826CDE"/>
    <w:rsid w:val="00827484"/>
    <w:rsid w:val="0082748A"/>
    <w:rsid w:val="00830932"/>
    <w:rsid w:val="008329FD"/>
    <w:rsid w:val="00833210"/>
    <w:rsid w:val="0083405A"/>
    <w:rsid w:val="0083471E"/>
    <w:rsid w:val="008348CB"/>
    <w:rsid w:val="00834D7B"/>
    <w:rsid w:val="008379B6"/>
    <w:rsid w:val="00840472"/>
    <w:rsid w:val="0084047F"/>
    <w:rsid w:val="008419F4"/>
    <w:rsid w:val="00841A26"/>
    <w:rsid w:val="00843640"/>
    <w:rsid w:val="00844721"/>
    <w:rsid w:val="00845A15"/>
    <w:rsid w:val="00845F83"/>
    <w:rsid w:val="00850454"/>
    <w:rsid w:val="0085353B"/>
    <w:rsid w:val="008542C6"/>
    <w:rsid w:val="00856F53"/>
    <w:rsid w:val="008578A5"/>
    <w:rsid w:val="00860A0C"/>
    <w:rsid w:val="00862121"/>
    <w:rsid w:val="00862603"/>
    <w:rsid w:val="008630D4"/>
    <w:rsid w:val="00863923"/>
    <w:rsid w:val="008639A4"/>
    <w:rsid w:val="00864D3F"/>
    <w:rsid w:val="0086601E"/>
    <w:rsid w:val="00866255"/>
    <w:rsid w:val="00866749"/>
    <w:rsid w:val="008671E0"/>
    <w:rsid w:val="00867CD8"/>
    <w:rsid w:val="00872A94"/>
    <w:rsid w:val="00875482"/>
    <w:rsid w:val="0087658E"/>
    <w:rsid w:val="00876E51"/>
    <w:rsid w:val="00876EF3"/>
    <w:rsid w:val="00877E85"/>
    <w:rsid w:val="00880356"/>
    <w:rsid w:val="00880D44"/>
    <w:rsid w:val="00881569"/>
    <w:rsid w:val="008822AE"/>
    <w:rsid w:val="0088663F"/>
    <w:rsid w:val="008878A9"/>
    <w:rsid w:val="00890E06"/>
    <w:rsid w:val="008916F5"/>
    <w:rsid w:val="00891807"/>
    <w:rsid w:val="00892E19"/>
    <w:rsid w:val="00893994"/>
    <w:rsid w:val="0089441B"/>
    <w:rsid w:val="00896516"/>
    <w:rsid w:val="00896E46"/>
    <w:rsid w:val="008A1EA3"/>
    <w:rsid w:val="008A3E91"/>
    <w:rsid w:val="008A4458"/>
    <w:rsid w:val="008A66DE"/>
    <w:rsid w:val="008A6947"/>
    <w:rsid w:val="008A79E6"/>
    <w:rsid w:val="008A7E38"/>
    <w:rsid w:val="008B0A2C"/>
    <w:rsid w:val="008B230E"/>
    <w:rsid w:val="008B23BB"/>
    <w:rsid w:val="008B622A"/>
    <w:rsid w:val="008B6A25"/>
    <w:rsid w:val="008B7246"/>
    <w:rsid w:val="008C1BA1"/>
    <w:rsid w:val="008C1E37"/>
    <w:rsid w:val="008C2A51"/>
    <w:rsid w:val="008C3BD5"/>
    <w:rsid w:val="008C471A"/>
    <w:rsid w:val="008C51DD"/>
    <w:rsid w:val="008C57A2"/>
    <w:rsid w:val="008C5DFF"/>
    <w:rsid w:val="008C6741"/>
    <w:rsid w:val="008C6775"/>
    <w:rsid w:val="008D0DC3"/>
    <w:rsid w:val="008D316A"/>
    <w:rsid w:val="008D42BD"/>
    <w:rsid w:val="008D4893"/>
    <w:rsid w:val="008D48A0"/>
    <w:rsid w:val="008D4A12"/>
    <w:rsid w:val="008D782D"/>
    <w:rsid w:val="008E1939"/>
    <w:rsid w:val="008E19B2"/>
    <w:rsid w:val="008E25D3"/>
    <w:rsid w:val="008E45B5"/>
    <w:rsid w:val="008E4C33"/>
    <w:rsid w:val="008E5FFA"/>
    <w:rsid w:val="008E6051"/>
    <w:rsid w:val="008E66E2"/>
    <w:rsid w:val="008E7BE5"/>
    <w:rsid w:val="008F1F96"/>
    <w:rsid w:val="008F3DE3"/>
    <w:rsid w:val="008F66D3"/>
    <w:rsid w:val="009005AA"/>
    <w:rsid w:val="009025DF"/>
    <w:rsid w:val="00902B59"/>
    <w:rsid w:val="009033BE"/>
    <w:rsid w:val="009038A8"/>
    <w:rsid w:val="009063D3"/>
    <w:rsid w:val="00910375"/>
    <w:rsid w:val="0091094E"/>
    <w:rsid w:val="00911259"/>
    <w:rsid w:val="00913894"/>
    <w:rsid w:val="009154EE"/>
    <w:rsid w:val="00915668"/>
    <w:rsid w:val="00915D67"/>
    <w:rsid w:val="00916B45"/>
    <w:rsid w:val="009234D6"/>
    <w:rsid w:val="009249F7"/>
    <w:rsid w:val="00925968"/>
    <w:rsid w:val="00925AEE"/>
    <w:rsid w:val="009268D1"/>
    <w:rsid w:val="0092691F"/>
    <w:rsid w:val="00927D89"/>
    <w:rsid w:val="0093085F"/>
    <w:rsid w:val="00931233"/>
    <w:rsid w:val="0093161C"/>
    <w:rsid w:val="00933306"/>
    <w:rsid w:val="009339EB"/>
    <w:rsid w:val="00934C48"/>
    <w:rsid w:val="00935ADF"/>
    <w:rsid w:val="00935CA0"/>
    <w:rsid w:val="00940C85"/>
    <w:rsid w:val="00940F3E"/>
    <w:rsid w:val="009416BD"/>
    <w:rsid w:val="00942E69"/>
    <w:rsid w:val="00942F89"/>
    <w:rsid w:val="009453D8"/>
    <w:rsid w:val="00946F7A"/>
    <w:rsid w:val="009475D6"/>
    <w:rsid w:val="00947D2A"/>
    <w:rsid w:val="00947DA9"/>
    <w:rsid w:val="009509A1"/>
    <w:rsid w:val="009519B1"/>
    <w:rsid w:val="00953EFA"/>
    <w:rsid w:val="009549C4"/>
    <w:rsid w:val="00954AE4"/>
    <w:rsid w:val="00954D00"/>
    <w:rsid w:val="009562D3"/>
    <w:rsid w:val="00957BEB"/>
    <w:rsid w:val="0096088D"/>
    <w:rsid w:val="00961E6A"/>
    <w:rsid w:val="00963446"/>
    <w:rsid w:val="0096416E"/>
    <w:rsid w:val="00965486"/>
    <w:rsid w:val="00965611"/>
    <w:rsid w:val="00967BFE"/>
    <w:rsid w:val="00970738"/>
    <w:rsid w:val="00970844"/>
    <w:rsid w:val="0097153D"/>
    <w:rsid w:val="009715F1"/>
    <w:rsid w:val="00971C13"/>
    <w:rsid w:val="00973077"/>
    <w:rsid w:val="00973493"/>
    <w:rsid w:val="009756D1"/>
    <w:rsid w:val="009764D4"/>
    <w:rsid w:val="00977686"/>
    <w:rsid w:val="009808D4"/>
    <w:rsid w:val="009826FF"/>
    <w:rsid w:val="00985D76"/>
    <w:rsid w:val="00987838"/>
    <w:rsid w:val="0099132F"/>
    <w:rsid w:val="0099522C"/>
    <w:rsid w:val="009958C7"/>
    <w:rsid w:val="009968A8"/>
    <w:rsid w:val="009971CB"/>
    <w:rsid w:val="00997712"/>
    <w:rsid w:val="00997AE2"/>
    <w:rsid w:val="009A14CB"/>
    <w:rsid w:val="009A2042"/>
    <w:rsid w:val="009A2D13"/>
    <w:rsid w:val="009A376B"/>
    <w:rsid w:val="009A3A97"/>
    <w:rsid w:val="009A40B0"/>
    <w:rsid w:val="009A4117"/>
    <w:rsid w:val="009A4333"/>
    <w:rsid w:val="009A641D"/>
    <w:rsid w:val="009A7202"/>
    <w:rsid w:val="009A78B6"/>
    <w:rsid w:val="009A7E92"/>
    <w:rsid w:val="009B0A2A"/>
    <w:rsid w:val="009C022A"/>
    <w:rsid w:val="009C0EF6"/>
    <w:rsid w:val="009C3847"/>
    <w:rsid w:val="009C4470"/>
    <w:rsid w:val="009C57E6"/>
    <w:rsid w:val="009C592E"/>
    <w:rsid w:val="009D1379"/>
    <w:rsid w:val="009D170E"/>
    <w:rsid w:val="009D2045"/>
    <w:rsid w:val="009D3FBA"/>
    <w:rsid w:val="009D41DB"/>
    <w:rsid w:val="009D4982"/>
    <w:rsid w:val="009D5DC5"/>
    <w:rsid w:val="009D6554"/>
    <w:rsid w:val="009D7009"/>
    <w:rsid w:val="009E12E5"/>
    <w:rsid w:val="009E2E4A"/>
    <w:rsid w:val="009E4892"/>
    <w:rsid w:val="009F4026"/>
    <w:rsid w:val="009F58B5"/>
    <w:rsid w:val="009F7C1F"/>
    <w:rsid w:val="00A01CBC"/>
    <w:rsid w:val="00A02452"/>
    <w:rsid w:val="00A02C96"/>
    <w:rsid w:val="00A06985"/>
    <w:rsid w:val="00A06DDF"/>
    <w:rsid w:val="00A10024"/>
    <w:rsid w:val="00A107F1"/>
    <w:rsid w:val="00A1255E"/>
    <w:rsid w:val="00A136C0"/>
    <w:rsid w:val="00A14242"/>
    <w:rsid w:val="00A14968"/>
    <w:rsid w:val="00A16975"/>
    <w:rsid w:val="00A2210B"/>
    <w:rsid w:val="00A229B3"/>
    <w:rsid w:val="00A23CCF"/>
    <w:rsid w:val="00A23DA8"/>
    <w:rsid w:val="00A247EF"/>
    <w:rsid w:val="00A2547C"/>
    <w:rsid w:val="00A30F9E"/>
    <w:rsid w:val="00A31142"/>
    <w:rsid w:val="00A31E9A"/>
    <w:rsid w:val="00A32A1E"/>
    <w:rsid w:val="00A33A35"/>
    <w:rsid w:val="00A33FF4"/>
    <w:rsid w:val="00A342F6"/>
    <w:rsid w:val="00A34957"/>
    <w:rsid w:val="00A37BAF"/>
    <w:rsid w:val="00A40BD6"/>
    <w:rsid w:val="00A42F5C"/>
    <w:rsid w:val="00A4343F"/>
    <w:rsid w:val="00A44457"/>
    <w:rsid w:val="00A4518A"/>
    <w:rsid w:val="00A45277"/>
    <w:rsid w:val="00A45911"/>
    <w:rsid w:val="00A462F2"/>
    <w:rsid w:val="00A46818"/>
    <w:rsid w:val="00A505D9"/>
    <w:rsid w:val="00A50A4F"/>
    <w:rsid w:val="00A51512"/>
    <w:rsid w:val="00A51905"/>
    <w:rsid w:val="00A51AB3"/>
    <w:rsid w:val="00A522B4"/>
    <w:rsid w:val="00A530C8"/>
    <w:rsid w:val="00A530DF"/>
    <w:rsid w:val="00A54657"/>
    <w:rsid w:val="00A54D89"/>
    <w:rsid w:val="00A55274"/>
    <w:rsid w:val="00A55482"/>
    <w:rsid w:val="00A5720B"/>
    <w:rsid w:val="00A6010C"/>
    <w:rsid w:val="00A60B9E"/>
    <w:rsid w:val="00A613D0"/>
    <w:rsid w:val="00A61BE3"/>
    <w:rsid w:val="00A62BE4"/>
    <w:rsid w:val="00A66106"/>
    <w:rsid w:val="00A67C31"/>
    <w:rsid w:val="00A67D3B"/>
    <w:rsid w:val="00A7019B"/>
    <w:rsid w:val="00A70522"/>
    <w:rsid w:val="00A709E6"/>
    <w:rsid w:val="00A716D1"/>
    <w:rsid w:val="00A722CE"/>
    <w:rsid w:val="00A728D1"/>
    <w:rsid w:val="00A72980"/>
    <w:rsid w:val="00A74FDB"/>
    <w:rsid w:val="00A74FDC"/>
    <w:rsid w:val="00A7695E"/>
    <w:rsid w:val="00A76A83"/>
    <w:rsid w:val="00A80B17"/>
    <w:rsid w:val="00A84172"/>
    <w:rsid w:val="00A85B07"/>
    <w:rsid w:val="00A85FCA"/>
    <w:rsid w:val="00A87423"/>
    <w:rsid w:val="00A90DE2"/>
    <w:rsid w:val="00A92281"/>
    <w:rsid w:val="00A93103"/>
    <w:rsid w:val="00A95162"/>
    <w:rsid w:val="00A95A36"/>
    <w:rsid w:val="00A96824"/>
    <w:rsid w:val="00A9798B"/>
    <w:rsid w:val="00AA0356"/>
    <w:rsid w:val="00AA0535"/>
    <w:rsid w:val="00AA05D2"/>
    <w:rsid w:val="00AA0FE0"/>
    <w:rsid w:val="00AA10B4"/>
    <w:rsid w:val="00AA22FE"/>
    <w:rsid w:val="00AA2354"/>
    <w:rsid w:val="00AA302D"/>
    <w:rsid w:val="00AA3F6E"/>
    <w:rsid w:val="00AA4098"/>
    <w:rsid w:val="00AA5903"/>
    <w:rsid w:val="00AA6FEE"/>
    <w:rsid w:val="00AA7417"/>
    <w:rsid w:val="00AA76CD"/>
    <w:rsid w:val="00AA7EDE"/>
    <w:rsid w:val="00AB0144"/>
    <w:rsid w:val="00AB0B3C"/>
    <w:rsid w:val="00AB19DD"/>
    <w:rsid w:val="00AB6DB8"/>
    <w:rsid w:val="00AB7778"/>
    <w:rsid w:val="00AC0F55"/>
    <w:rsid w:val="00AC1C33"/>
    <w:rsid w:val="00AC212D"/>
    <w:rsid w:val="00AC24C3"/>
    <w:rsid w:val="00AC261F"/>
    <w:rsid w:val="00AC323B"/>
    <w:rsid w:val="00AC4374"/>
    <w:rsid w:val="00AC5490"/>
    <w:rsid w:val="00AC60C6"/>
    <w:rsid w:val="00AC6BC7"/>
    <w:rsid w:val="00AC7E21"/>
    <w:rsid w:val="00AD190F"/>
    <w:rsid w:val="00AD397E"/>
    <w:rsid w:val="00AD631F"/>
    <w:rsid w:val="00AD64F9"/>
    <w:rsid w:val="00AD66F8"/>
    <w:rsid w:val="00AD7894"/>
    <w:rsid w:val="00AE0D0E"/>
    <w:rsid w:val="00AE176D"/>
    <w:rsid w:val="00AE245C"/>
    <w:rsid w:val="00AE3B4C"/>
    <w:rsid w:val="00AE4D32"/>
    <w:rsid w:val="00AE566D"/>
    <w:rsid w:val="00AE57A2"/>
    <w:rsid w:val="00AE7A5B"/>
    <w:rsid w:val="00AF2D9D"/>
    <w:rsid w:val="00AF4953"/>
    <w:rsid w:val="00AF541E"/>
    <w:rsid w:val="00AF606C"/>
    <w:rsid w:val="00AF6363"/>
    <w:rsid w:val="00AF63AB"/>
    <w:rsid w:val="00B00175"/>
    <w:rsid w:val="00B00A6D"/>
    <w:rsid w:val="00B01D8E"/>
    <w:rsid w:val="00B03300"/>
    <w:rsid w:val="00B03654"/>
    <w:rsid w:val="00B059FB"/>
    <w:rsid w:val="00B06A25"/>
    <w:rsid w:val="00B06D93"/>
    <w:rsid w:val="00B07CEA"/>
    <w:rsid w:val="00B12403"/>
    <w:rsid w:val="00B13EC0"/>
    <w:rsid w:val="00B14619"/>
    <w:rsid w:val="00B14D50"/>
    <w:rsid w:val="00B16E07"/>
    <w:rsid w:val="00B1702D"/>
    <w:rsid w:val="00B17DDA"/>
    <w:rsid w:val="00B2156F"/>
    <w:rsid w:val="00B243BA"/>
    <w:rsid w:val="00B2474F"/>
    <w:rsid w:val="00B272F4"/>
    <w:rsid w:val="00B301F6"/>
    <w:rsid w:val="00B30D1C"/>
    <w:rsid w:val="00B316C1"/>
    <w:rsid w:val="00B3355A"/>
    <w:rsid w:val="00B346F3"/>
    <w:rsid w:val="00B3532E"/>
    <w:rsid w:val="00B36D42"/>
    <w:rsid w:val="00B3720E"/>
    <w:rsid w:val="00B41B27"/>
    <w:rsid w:val="00B4648C"/>
    <w:rsid w:val="00B50287"/>
    <w:rsid w:val="00B50504"/>
    <w:rsid w:val="00B51098"/>
    <w:rsid w:val="00B5379D"/>
    <w:rsid w:val="00B572B4"/>
    <w:rsid w:val="00B57CBB"/>
    <w:rsid w:val="00B66582"/>
    <w:rsid w:val="00B704CC"/>
    <w:rsid w:val="00B71115"/>
    <w:rsid w:val="00B71C0F"/>
    <w:rsid w:val="00B75645"/>
    <w:rsid w:val="00B76D7D"/>
    <w:rsid w:val="00B84503"/>
    <w:rsid w:val="00B846E4"/>
    <w:rsid w:val="00B84CE3"/>
    <w:rsid w:val="00B8526B"/>
    <w:rsid w:val="00B855EA"/>
    <w:rsid w:val="00B859B5"/>
    <w:rsid w:val="00B86E9A"/>
    <w:rsid w:val="00B8765D"/>
    <w:rsid w:val="00B878E7"/>
    <w:rsid w:val="00B87FDD"/>
    <w:rsid w:val="00B9070C"/>
    <w:rsid w:val="00B91979"/>
    <w:rsid w:val="00B91A04"/>
    <w:rsid w:val="00B92AC1"/>
    <w:rsid w:val="00B93C63"/>
    <w:rsid w:val="00B948B5"/>
    <w:rsid w:val="00B94C49"/>
    <w:rsid w:val="00B9607A"/>
    <w:rsid w:val="00B970A8"/>
    <w:rsid w:val="00BA1EFD"/>
    <w:rsid w:val="00BA2636"/>
    <w:rsid w:val="00BA2640"/>
    <w:rsid w:val="00BA40DC"/>
    <w:rsid w:val="00BA41A0"/>
    <w:rsid w:val="00BA4228"/>
    <w:rsid w:val="00BA5293"/>
    <w:rsid w:val="00BA6376"/>
    <w:rsid w:val="00BA6E68"/>
    <w:rsid w:val="00BA7103"/>
    <w:rsid w:val="00BA7392"/>
    <w:rsid w:val="00BA7845"/>
    <w:rsid w:val="00BB02C9"/>
    <w:rsid w:val="00BB0B95"/>
    <w:rsid w:val="00BB155A"/>
    <w:rsid w:val="00BB208D"/>
    <w:rsid w:val="00BB23EF"/>
    <w:rsid w:val="00BB5056"/>
    <w:rsid w:val="00BB5ED5"/>
    <w:rsid w:val="00BB5EE9"/>
    <w:rsid w:val="00BB60B2"/>
    <w:rsid w:val="00BB6B76"/>
    <w:rsid w:val="00BB7334"/>
    <w:rsid w:val="00BB75A2"/>
    <w:rsid w:val="00BB7C07"/>
    <w:rsid w:val="00BB7C3B"/>
    <w:rsid w:val="00BC0846"/>
    <w:rsid w:val="00BC0854"/>
    <w:rsid w:val="00BC0CEF"/>
    <w:rsid w:val="00BC10D4"/>
    <w:rsid w:val="00BC12F8"/>
    <w:rsid w:val="00BC22AE"/>
    <w:rsid w:val="00BC2AA5"/>
    <w:rsid w:val="00BC3263"/>
    <w:rsid w:val="00BC6BF8"/>
    <w:rsid w:val="00BC6E3B"/>
    <w:rsid w:val="00BD0449"/>
    <w:rsid w:val="00BD193E"/>
    <w:rsid w:val="00BD2F4D"/>
    <w:rsid w:val="00BD3BA8"/>
    <w:rsid w:val="00BD44C3"/>
    <w:rsid w:val="00BD487C"/>
    <w:rsid w:val="00BD5972"/>
    <w:rsid w:val="00BD63B7"/>
    <w:rsid w:val="00BD653D"/>
    <w:rsid w:val="00BD6890"/>
    <w:rsid w:val="00BD724F"/>
    <w:rsid w:val="00BE129B"/>
    <w:rsid w:val="00BE160F"/>
    <w:rsid w:val="00BE2D37"/>
    <w:rsid w:val="00BE2DD5"/>
    <w:rsid w:val="00BE4498"/>
    <w:rsid w:val="00BE4DAF"/>
    <w:rsid w:val="00BE6042"/>
    <w:rsid w:val="00BE7A5F"/>
    <w:rsid w:val="00BF0636"/>
    <w:rsid w:val="00BF10A6"/>
    <w:rsid w:val="00BF3496"/>
    <w:rsid w:val="00BF3C93"/>
    <w:rsid w:val="00BF44C6"/>
    <w:rsid w:val="00BF59C3"/>
    <w:rsid w:val="00BF6871"/>
    <w:rsid w:val="00BF7722"/>
    <w:rsid w:val="00BF7B22"/>
    <w:rsid w:val="00C0077F"/>
    <w:rsid w:val="00C02AF5"/>
    <w:rsid w:val="00C03109"/>
    <w:rsid w:val="00C058DC"/>
    <w:rsid w:val="00C06349"/>
    <w:rsid w:val="00C06501"/>
    <w:rsid w:val="00C11250"/>
    <w:rsid w:val="00C11852"/>
    <w:rsid w:val="00C12DB8"/>
    <w:rsid w:val="00C1344B"/>
    <w:rsid w:val="00C13D98"/>
    <w:rsid w:val="00C13FEE"/>
    <w:rsid w:val="00C14721"/>
    <w:rsid w:val="00C15577"/>
    <w:rsid w:val="00C15A9E"/>
    <w:rsid w:val="00C15FDA"/>
    <w:rsid w:val="00C263AA"/>
    <w:rsid w:val="00C27314"/>
    <w:rsid w:val="00C32AE5"/>
    <w:rsid w:val="00C335F0"/>
    <w:rsid w:val="00C33676"/>
    <w:rsid w:val="00C33802"/>
    <w:rsid w:val="00C34A38"/>
    <w:rsid w:val="00C35EF0"/>
    <w:rsid w:val="00C36601"/>
    <w:rsid w:val="00C36AE0"/>
    <w:rsid w:val="00C37155"/>
    <w:rsid w:val="00C40139"/>
    <w:rsid w:val="00C40360"/>
    <w:rsid w:val="00C4227C"/>
    <w:rsid w:val="00C424D4"/>
    <w:rsid w:val="00C447FB"/>
    <w:rsid w:val="00C462F6"/>
    <w:rsid w:val="00C470AA"/>
    <w:rsid w:val="00C472CF"/>
    <w:rsid w:val="00C5030F"/>
    <w:rsid w:val="00C508CB"/>
    <w:rsid w:val="00C50900"/>
    <w:rsid w:val="00C514C4"/>
    <w:rsid w:val="00C51A6B"/>
    <w:rsid w:val="00C52681"/>
    <w:rsid w:val="00C52739"/>
    <w:rsid w:val="00C5294B"/>
    <w:rsid w:val="00C54265"/>
    <w:rsid w:val="00C55421"/>
    <w:rsid w:val="00C56CE5"/>
    <w:rsid w:val="00C6158F"/>
    <w:rsid w:val="00C61788"/>
    <w:rsid w:val="00C6195F"/>
    <w:rsid w:val="00C62681"/>
    <w:rsid w:val="00C62872"/>
    <w:rsid w:val="00C6395C"/>
    <w:rsid w:val="00C65462"/>
    <w:rsid w:val="00C65AE5"/>
    <w:rsid w:val="00C65E6F"/>
    <w:rsid w:val="00C66B34"/>
    <w:rsid w:val="00C66EA4"/>
    <w:rsid w:val="00C67156"/>
    <w:rsid w:val="00C67D78"/>
    <w:rsid w:val="00C70A21"/>
    <w:rsid w:val="00C7181A"/>
    <w:rsid w:val="00C72E10"/>
    <w:rsid w:val="00C73486"/>
    <w:rsid w:val="00C741AE"/>
    <w:rsid w:val="00C75184"/>
    <w:rsid w:val="00C7579D"/>
    <w:rsid w:val="00C75EFD"/>
    <w:rsid w:val="00C76391"/>
    <w:rsid w:val="00C763C9"/>
    <w:rsid w:val="00C769AB"/>
    <w:rsid w:val="00C76D8B"/>
    <w:rsid w:val="00C803EE"/>
    <w:rsid w:val="00C808A0"/>
    <w:rsid w:val="00C80D37"/>
    <w:rsid w:val="00C815E2"/>
    <w:rsid w:val="00C84413"/>
    <w:rsid w:val="00C84912"/>
    <w:rsid w:val="00C947BA"/>
    <w:rsid w:val="00C95CC1"/>
    <w:rsid w:val="00C95F9D"/>
    <w:rsid w:val="00C9652E"/>
    <w:rsid w:val="00C976C0"/>
    <w:rsid w:val="00C97AFB"/>
    <w:rsid w:val="00CA19FD"/>
    <w:rsid w:val="00CA3860"/>
    <w:rsid w:val="00CA3D14"/>
    <w:rsid w:val="00CA569E"/>
    <w:rsid w:val="00CA5EEF"/>
    <w:rsid w:val="00CA79C0"/>
    <w:rsid w:val="00CA7AB6"/>
    <w:rsid w:val="00CB1C27"/>
    <w:rsid w:val="00CB1DC8"/>
    <w:rsid w:val="00CB25FB"/>
    <w:rsid w:val="00CB384A"/>
    <w:rsid w:val="00CB6BFC"/>
    <w:rsid w:val="00CC15F2"/>
    <w:rsid w:val="00CC1B02"/>
    <w:rsid w:val="00CC226E"/>
    <w:rsid w:val="00CC26C8"/>
    <w:rsid w:val="00CC59D9"/>
    <w:rsid w:val="00CC692B"/>
    <w:rsid w:val="00CC6EA7"/>
    <w:rsid w:val="00CC6EB8"/>
    <w:rsid w:val="00CC7519"/>
    <w:rsid w:val="00CD06A3"/>
    <w:rsid w:val="00CD24DF"/>
    <w:rsid w:val="00CD2B39"/>
    <w:rsid w:val="00CD321D"/>
    <w:rsid w:val="00CD387C"/>
    <w:rsid w:val="00CD3C01"/>
    <w:rsid w:val="00CD3DDC"/>
    <w:rsid w:val="00CD5CC9"/>
    <w:rsid w:val="00CD7672"/>
    <w:rsid w:val="00CD7817"/>
    <w:rsid w:val="00CE2481"/>
    <w:rsid w:val="00CE2BEB"/>
    <w:rsid w:val="00CE2D69"/>
    <w:rsid w:val="00CE310F"/>
    <w:rsid w:val="00CE3641"/>
    <w:rsid w:val="00CE41B8"/>
    <w:rsid w:val="00CE422C"/>
    <w:rsid w:val="00CE470B"/>
    <w:rsid w:val="00CE4E10"/>
    <w:rsid w:val="00CE555B"/>
    <w:rsid w:val="00CE5BFA"/>
    <w:rsid w:val="00CE66FE"/>
    <w:rsid w:val="00CE6ED0"/>
    <w:rsid w:val="00CE7510"/>
    <w:rsid w:val="00CF1107"/>
    <w:rsid w:val="00CF27CB"/>
    <w:rsid w:val="00CF3484"/>
    <w:rsid w:val="00CF3C7A"/>
    <w:rsid w:val="00CF41B1"/>
    <w:rsid w:val="00CF4529"/>
    <w:rsid w:val="00CF5AE0"/>
    <w:rsid w:val="00CF7491"/>
    <w:rsid w:val="00CF74B4"/>
    <w:rsid w:val="00CF7E28"/>
    <w:rsid w:val="00D00099"/>
    <w:rsid w:val="00D00165"/>
    <w:rsid w:val="00D001C2"/>
    <w:rsid w:val="00D01C65"/>
    <w:rsid w:val="00D0591E"/>
    <w:rsid w:val="00D07B7C"/>
    <w:rsid w:val="00D11409"/>
    <w:rsid w:val="00D130A4"/>
    <w:rsid w:val="00D14B92"/>
    <w:rsid w:val="00D14E64"/>
    <w:rsid w:val="00D1528B"/>
    <w:rsid w:val="00D17012"/>
    <w:rsid w:val="00D17F45"/>
    <w:rsid w:val="00D200B9"/>
    <w:rsid w:val="00D202F6"/>
    <w:rsid w:val="00D203DE"/>
    <w:rsid w:val="00D20E62"/>
    <w:rsid w:val="00D210DA"/>
    <w:rsid w:val="00D2112D"/>
    <w:rsid w:val="00D21CDD"/>
    <w:rsid w:val="00D225FE"/>
    <w:rsid w:val="00D24E35"/>
    <w:rsid w:val="00D300F0"/>
    <w:rsid w:val="00D33F6E"/>
    <w:rsid w:val="00D34053"/>
    <w:rsid w:val="00D34204"/>
    <w:rsid w:val="00D350BE"/>
    <w:rsid w:val="00D35E60"/>
    <w:rsid w:val="00D367C5"/>
    <w:rsid w:val="00D36C14"/>
    <w:rsid w:val="00D36DA8"/>
    <w:rsid w:val="00D40562"/>
    <w:rsid w:val="00D40D44"/>
    <w:rsid w:val="00D40E38"/>
    <w:rsid w:val="00D41DE5"/>
    <w:rsid w:val="00D45169"/>
    <w:rsid w:val="00D45638"/>
    <w:rsid w:val="00D46169"/>
    <w:rsid w:val="00D4648C"/>
    <w:rsid w:val="00D51695"/>
    <w:rsid w:val="00D53E73"/>
    <w:rsid w:val="00D54F45"/>
    <w:rsid w:val="00D56E23"/>
    <w:rsid w:val="00D608C4"/>
    <w:rsid w:val="00D60A57"/>
    <w:rsid w:val="00D6121D"/>
    <w:rsid w:val="00D614EF"/>
    <w:rsid w:val="00D618F2"/>
    <w:rsid w:val="00D66CB4"/>
    <w:rsid w:val="00D66E03"/>
    <w:rsid w:val="00D704F3"/>
    <w:rsid w:val="00D70D94"/>
    <w:rsid w:val="00D7157D"/>
    <w:rsid w:val="00D72706"/>
    <w:rsid w:val="00D73149"/>
    <w:rsid w:val="00D75085"/>
    <w:rsid w:val="00D76A0D"/>
    <w:rsid w:val="00D76A45"/>
    <w:rsid w:val="00D803D5"/>
    <w:rsid w:val="00D80B69"/>
    <w:rsid w:val="00D827C7"/>
    <w:rsid w:val="00D82D76"/>
    <w:rsid w:val="00D830DC"/>
    <w:rsid w:val="00D85649"/>
    <w:rsid w:val="00D85871"/>
    <w:rsid w:val="00D872ED"/>
    <w:rsid w:val="00D9075F"/>
    <w:rsid w:val="00D92DAF"/>
    <w:rsid w:val="00D935DD"/>
    <w:rsid w:val="00D94DF6"/>
    <w:rsid w:val="00D9658E"/>
    <w:rsid w:val="00D97029"/>
    <w:rsid w:val="00D97554"/>
    <w:rsid w:val="00D97F34"/>
    <w:rsid w:val="00DA07B0"/>
    <w:rsid w:val="00DA0B60"/>
    <w:rsid w:val="00DA2F90"/>
    <w:rsid w:val="00DA47F0"/>
    <w:rsid w:val="00DA4BCE"/>
    <w:rsid w:val="00DA730C"/>
    <w:rsid w:val="00DA75D3"/>
    <w:rsid w:val="00DB005E"/>
    <w:rsid w:val="00DB0BF6"/>
    <w:rsid w:val="00DB1380"/>
    <w:rsid w:val="00DB1DFB"/>
    <w:rsid w:val="00DB2CC8"/>
    <w:rsid w:val="00DB39AE"/>
    <w:rsid w:val="00DB3E4F"/>
    <w:rsid w:val="00DB4344"/>
    <w:rsid w:val="00DB539E"/>
    <w:rsid w:val="00DB60D6"/>
    <w:rsid w:val="00DC04F8"/>
    <w:rsid w:val="00DC22D0"/>
    <w:rsid w:val="00DC2A13"/>
    <w:rsid w:val="00DC311D"/>
    <w:rsid w:val="00DC317F"/>
    <w:rsid w:val="00DC43E3"/>
    <w:rsid w:val="00DC5F68"/>
    <w:rsid w:val="00DC790E"/>
    <w:rsid w:val="00DD008E"/>
    <w:rsid w:val="00DD101C"/>
    <w:rsid w:val="00DD1319"/>
    <w:rsid w:val="00DD18D4"/>
    <w:rsid w:val="00DD37AB"/>
    <w:rsid w:val="00DD4270"/>
    <w:rsid w:val="00DD4293"/>
    <w:rsid w:val="00DD4354"/>
    <w:rsid w:val="00DD55C3"/>
    <w:rsid w:val="00DD65DA"/>
    <w:rsid w:val="00DD7D9D"/>
    <w:rsid w:val="00DE0194"/>
    <w:rsid w:val="00DE0502"/>
    <w:rsid w:val="00DE3A3E"/>
    <w:rsid w:val="00DE53CE"/>
    <w:rsid w:val="00DE7947"/>
    <w:rsid w:val="00DF0B58"/>
    <w:rsid w:val="00DF1B82"/>
    <w:rsid w:val="00DF1F5E"/>
    <w:rsid w:val="00DF25BC"/>
    <w:rsid w:val="00DF3952"/>
    <w:rsid w:val="00DF40A2"/>
    <w:rsid w:val="00DF40F2"/>
    <w:rsid w:val="00DF552F"/>
    <w:rsid w:val="00DF5CC5"/>
    <w:rsid w:val="00DF76C1"/>
    <w:rsid w:val="00DF7C9E"/>
    <w:rsid w:val="00DF7FBB"/>
    <w:rsid w:val="00E001D7"/>
    <w:rsid w:val="00E005E5"/>
    <w:rsid w:val="00E00649"/>
    <w:rsid w:val="00E01007"/>
    <w:rsid w:val="00E02E3C"/>
    <w:rsid w:val="00E031A2"/>
    <w:rsid w:val="00E03BC3"/>
    <w:rsid w:val="00E05C57"/>
    <w:rsid w:val="00E07120"/>
    <w:rsid w:val="00E10338"/>
    <w:rsid w:val="00E1062E"/>
    <w:rsid w:val="00E134FA"/>
    <w:rsid w:val="00E137D3"/>
    <w:rsid w:val="00E137FA"/>
    <w:rsid w:val="00E1441E"/>
    <w:rsid w:val="00E14D9D"/>
    <w:rsid w:val="00E15417"/>
    <w:rsid w:val="00E155E3"/>
    <w:rsid w:val="00E15928"/>
    <w:rsid w:val="00E15F38"/>
    <w:rsid w:val="00E1727F"/>
    <w:rsid w:val="00E1754E"/>
    <w:rsid w:val="00E20F09"/>
    <w:rsid w:val="00E223F5"/>
    <w:rsid w:val="00E22E56"/>
    <w:rsid w:val="00E232FF"/>
    <w:rsid w:val="00E23977"/>
    <w:rsid w:val="00E23B8F"/>
    <w:rsid w:val="00E24F92"/>
    <w:rsid w:val="00E269D5"/>
    <w:rsid w:val="00E27CA3"/>
    <w:rsid w:val="00E30DC6"/>
    <w:rsid w:val="00E31291"/>
    <w:rsid w:val="00E313A2"/>
    <w:rsid w:val="00E32CDB"/>
    <w:rsid w:val="00E32F17"/>
    <w:rsid w:val="00E32FA7"/>
    <w:rsid w:val="00E33912"/>
    <w:rsid w:val="00E33916"/>
    <w:rsid w:val="00E344E7"/>
    <w:rsid w:val="00E36830"/>
    <w:rsid w:val="00E36B61"/>
    <w:rsid w:val="00E377F8"/>
    <w:rsid w:val="00E37E42"/>
    <w:rsid w:val="00E4265B"/>
    <w:rsid w:val="00E43CAB"/>
    <w:rsid w:val="00E46DF5"/>
    <w:rsid w:val="00E50011"/>
    <w:rsid w:val="00E50541"/>
    <w:rsid w:val="00E5072C"/>
    <w:rsid w:val="00E52008"/>
    <w:rsid w:val="00E5318D"/>
    <w:rsid w:val="00E565E2"/>
    <w:rsid w:val="00E57590"/>
    <w:rsid w:val="00E578A3"/>
    <w:rsid w:val="00E60390"/>
    <w:rsid w:val="00E6130F"/>
    <w:rsid w:val="00E619BD"/>
    <w:rsid w:val="00E6320A"/>
    <w:rsid w:val="00E6332A"/>
    <w:rsid w:val="00E63CB9"/>
    <w:rsid w:val="00E64399"/>
    <w:rsid w:val="00E656D6"/>
    <w:rsid w:val="00E65B28"/>
    <w:rsid w:val="00E66399"/>
    <w:rsid w:val="00E668A3"/>
    <w:rsid w:val="00E671C5"/>
    <w:rsid w:val="00E746CC"/>
    <w:rsid w:val="00E751A8"/>
    <w:rsid w:val="00E754EE"/>
    <w:rsid w:val="00E76BB3"/>
    <w:rsid w:val="00E80819"/>
    <w:rsid w:val="00E81EB1"/>
    <w:rsid w:val="00E83FD5"/>
    <w:rsid w:val="00E85009"/>
    <w:rsid w:val="00E85048"/>
    <w:rsid w:val="00E8607E"/>
    <w:rsid w:val="00E86782"/>
    <w:rsid w:val="00E87B43"/>
    <w:rsid w:val="00E9189A"/>
    <w:rsid w:val="00E92030"/>
    <w:rsid w:val="00E92559"/>
    <w:rsid w:val="00E94A94"/>
    <w:rsid w:val="00E95517"/>
    <w:rsid w:val="00E95739"/>
    <w:rsid w:val="00E976EE"/>
    <w:rsid w:val="00E978A6"/>
    <w:rsid w:val="00EA0DD5"/>
    <w:rsid w:val="00EA2DB1"/>
    <w:rsid w:val="00EA349B"/>
    <w:rsid w:val="00EA36EE"/>
    <w:rsid w:val="00EA424D"/>
    <w:rsid w:val="00EA42A5"/>
    <w:rsid w:val="00EA5392"/>
    <w:rsid w:val="00EB0276"/>
    <w:rsid w:val="00EB25E7"/>
    <w:rsid w:val="00EB3EF2"/>
    <w:rsid w:val="00EB578B"/>
    <w:rsid w:val="00EB7672"/>
    <w:rsid w:val="00EB7BB5"/>
    <w:rsid w:val="00EB7EE2"/>
    <w:rsid w:val="00EC04D6"/>
    <w:rsid w:val="00EC24B0"/>
    <w:rsid w:val="00EC2E48"/>
    <w:rsid w:val="00EC4115"/>
    <w:rsid w:val="00EC50E3"/>
    <w:rsid w:val="00EC5E85"/>
    <w:rsid w:val="00EC6481"/>
    <w:rsid w:val="00ED050E"/>
    <w:rsid w:val="00ED065B"/>
    <w:rsid w:val="00ED156A"/>
    <w:rsid w:val="00ED286A"/>
    <w:rsid w:val="00ED31E1"/>
    <w:rsid w:val="00ED555A"/>
    <w:rsid w:val="00ED5B28"/>
    <w:rsid w:val="00ED70EF"/>
    <w:rsid w:val="00ED7BA5"/>
    <w:rsid w:val="00ED7E91"/>
    <w:rsid w:val="00EE1A08"/>
    <w:rsid w:val="00EE1DA4"/>
    <w:rsid w:val="00EE1EAC"/>
    <w:rsid w:val="00EE5D7C"/>
    <w:rsid w:val="00EE5FEF"/>
    <w:rsid w:val="00EE609A"/>
    <w:rsid w:val="00EF0571"/>
    <w:rsid w:val="00EF0F12"/>
    <w:rsid w:val="00EF130D"/>
    <w:rsid w:val="00EF13A7"/>
    <w:rsid w:val="00EF2A00"/>
    <w:rsid w:val="00EF2FB8"/>
    <w:rsid w:val="00EF3294"/>
    <w:rsid w:val="00EF3573"/>
    <w:rsid w:val="00EF3C20"/>
    <w:rsid w:val="00EF4B41"/>
    <w:rsid w:val="00EF7349"/>
    <w:rsid w:val="00F008C3"/>
    <w:rsid w:val="00F02E13"/>
    <w:rsid w:val="00F035FD"/>
    <w:rsid w:val="00F06363"/>
    <w:rsid w:val="00F0759D"/>
    <w:rsid w:val="00F07916"/>
    <w:rsid w:val="00F120B1"/>
    <w:rsid w:val="00F13F38"/>
    <w:rsid w:val="00F1406F"/>
    <w:rsid w:val="00F14A6D"/>
    <w:rsid w:val="00F153F4"/>
    <w:rsid w:val="00F2305E"/>
    <w:rsid w:val="00F235F2"/>
    <w:rsid w:val="00F23949"/>
    <w:rsid w:val="00F2408A"/>
    <w:rsid w:val="00F27168"/>
    <w:rsid w:val="00F303D5"/>
    <w:rsid w:val="00F305D9"/>
    <w:rsid w:val="00F322DC"/>
    <w:rsid w:val="00F32802"/>
    <w:rsid w:val="00F32910"/>
    <w:rsid w:val="00F334FD"/>
    <w:rsid w:val="00F33BE6"/>
    <w:rsid w:val="00F37A83"/>
    <w:rsid w:val="00F37C42"/>
    <w:rsid w:val="00F37CFE"/>
    <w:rsid w:val="00F41731"/>
    <w:rsid w:val="00F443C7"/>
    <w:rsid w:val="00F4471F"/>
    <w:rsid w:val="00F461D8"/>
    <w:rsid w:val="00F473B6"/>
    <w:rsid w:val="00F479E8"/>
    <w:rsid w:val="00F50D9D"/>
    <w:rsid w:val="00F51614"/>
    <w:rsid w:val="00F55C21"/>
    <w:rsid w:val="00F574A2"/>
    <w:rsid w:val="00F600A1"/>
    <w:rsid w:val="00F6081C"/>
    <w:rsid w:val="00F618C4"/>
    <w:rsid w:val="00F61B24"/>
    <w:rsid w:val="00F620C6"/>
    <w:rsid w:val="00F629DE"/>
    <w:rsid w:val="00F63D94"/>
    <w:rsid w:val="00F6547E"/>
    <w:rsid w:val="00F65BA0"/>
    <w:rsid w:val="00F65CB8"/>
    <w:rsid w:val="00F67351"/>
    <w:rsid w:val="00F677DD"/>
    <w:rsid w:val="00F704B7"/>
    <w:rsid w:val="00F70C17"/>
    <w:rsid w:val="00F70F87"/>
    <w:rsid w:val="00F7674A"/>
    <w:rsid w:val="00F767CC"/>
    <w:rsid w:val="00F777EE"/>
    <w:rsid w:val="00F81733"/>
    <w:rsid w:val="00F8233D"/>
    <w:rsid w:val="00F8248C"/>
    <w:rsid w:val="00F83601"/>
    <w:rsid w:val="00F837A0"/>
    <w:rsid w:val="00F85409"/>
    <w:rsid w:val="00F90255"/>
    <w:rsid w:val="00F919B0"/>
    <w:rsid w:val="00F91FCC"/>
    <w:rsid w:val="00F94027"/>
    <w:rsid w:val="00F95489"/>
    <w:rsid w:val="00FA04B0"/>
    <w:rsid w:val="00FA0D2F"/>
    <w:rsid w:val="00FA2814"/>
    <w:rsid w:val="00FA34D6"/>
    <w:rsid w:val="00FA4D1A"/>
    <w:rsid w:val="00FA4F7F"/>
    <w:rsid w:val="00FA78D0"/>
    <w:rsid w:val="00FB0FA0"/>
    <w:rsid w:val="00FB2BE1"/>
    <w:rsid w:val="00FB2D15"/>
    <w:rsid w:val="00FB3B3B"/>
    <w:rsid w:val="00FB4CD3"/>
    <w:rsid w:val="00FB5998"/>
    <w:rsid w:val="00FB76FF"/>
    <w:rsid w:val="00FC0158"/>
    <w:rsid w:val="00FC0E6F"/>
    <w:rsid w:val="00FC1735"/>
    <w:rsid w:val="00FC5006"/>
    <w:rsid w:val="00FC50B5"/>
    <w:rsid w:val="00FC58E1"/>
    <w:rsid w:val="00FC77E2"/>
    <w:rsid w:val="00FD3124"/>
    <w:rsid w:val="00FD35D0"/>
    <w:rsid w:val="00FD63EC"/>
    <w:rsid w:val="00FD7126"/>
    <w:rsid w:val="00FE2391"/>
    <w:rsid w:val="00FE2E0A"/>
    <w:rsid w:val="00FE5BDA"/>
    <w:rsid w:val="00FE6896"/>
    <w:rsid w:val="00FE6E60"/>
    <w:rsid w:val="00FE76CC"/>
    <w:rsid w:val="00FF09CB"/>
    <w:rsid w:val="00FF3CDD"/>
    <w:rsid w:val="00FF40D5"/>
    <w:rsid w:val="00FF4C5E"/>
    <w:rsid w:val="00FF5D4E"/>
    <w:rsid w:val="00FF656D"/>
    <w:rsid w:val="00FF6F5E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7B59DB46"/>
  <w15:docId w15:val="{F06281CA-5CAD-43EB-8949-20B563D8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74A2"/>
    <w:pPr>
      <w:widowControl w:val="0"/>
      <w:wordWrap w:val="0"/>
      <w:autoSpaceDE w:val="0"/>
      <w:autoSpaceDN w:val="0"/>
      <w:jc w:val="both"/>
    </w:pPr>
    <w:rPr>
      <w:rFonts w:ascii="Tahoma" w:eastAsia="굴림체" w:hAnsi="Tahoma"/>
      <w:kern w:val="2"/>
      <w:szCs w:val="24"/>
    </w:rPr>
  </w:style>
  <w:style w:type="paragraph" w:styleId="10">
    <w:name w:val="heading 1"/>
    <w:aliases w:val="h1"/>
    <w:basedOn w:val="a"/>
    <w:next w:val="a"/>
    <w:link w:val="1Char"/>
    <w:uiPriority w:val="9"/>
    <w:qFormat/>
    <w:rsid w:val="00F574A2"/>
    <w:pPr>
      <w:keepNext/>
      <w:outlineLvl w:val="0"/>
    </w:pPr>
    <w:rPr>
      <w:b/>
      <w:sz w:val="28"/>
      <w:szCs w:val="28"/>
    </w:rPr>
  </w:style>
  <w:style w:type="paragraph" w:styleId="2">
    <w:name w:val="heading 2"/>
    <w:aliases w:val="h2"/>
    <w:basedOn w:val="a"/>
    <w:next w:val="a"/>
    <w:link w:val="2Char"/>
    <w:qFormat/>
    <w:rsid w:val="00F574A2"/>
    <w:pPr>
      <w:keepNext/>
      <w:outlineLvl w:val="1"/>
    </w:pPr>
    <w:rPr>
      <w:b/>
      <w:sz w:val="24"/>
    </w:rPr>
  </w:style>
  <w:style w:type="paragraph" w:styleId="3">
    <w:name w:val="heading 3"/>
    <w:aliases w:val="h3"/>
    <w:basedOn w:val="a"/>
    <w:next w:val="a"/>
    <w:qFormat/>
    <w:rsid w:val="00F574A2"/>
    <w:pPr>
      <w:keepNext/>
      <w:ind w:leftChars="300" w:left="300" w:hangingChars="200" w:hanging="2000"/>
      <w:outlineLvl w:val="2"/>
    </w:pPr>
    <w:rPr>
      <w:b/>
    </w:rPr>
  </w:style>
  <w:style w:type="paragraph" w:styleId="4">
    <w:name w:val="heading 4"/>
    <w:aliases w:val="h4"/>
    <w:basedOn w:val="a"/>
    <w:next w:val="a"/>
    <w:qFormat/>
    <w:rsid w:val="00F574A2"/>
    <w:pPr>
      <w:keepNext/>
      <w:adjustRightInd w:val="0"/>
      <w:outlineLvl w:val="3"/>
    </w:pPr>
    <w:rPr>
      <w:rFonts w:ascii="가는각진제목체" w:eastAsia="가는각진제목체"/>
      <w:color w:val="000000"/>
      <w:sz w:val="24"/>
    </w:rPr>
  </w:style>
  <w:style w:type="paragraph" w:styleId="5">
    <w:name w:val="heading 5"/>
    <w:aliases w:val="h5"/>
    <w:basedOn w:val="a"/>
    <w:next w:val="a"/>
    <w:qFormat/>
    <w:rsid w:val="00F574A2"/>
    <w:pPr>
      <w:keepNext/>
      <w:autoSpaceDE/>
      <w:autoSpaceDN/>
      <w:adjustRightInd w:val="0"/>
      <w:spacing w:line="360" w:lineRule="atLeast"/>
      <w:textAlignment w:val="baseline"/>
      <w:outlineLvl w:val="4"/>
    </w:pPr>
    <w:rPr>
      <w:rFonts w:ascii="Times New Roman" w:hAnsi="Times New Roman"/>
      <w:kern w:val="0"/>
      <w:szCs w:val="20"/>
    </w:rPr>
  </w:style>
  <w:style w:type="paragraph" w:styleId="6">
    <w:name w:val="heading 6"/>
    <w:basedOn w:val="a"/>
    <w:next w:val="a"/>
    <w:qFormat/>
    <w:rsid w:val="00F574A2"/>
    <w:pPr>
      <w:keepNext/>
      <w:outlineLvl w:val="5"/>
    </w:pPr>
    <w:rPr>
      <w:rFonts w:ascii="바탕" w:eastAsia="바탕" w:hAnsi="Times New Roman"/>
      <w:b/>
      <w:bCs/>
      <w:sz w:val="16"/>
    </w:rPr>
  </w:style>
  <w:style w:type="paragraph" w:styleId="7">
    <w:name w:val="heading 7"/>
    <w:basedOn w:val="a"/>
    <w:next w:val="a"/>
    <w:qFormat/>
    <w:rsid w:val="00F574A2"/>
    <w:pPr>
      <w:keepNext/>
      <w:autoSpaceDE/>
      <w:autoSpaceDN/>
      <w:adjustRightInd w:val="0"/>
      <w:spacing w:line="360" w:lineRule="atLeast"/>
      <w:textAlignment w:val="baseline"/>
      <w:outlineLvl w:val="6"/>
    </w:pPr>
    <w:rPr>
      <w:rFonts w:ascii="Times New Roman" w:hAnsi="Bookman Old Style"/>
      <w:kern w:val="0"/>
      <w:szCs w:val="20"/>
    </w:rPr>
  </w:style>
  <w:style w:type="paragraph" w:styleId="8">
    <w:name w:val="heading 8"/>
    <w:aliases w:val="ft,figure title"/>
    <w:basedOn w:val="a"/>
    <w:next w:val="a"/>
    <w:qFormat/>
    <w:rsid w:val="00F574A2"/>
    <w:pPr>
      <w:keepNext/>
      <w:autoSpaceDE/>
      <w:autoSpaceDN/>
      <w:adjustRightInd w:val="0"/>
      <w:spacing w:line="360" w:lineRule="atLeast"/>
      <w:textAlignment w:val="baseline"/>
      <w:outlineLvl w:val="7"/>
    </w:pPr>
    <w:rPr>
      <w:rFonts w:ascii="Times New Roman" w:hAnsi="Bookman Old Style"/>
      <w:kern w:val="0"/>
      <w:szCs w:val="20"/>
    </w:rPr>
  </w:style>
  <w:style w:type="paragraph" w:styleId="9">
    <w:name w:val="heading 9"/>
    <w:aliases w:val="tt,HF,table title"/>
    <w:basedOn w:val="a"/>
    <w:next w:val="a"/>
    <w:qFormat/>
    <w:rsid w:val="00F574A2"/>
    <w:pPr>
      <w:autoSpaceDE/>
      <w:autoSpaceDN/>
      <w:adjustRightInd w:val="0"/>
      <w:spacing w:line="360" w:lineRule="atLeast"/>
      <w:textAlignment w:val="baseline"/>
      <w:outlineLvl w:val="8"/>
    </w:pPr>
    <w:rPr>
      <w:rFonts w:ascii="Times New Roman" w:hAnsi="Bookman Old Style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odd,header"/>
    <w:basedOn w:val="a"/>
    <w:link w:val="Char"/>
    <w:uiPriority w:val="99"/>
    <w:rsid w:val="00F574A2"/>
    <w:pPr>
      <w:tabs>
        <w:tab w:val="center" w:pos="4252"/>
        <w:tab w:val="right" w:pos="8504"/>
      </w:tabs>
      <w:snapToGrid w:val="0"/>
    </w:pPr>
    <w:rPr>
      <w:rFonts w:ascii="굴림체"/>
    </w:rPr>
  </w:style>
  <w:style w:type="paragraph" w:styleId="a4">
    <w:name w:val="footer"/>
    <w:aliases w:val="footer odd"/>
    <w:basedOn w:val="a"/>
    <w:link w:val="Char0"/>
    <w:uiPriority w:val="99"/>
    <w:rsid w:val="00F574A2"/>
    <w:pPr>
      <w:tabs>
        <w:tab w:val="center" w:pos="4252"/>
        <w:tab w:val="right" w:pos="8504"/>
      </w:tabs>
      <w:snapToGrid w:val="0"/>
    </w:pPr>
    <w:rPr>
      <w:rFonts w:ascii="굴림체"/>
    </w:rPr>
  </w:style>
  <w:style w:type="paragraph" w:styleId="a5">
    <w:name w:val="Plain Text"/>
    <w:basedOn w:val="a"/>
    <w:rsid w:val="00F574A2"/>
    <w:pPr>
      <w:autoSpaceDE/>
      <w:autoSpaceDN/>
    </w:pPr>
    <w:rPr>
      <w:rFonts w:ascii="바탕체" w:eastAsia="바탕체" w:hAnsi="Courier New"/>
      <w:szCs w:val="20"/>
    </w:rPr>
  </w:style>
  <w:style w:type="character" w:styleId="a6">
    <w:name w:val="Hyperlink"/>
    <w:uiPriority w:val="99"/>
    <w:rsid w:val="00F574A2"/>
    <w:rPr>
      <w:color w:val="0000FF"/>
      <w:u w:val="single"/>
    </w:rPr>
  </w:style>
  <w:style w:type="character" w:styleId="a7">
    <w:name w:val="FollowedHyperlink"/>
    <w:rsid w:val="00F574A2"/>
    <w:rPr>
      <w:color w:val="800080"/>
      <w:u w:val="single"/>
    </w:rPr>
  </w:style>
  <w:style w:type="character" w:styleId="a8">
    <w:name w:val="page number"/>
    <w:rsid w:val="00F574A2"/>
    <w:rPr>
      <w:rFonts w:ascii="Tahoma" w:eastAsia="굴림체" w:hAnsi="Tahoma"/>
      <w:b/>
      <w:sz w:val="24"/>
    </w:rPr>
  </w:style>
  <w:style w:type="paragraph" w:styleId="20">
    <w:name w:val="Body Text 2"/>
    <w:basedOn w:val="a"/>
    <w:rsid w:val="00F574A2"/>
    <w:pPr>
      <w:spacing w:line="300" w:lineRule="atLeast"/>
      <w:jc w:val="left"/>
    </w:pPr>
    <w:rPr>
      <w:rFonts w:ascii="Century Gothic" w:eastAsia="HY신명조" w:hAnsi="Century Gothic"/>
      <w:sz w:val="22"/>
    </w:rPr>
  </w:style>
  <w:style w:type="paragraph" w:styleId="a9">
    <w:name w:val="Date"/>
    <w:basedOn w:val="a"/>
    <w:next w:val="a"/>
    <w:rsid w:val="00F574A2"/>
    <w:rPr>
      <w:rFonts w:ascii="가는각진제목체" w:eastAsia="가는각진제목체" w:hAnsi="Times New Roman"/>
    </w:rPr>
  </w:style>
  <w:style w:type="paragraph" w:styleId="aa">
    <w:name w:val="Normal Indent"/>
    <w:basedOn w:val="a"/>
    <w:rsid w:val="00F574A2"/>
    <w:pPr>
      <w:autoSpaceDE/>
      <w:autoSpaceDN/>
      <w:ind w:left="851"/>
    </w:pPr>
    <w:rPr>
      <w:rFonts w:ascii="Arial" w:hAnsi="Arial"/>
      <w:szCs w:val="20"/>
    </w:rPr>
  </w:style>
  <w:style w:type="paragraph" w:styleId="ab">
    <w:name w:val="Body Text"/>
    <w:basedOn w:val="a"/>
    <w:rsid w:val="00F574A2"/>
    <w:pPr>
      <w:adjustRightInd w:val="0"/>
      <w:jc w:val="center"/>
    </w:pPr>
    <w:rPr>
      <w:rFonts w:eastAsia="가는각진제목체"/>
      <w:color w:val="000000"/>
    </w:rPr>
  </w:style>
  <w:style w:type="paragraph" w:styleId="30">
    <w:name w:val="Body Text 3"/>
    <w:basedOn w:val="a"/>
    <w:rsid w:val="00F574A2"/>
    <w:pPr>
      <w:adjustRightInd w:val="0"/>
    </w:pPr>
    <w:rPr>
      <w:rFonts w:eastAsia="휴먼세고딕"/>
      <w:b/>
      <w:color w:val="000000"/>
      <w:szCs w:val="18"/>
    </w:rPr>
  </w:style>
  <w:style w:type="paragraph" w:customStyle="1" w:styleId="11">
    <w:name w:val="스타일1"/>
    <w:basedOn w:val="a"/>
    <w:rsid w:val="00F574A2"/>
    <w:pPr>
      <w:tabs>
        <w:tab w:val="num" w:pos="800"/>
      </w:tabs>
      <w:ind w:left="800" w:hanging="400"/>
      <w:jc w:val="left"/>
    </w:pPr>
    <w:rPr>
      <w:rFonts w:ascii="굴림체" w:hAnsi="굴림체"/>
    </w:rPr>
  </w:style>
  <w:style w:type="paragraph" w:customStyle="1" w:styleId="12">
    <w:name w:val="소스1"/>
    <w:basedOn w:val="11"/>
    <w:rsid w:val="00F574A2"/>
    <w:rPr>
      <w:rFonts w:ascii="Comic Sans MS" w:hAnsi="Comic Sans MS"/>
    </w:rPr>
  </w:style>
  <w:style w:type="paragraph" w:customStyle="1" w:styleId="21">
    <w:name w:val="스타일2"/>
    <w:basedOn w:val="11"/>
    <w:rsid w:val="00F574A2"/>
    <w:pPr>
      <w:tabs>
        <w:tab w:val="clear" w:pos="800"/>
        <w:tab w:val="num" w:pos="1354"/>
      </w:tabs>
      <w:ind w:left="994" w:firstLine="0"/>
      <w:outlineLvl w:val="1"/>
    </w:pPr>
    <w:rPr>
      <w:sz w:val="22"/>
    </w:rPr>
  </w:style>
  <w:style w:type="paragraph" w:customStyle="1" w:styleId="31">
    <w:name w:val="스타일3"/>
    <w:basedOn w:val="21"/>
    <w:rsid w:val="00F574A2"/>
    <w:pPr>
      <w:tabs>
        <w:tab w:val="clear" w:pos="1354"/>
        <w:tab w:val="num" w:pos="425"/>
        <w:tab w:val="num" w:pos="1512"/>
      </w:tabs>
      <w:ind w:left="425" w:hanging="425"/>
    </w:pPr>
    <w:rPr>
      <w:sz w:val="20"/>
    </w:rPr>
  </w:style>
  <w:style w:type="paragraph" w:customStyle="1" w:styleId="13">
    <w:name w:val="주석1"/>
    <w:basedOn w:val="a"/>
    <w:rsid w:val="00F574A2"/>
    <w:pPr>
      <w:tabs>
        <w:tab w:val="num" w:pos="360"/>
      </w:tabs>
      <w:jc w:val="left"/>
    </w:pPr>
    <w:rPr>
      <w:rFonts w:ascii="HY엽서L" w:eastAsia="HY엽서L" w:hAnsi="Times New Roman"/>
      <w:color w:val="0000FF"/>
      <w:sz w:val="24"/>
    </w:rPr>
  </w:style>
  <w:style w:type="paragraph" w:customStyle="1" w:styleId="22">
    <w:name w:val="본문2"/>
    <w:basedOn w:val="11"/>
    <w:rsid w:val="00F574A2"/>
    <w:pPr>
      <w:tabs>
        <w:tab w:val="clear" w:pos="800"/>
      </w:tabs>
      <w:ind w:left="794" w:firstLine="0"/>
    </w:pPr>
  </w:style>
  <w:style w:type="paragraph" w:customStyle="1" w:styleId="40">
    <w:name w:val="스타일4"/>
    <w:basedOn w:val="11"/>
    <w:rsid w:val="00F574A2"/>
  </w:style>
  <w:style w:type="paragraph" w:customStyle="1" w:styleId="14">
    <w:name w:val="목록1"/>
    <w:basedOn w:val="22"/>
    <w:rsid w:val="00F574A2"/>
    <w:pPr>
      <w:tabs>
        <w:tab w:val="num" w:pos="900"/>
      </w:tabs>
      <w:ind w:leftChars="100" w:left="100"/>
    </w:pPr>
    <w:rPr>
      <w:rFonts w:hAnsi="Times New Roman"/>
    </w:rPr>
  </w:style>
  <w:style w:type="paragraph" w:customStyle="1" w:styleId="15">
    <w:name w:val="본문1"/>
    <w:basedOn w:val="22"/>
    <w:rsid w:val="00F574A2"/>
    <w:pPr>
      <w:ind w:left="397"/>
    </w:pPr>
  </w:style>
  <w:style w:type="paragraph" w:customStyle="1" w:styleId="23">
    <w:name w:val="주석2"/>
    <w:basedOn w:val="13"/>
    <w:rsid w:val="00F574A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6E6E6"/>
      <w:spacing w:beforeLines="50"/>
      <w:ind w:leftChars="200" w:left="200"/>
    </w:pPr>
  </w:style>
  <w:style w:type="paragraph" w:customStyle="1" w:styleId="ac">
    <w:name w:val="그림제목"/>
    <w:basedOn w:val="11"/>
    <w:rsid w:val="00F574A2"/>
    <w:pPr>
      <w:tabs>
        <w:tab w:val="clear" w:pos="800"/>
      </w:tabs>
      <w:ind w:left="403" w:firstLine="0"/>
      <w:jc w:val="center"/>
    </w:pPr>
    <w:rPr>
      <w:rFonts w:ascii="HY견고딕" w:eastAsia="HY견고딕"/>
    </w:rPr>
  </w:style>
  <w:style w:type="paragraph" w:customStyle="1" w:styleId="ad">
    <w:name w:val="표글자"/>
    <w:basedOn w:val="11"/>
    <w:rsid w:val="00F574A2"/>
    <w:pPr>
      <w:tabs>
        <w:tab w:val="clear" w:pos="800"/>
      </w:tabs>
      <w:ind w:left="0" w:firstLine="0"/>
    </w:pPr>
    <w:rPr>
      <w:rFonts w:ascii="Lucida Console" w:hAnsi="Lucida Console"/>
    </w:rPr>
  </w:style>
  <w:style w:type="paragraph" w:styleId="ae">
    <w:name w:val="caption"/>
    <w:basedOn w:val="a"/>
    <w:next w:val="a"/>
    <w:qFormat/>
    <w:rsid w:val="00F574A2"/>
    <w:pPr>
      <w:spacing w:before="120" w:after="240"/>
      <w:jc w:val="center"/>
    </w:pPr>
    <w:rPr>
      <w:rFonts w:ascii="굴림" w:eastAsia="굴림" w:hAnsi="Times New Roman"/>
      <w:b/>
      <w:bCs/>
      <w:szCs w:val="20"/>
    </w:rPr>
  </w:style>
  <w:style w:type="paragraph" w:customStyle="1" w:styleId="16">
    <w:name w:val="도표1"/>
    <w:rsid w:val="00F574A2"/>
    <w:pPr>
      <w:jc w:val="center"/>
    </w:pPr>
    <w:rPr>
      <w:rFonts w:ascii="새굴림" w:eastAsia="새굴림"/>
    </w:rPr>
  </w:style>
  <w:style w:type="paragraph" w:styleId="24">
    <w:name w:val="List Number 2"/>
    <w:basedOn w:val="a"/>
    <w:rsid w:val="00F574A2"/>
    <w:pPr>
      <w:widowControl/>
      <w:overflowPunct w:val="0"/>
      <w:adjustRightInd w:val="0"/>
      <w:spacing w:after="240" w:line="240" w:lineRule="atLeast"/>
      <w:ind w:left="360"/>
      <w:textAlignment w:val="baseline"/>
    </w:pPr>
    <w:rPr>
      <w:rFonts w:ascii="Arial" w:eastAsia="돋움체" w:hAnsi="Arial"/>
      <w:spacing w:val="-5"/>
      <w:kern w:val="0"/>
      <w:szCs w:val="20"/>
    </w:rPr>
  </w:style>
  <w:style w:type="paragraph" w:styleId="af">
    <w:name w:val="List Number"/>
    <w:basedOn w:val="a"/>
    <w:rsid w:val="00F574A2"/>
    <w:pPr>
      <w:widowControl/>
      <w:overflowPunct w:val="0"/>
      <w:adjustRightInd w:val="0"/>
      <w:spacing w:after="240" w:line="240" w:lineRule="atLeast"/>
      <w:ind w:left="1440" w:hanging="360"/>
      <w:textAlignment w:val="baseline"/>
    </w:pPr>
    <w:rPr>
      <w:rFonts w:ascii="Arial" w:eastAsia="돋움체" w:hAnsi="Arial"/>
      <w:spacing w:val="-5"/>
      <w:kern w:val="0"/>
      <w:szCs w:val="20"/>
    </w:rPr>
  </w:style>
  <w:style w:type="paragraph" w:customStyle="1" w:styleId="TOCBase">
    <w:name w:val="TOC Base"/>
    <w:basedOn w:val="a"/>
    <w:rsid w:val="00F574A2"/>
    <w:pPr>
      <w:widowControl/>
      <w:tabs>
        <w:tab w:val="right" w:leader="dot" w:pos="6480"/>
      </w:tabs>
      <w:overflowPunct w:val="0"/>
      <w:adjustRightInd w:val="0"/>
      <w:spacing w:after="240" w:line="240" w:lineRule="atLeast"/>
      <w:jc w:val="left"/>
      <w:textAlignment w:val="baseline"/>
    </w:pPr>
    <w:rPr>
      <w:rFonts w:ascii="Arial" w:eastAsia="돋움체" w:hAnsi="Arial"/>
      <w:spacing w:val="-5"/>
      <w:kern w:val="0"/>
      <w:szCs w:val="20"/>
    </w:rPr>
  </w:style>
  <w:style w:type="paragraph" w:styleId="17">
    <w:name w:val="toc 1"/>
    <w:basedOn w:val="a"/>
    <w:next w:val="a"/>
    <w:autoRedefine/>
    <w:uiPriority w:val="39"/>
    <w:rsid w:val="006E631B"/>
    <w:pPr>
      <w:tabs>
        <w:tab w:val="left" w:pos="400"/>
        <w:tab w:val="right" w:leader="dot" w:pos="8726"/>
      </w:tabs>
      <w:spacing w:before="120" w:after="120"/>
      <w:jc w:val="left"/>
    </w:pPr>
    <w:rPr>
      <w:rFonts w:ascii="굴림" w:eastAsia="굴림" w:hAnsi="굴림"/>
      <w:b/>
      <w:bCs/>
      <w:caps/>
      <w:noProof/>
    </w:rPr>
  </w:style>
  <w:style w:type="paragraph" w:styleId="25">
    <w:name w:val="toc 2"/>
    <w:basedOn w:val="a"/>
    <w:next w:val="a"/>
    <w:autoRedefine/>
    <w:uiPriority w:val="39"/>
    <w:rsid w:val="006348CB"/>
    <w:pPr>
      <w:tabs>
        <w:tab w:val="left" w:pos="1000"/>
        <w:tab w:val="right" w:leader="dot" w:pos="8726"/>
      </w:tabs>
      <w:spacing w:line="300" w:lineRule="atLeast"/>
      <w:ind w:left="200"/>
      <w:textAlignment w:val="baseline"/>
    </w:pPr>
    <w:rPr>
      <w:rFonts w:ascii="굴림체" w:hAnsi="굴림체"/>
      <w:bCs/>
      <w:noProof/>
      <w:sz w:val="18"/>
      <w:szCs w:val="18"/>
    </w:rPr>
  </w:style>
  <w:style w:type="paragraph" w:styleId="32">
    <w:name w:val="toc 3"/>
    <w:basedOn w:val="a"/>
    <w:next w:val="a"/>
    <w:autoRedefine/>
    <w:uiPriority w:val="39"/>
    <w:rsid w:val="00F574A2"/>
    <w:pPr>
      <w:tabs>
        <w:tab w:val="left" w:pos="1200"/>
        <w:tab w:val="right" w:leader="dot" w:pos="8726"/>
      </w:tabs>
      <w:ind w:left="400"/>
      <w:jc w:val="left"/>
    </w:pPr>
    <w:rPr>
      <w:rFonts w:ascii="Times New Roman" w:hAnsi="Times New Roman"/>
      <w:noProof/>
      <w:szCs w:val="20"/>
    </w:rPr>
  </w:style>
  <w:style w:type="paragraph" w:styleId="41">
    <w:name w:val="toc 4"/>
    <w:basedOn w:val="a"/>
    <w:next w:val="a"/>
    <w:autoRedefine/>
    <w:uiPriority w:val="39"/>
    <w:rsid w:val="00F574A2"/>
    <w:pPr>
      <w:ind w:left="600"/>
      <w:jc w:val="left"/>
    </w:pPr>
    <w:rPr>
      <w:rFonts w:ascii="Times New Roman" w:hAnsi="Times New Roman"/>
      <w:szCs w:val="21"/>
    </w:rPr>
  </w:style>
  <w:style w:type="paragraph" w:styleId="50">
    <w:name w:val="toc 5"/>
    <w:basedOn w:val="a"/>
    <w:next w:val="a"/>
    <w:autoRedefine/>
    <w:uiPriority w:val="39"/>
    <w:rsid w:val="00F574A2"/>
    <w:pPr>
      <w:ind w:left="800"/>
      <w:jc w:val="left"/>
    </w:pPr>
    <w:rPr>
      <w:rFonts w:ascii="Times New Roman" w:hAnsi="Times New Roman"/>
      <w:szCs w:val="21"/>
    </w:rPr>
  </w:style>
  <w:style w:type="paragraph" w:styleId="60">
    <w:name w:val="toc 6"/>
    <w:basedOn w:val="a"/>
    <w:next w:val="a"/>
    <w:autoRedefine/>
    <w:uiPriority w:val="39"/>
    <w:rsid w:val="00F574A2"/>
    <w:pPr>
      <w:ind w:left="1000"/>
      <w:jc w:val="left"/>
    </w:pPr>
    <w:rPr>
      <w:rFonts w:ascii="Times New Roman" w:hAnsi="Times New Roman"/>
      <w:szCs w:val="21"/>
    </w:rPr>
  </w:style>
  <w:style w:type="paragraph" w:styleId="70">
    <w:name w:val="toc 7"/>
    <w:basedOn w:val="a"/>
    <w:next w:val="a"/>
    <w:autoRedefine/>
    <w:uiPriority w:val="39"/>
    <w:rsid w:val="00F574A2"/>
    <w:pPr>
      <w:ind w:left="1200"/>
      <w:jc w:val="left"/>
    </w:pPr>
    <w:rPr>
      <w:rFonts w:ascii="Times New Roman" w:hAnsi="Times New Roman"/>
      <w:szCs w:val="21"/>
    </w:rPr>
  </w:style>
  <w:style w:type="paragraph" w:styleId="80">
    <w:name w:val="toc 8"/>
    <w:basedOn w:val="a"/>
    <w:next w:val="a"/>
    <w:autoRedefine/>
    <w:uiPriority w:val="39"/>
    <w:rsid w:val="00F574A2"/>
    <w:pPr>
      <w:ind w:left="1400"/>
      <w:jc w:val="left"/>
    </w:pPr>
    <w:rPr>
      <w:rFonts w:ascii="Times New Roman" w:hAnsi="Times New Roman"/>
      <w:szCs w:val="21"/>
    </w:rPr>
  </w:style>
  <w:style w:type="paragraph" w:styleId="90">
    <w:name w:val="toc 9"/>
    <w:basedOn w:val="a"/>
    <w:next w:val="a"/>
    <w:autoRedefine/>
    <w:uiPriority w:val="39"/>
    <w:rsid w:val="00F574A2"/>
    <w:pPr>
      <w:ind w:left="1600"/>
      <w:jc w:val="left"/>
    </w:pPr>
    <w:rPr>
      <w:rFonts w:ascii="Times New Roman" w:hAnsi="Times New Roman"/>
      <w:szCs w:val="21"/>
    </w:rPr>
  </w:style>
  <w:style w:type="paragraph" w:styleId="af0">
    <w:name w:val="table of figures"/>
    <w:basedOn w:val="a"/>
    <w:next w:val="a"/>
    <w:semiHidden/>
    <w:rsid w:val="00F574A2"/>
    <w:pPr>
      <w:ind w:leftChars="400" w:left="850" w:hangingChars="200" w:hanging="425"/>
    </w:pPr>
  </w:style>
  <w:style w:type="paragraph" w:styleId="18">
    <w:name w:val="index 1"/>
    <w:basedOn w:val="a"/>
    <w:next w:val="a"/>
    <w:autoRedefine/>
    <w:semiHidden/>
    <w:rsid w:val="00F574A2"/>
    <w:pPr>
      <w:ind w:leftChars="200" w:left="200" w:hangingChars="200" w:hanging="2000"/>
    </w:pPr>
  </w:style>
  <w:style w:type="paragraph" w:styleId="26">
    <w:name w:val="index 2"/>
    <w:basedOn w:val="a"/>
    <w:next w:val="a"/>
    <w:autoRedefine/>
    <w:semiHidden/>
    <w:rsid w:val="00F574A2"/>
    <w:pPr>
      <w:ind w:leftChars="400" w:left="400" w:hangingChars="200" w:hanging="2000"/>
    </w:pPr>
  </w:style>
  <w:style w:type="paragraph" w:styleId="33">
    <w:name w:val="index 3"/>
    <w:basedOn w:val="a"/>
    <w:next w:val="a"/>
    <w:autoRedefine/>
    <w:semiHidden/>
    <w:rsid w:val="00F574A2"/>
    <w:pPr>
      <w:ind w:leftChars="600" w:left="600" w:hangingChars="200" w:hanging="2000"/>
    </w:pPr>
  </w:style>
  <w:style w:type="paragraph" w:styleId="42">
    <w:name w:val="index 4"/>
    <w:basedOn w:val="a"/>
    <w:next w:val="a"/>
    <w:autoRedefine/>
    <w:semiHidden/>
    <w:rsid w:val="00F574A2"/>
    <w:pPr>
      <w:ind w:leftChars="800" w:left="800" w:hangingChars="200" w:hanging="2000"/>
    </w:pPr>
  </w:style>
  <w:style w:type="paragraph" w:styleId="51">
    <w:name w:val="index 5"/>
    <w:basedOn w:val="a"/>
    <w:next w:val="a"/>
    <w:autoRedefine/>
    <w:semiHidden/>
    <w:rsid w:val="00F574A2"/>
    <w:pPr>
      <w:ind w:leftChars="1000" w:left="1000" w:hangingChars="200" w:hanging="2000"/>
    </w:pPr>
  </w:style>
  <w:style w:type="paragraph" w:styleId="61">
    <w:name w:val="index 6"/>
    <w:basedOn w:val="a"/>
    <w:next w:val="a"/>
    <w:autoRedefine/>
    <w:semiHidden/>
    <w:rsid w:val="00F574A2"/>
    <w:pPr>
      <w:ind w:leftChars="1200" w:left="1200" w:hangingChars="200" w:hanging="2000"/>
    </w:pPr>
  </w:style>
  <w:style w:type="paragraph" w:styleId="71">
    <w:name w:val="index 7"/>
    <w:basedOn w:val="a"/>
    <w:next w:val="a"/>
    <w:autoRedefine/>
    <w:semiHidden/>
    <w:rsid w:val="00F574A2"/>
    <w:pPr>
      <w:ind w:leftChars="1400" w:left="1400" w:hangingChars="200" w:hanging="2000"/>
    </w:pPr>
  </w:style>
  <w:style w:type="paragraph" w:styleId="81">
    <w:name w:val="index 8"/>
    <w:basedOn w:val="a"/>
    <w:next w:val="a"/>
    <w:autoRedefine/>
    <w:semiHidden/>
    <w:rsid w:val="00F574A2"/>
    <w:pPr>
      <w:ind w:leftChars="1600" w:left="1600" w:hangingChars="200" w:hanging="2000"/>
    </w:pPr>
  </w:style>
  <w:style w:type="paragraph" w:styleId="91">
    <w:name w:val="index 9"/>
    <w:basedOn w:val="a"/>
    <w:next w:val="a"/>
    <w:autoRedefine/>
    <w:semiHidden/>
    <w:rsid w:val="00F574A2"/>
    <w:pPr>
      <w:ind w:leftChars="1800" w:left="1800" w:hangingChars="200" w:hanging="2000"/>
    </w:pPr>
  </w:style>
  <w:style w:type="paragraph" w:styleId="af1">
    <w:name w:val="index heading"/>
    <w:basedOn w:val="a"/>
    <w:next w:val="18"/>
    <w:semiHidden/>
    <w:rsid w:val="00F574A2"/>
  </w:style>
  <w:style w:type="paragraph" w:styleId="HTML">
    <w:name w:val="HTML Preformatted"/>
    <w:basedOn w:val="a"/>
    <w:rsid w:val="00F574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" w:eastAsia="Arial Unicode MS" w:hAnsi="Courier" w:cs="Arial Unicode MS"/>
      <w:color w:val="666666"/>
      <w:kern w:val="0"/>
      <w:szCs w:val="20"/>
    </w:rPr>
  </w:style>
  <w:style w:type="paragraph" w:customStyle="1" w:styleId="Normalshort">
    <w:name w:val="Normal short"/>
    <w:aliases w:val="s,ns"/>
    <w:basedOn w:val="a"/>
    <w:rsid w:val="00F574A2"/>
    <w:pPr>
      <w:keepNext/>
      <w:widowControl/>
      <w:overflowPunct w:val="0"/>
      <w:adjustRightInd w:val="0"/>
      <w:spacing w:after="160"/>
      <w:ind w:left="1440"/>
      <w:textAlignment w:val="baseline"/>
    </w:pPr>
    <w:rPr>
      <w:rFonts w:ascii="Times" w:eastAsia="바탕체" w:hAnsi="Times"/>
      <w:kern w:val="0"/>
      <w:szCs w:val="20"/>
    </w:rPr>
  </w:style>
  <w:style w:type="paragraph" w:customStyle="1" w:styleId="table">
    <w:name w:val="table"/>
    <w:aliases w:val="t,table left,tl,Table"/>
    <w:basedOn w:val="a"/>
    <w:rsid w:val="00F574A2"/>
    <w:pPr>
      <w:keepNext/>
      <w:widowControl/>
      <w:overflowPunct w:val="0"/>
      <w:adjustRightInd w:val="0"/>
      <w:spacing w:before="40" w:after="40"/>
      <w:ind w:left="40" w:right="40"/>
      <w:jc w:val="left"/>
      <w:textAlignment w:val="baseline"/>
    </w:pPr>
    <w:rPr>
      <w:rFonts w:ascii="Helvetica" w:eastAsia="돋움체" w:hAnsi="Helvetica"/>
      <w:kern w:val="0"/>
      <w:sz w:val="18"/>
      <w:szCs w:val="20"/>
    </w:rPr>
  </w:style>
  <w:style w:type="paragraph" w:customStyle="1" w:styleId="tablecenter">
    <w:name w:val="table center"/>
    <w:aliases w:val="tc"/>
    <w:basedOn w:val="a"/>
    <w:rsid w:val="00F574A2"/>
    <w:pPr>
      <w:keepNext/>
      <w:widowControl/>
      <w:overflowPunct w:val="0"/>
      <w:adjustRightInd w:val="0"/>
      <w:spacing w:before="40" w:after="40"/>
      <w:jc w:val="center"/>
      <w:textAlignment w:val="baseline"/>
    </w:pPr>
    <w:rPr>
      <w:rFonts w:ascii="Helvetica" w:eastAsia="돋움체" w:hAnsi="Helvetica"/>
      <w:kern w:val="0"/>
      <w:sz w:val="18"/>
      <w:szCs w:val="20"/>
    </w:rPr>
  </w:style>
  <w:style w:type="paragraph" w:customStyle="1" w:styleId="tableheader">
    <w:name w:val="table header"/>
    <w:aliases w:val="th,th center,thc,table header center"/>
    <w:basedOn w:val="a"/>
    <w:rsid w:val="00F574A2"/>
    <w:pPr>
      <w:keepNext/>
      <w:widowControl/>
      <w:overflowPunct w:val="0"/>
      <w:adjustRightInd w:val="0"/>
      <w:spacing w:before="60" w:after="60"/>
      <w:jc w:val="center"/>
      <w:textAlignment w:val="baseline"/>
    </w:pPr>
    <w:rPr>
      <w:rFonts w:ascii="Helvetica" w:eastAsia="돋움체" w:hAnsi="Helvetica"/>
      <w:b/>
      <w:kern w:val="0"/>
      <w:szCs w:val="20"/>
    </w:rPr>
  </w:style>
  <w:style w:type="paragraph" w:customStyle="1" w:styleId="af2">
    <w:name w:val="표제목"/>
    <w:basedOn w:val="a"/>
    <w:next w:val="a"/>
    <w:rsid w:val="00F574A2"/>
    <w:pPr>
      <w:autoSpaceDE/>
      <w:autoSpaceDN/>
      <w:adjustRightInd w:val="0"/>
      <w:spacing w:before="120" w:after="120" w:line="360" w:lineRule="atLeast"/>
      <w:jc w:val="center"/>
      <w:textAlignment w:val="center"/>
    </w:pPr>
    <w:rPr>
      <w:rFonts w:ascii="Arial" w:eastAsia="돋움체" w:hAnsi="Arial"/>
      <w:kern w:val="0"/>
      <w:szCs w:val="20"/>
    </w:rPr>
  </w:style>
  <w:style w:type="paragraph" w:styleId="af3">
    <w:name w:val="Title"/>
    <w:basedOn w:val="a"/>
    <w:qFormat/>
    <w:rsid w:val="00F574A2"/>
    <w:pPr>
      <w:widowControl/>
      <w:wordWrap/>
      <w:autoSpaceDE/>
      <w:autoSpaceDN/>
      <w:jc w:val="center"/>
    </w:pPr>
    <w:rPr>
      <w:rFonts w:ascii="바탕" w:eastAsia="굴림" w:hAnsi="Times New Roman"/>
      <w:b/>
      <w:bCs/>
      <w:sz w:val="18"/>
      <w:szCs w:val="18"/>
    </w:rPr>
  </w:style>
  <w:style w:type="paragraph" w:customStyle="1" w:styleId="CellBody">
    <w:name w:val="CellBody"/>
    <w:rsid w:val="00F574A2"/>
    <w:pPr>
      <w:spacing w:before="40" w:after="40" w:line="240" w:lineRule="atLeast"/>
    </w:pPr>
    <w:rPr>
      <w:rFonts w:ascii="Times" w:hAnsi="Times"/>
      <w:color w:val="000000"/>
      <w:lang w:eastAsia="en-US"/>
    </w:rPr>
  </w:style>
  <w:style w:type="paragraph" w:customStyle="1" w:styleId="CellBodyCntr">
    <w:name w:val="CellBodyCntr"/>
    <w:rsid w:val="00F574A2"/>
    <w:pPr>
      <w:spacing w:before="40" w:after="40" w:line="240" w:lineRule="atLeast"/>
      <w:jc w:val="center"/>
    </w:pPr>
    <w:rPr>
      <w:rFonts w:ascii="Times" w:hAnsi="Times"/>
      <w:color w:val="000000"/>
      <w:lang w:eastAsia="en-US"/>
    </w:rPr>
  </w:style>
  <w:style w:type="paragraph" w:customStyle="1" w:styleId="CellHeading">
    <w:name w:val="CellHeading"/>
    <w:rsid w:val="00F574A2"/>
    <w:pPr>
      <w:keepNext/>
      <w:spacing w:before="40" w:after="40" w:line="220" w:lineRule="atLeast"/>
      <w:jc w:val="center"/>
    </w:pPr>
    <w:rPr>
      <w:rFonts w:ascii="Helvetica" w:hAnsi="Helvetica"/>
      <w:b/>
      <w:color w:val="000000"/>
      <w:sz w:val="18"/>
      <w:lang w:eastAsia="en-US"/>
    </w:rPr>
  </w:style>
  <w:style w:type="paragraph" w:customStyle="1" w:styleId="RevisionHistory">
    <w:name w:val="Revision History"/>
    <w:rsid w:val="00F574A2"/>
    <w:pPr>
      <w:widowControl w:val="0"/>
      <w:spacing w:before="300"/>
    </w:pPr>
    <w:rPr>
      <w:rFonts w:ascii="Helvetica" w:hAnsi="Helvetica"/>
      <w:b/>
      <w:color w:val="000000"/>
      <w:lang w:eastAsia="en-US"/>
    </w:rPr>
  </w:style>
  <w:style w:type="paragraph" w:customStyle="1" w:styleId="43">
    <w:name w:val="본문4"/>
    <w:basedOn w:val="30"/>
    <w:rsid w:val="00F574A2"/>
    <w:rPr>
      <w:rFonts w:ascii="돋움" w:eastAsia="돋움" w:hAnsi="돋움"/>
      <w:sz w:val="22"/>
    </w:rPr>
  </w:style>
  <w:style w:type="paragraph" w:styleId="af4">
    <w:name w:val="Document Map"/>
    <w:basedOn w:val="a"/>
    <w:semiHidden/>
    <w:rsid w:val="00F574A2"/>
    <w:pPr>
      <w:shd w:val="clear" w:color="auto" w:fill="000080"/>
    </w:pPr>
    <w:rPr>
      <w:rFonts w:ascii="Arial" w:eastAsia="돋움" w:hAnsi="Arial"/>
    </w:rPr>
  </w:style>
  <w:style w:type="paragraph" w:styleId="af5">
    <w:name w:val="Body Text Indent"/>
    <w:basedOn w:val="a"/>
    <w:rsid w:val="00F574A2"/>
    <w:pPr>
      <w:ind w:leftChars="180" w:left="360"/>
    </w:pPr>
    <w:rPr>
      <w:rFonts w:ascii="굴림체" w:hAnsi="굴림체"/>
      <w:szCs w:val="20"/>
    </w:rPr>
  </w:style>
  <w:style w:type="paragraph" w:styleId="27">
    <w:name w:val="Body Text Indent 2"/>
    <w:basedOn w:val="a"/>
    <w:rsid w:val="00F574A2"/>
    <w:pPr>
      <w:ind w:leftChars="400" w:left="800"/>
    </w:pPr>
    <w:rPr>
      <w:rFonts w:ascii="굴림체" w:hAnsi="굴림체"/>
      <w:szCs w:val="20"/>
    </w:rPr>
  </w:style>
  <w:style w:type="paragraph" w:styleId="34">
    <w:name w:val="Body Text Indent 3"/>
    <w:basedOn w:val="a"/>
    <w:rsid w:val="00F574A2"/>
    <w:pPr>
      <w:ind w:leftChars="400" w:left="800"/>
    </w:pPr>
    <w:rPr>
      <w:rFonts w:ascii="굴림체" w:hAnsi="굴림체"/>
      <w:sz w:val="18"/>
      <w:szCs w:val="18"/>
    </w:rPr>
  </w:style>
  <w:style w:type="paragraph" w:customStyle="1" w:styleId="82">
    <w:name w:val="8짧은단락"/>
    <w:basedOn w:val="a"/>
    <w:autoRedefine/>
    <w:rsid w:val="00235F8B"/>
    <w:pPr>
      <w:spacing w:line="200" w:lineRule="exact"/>
    </w:pPr>
    <w:rPr>
      <w:rFonts w:ascii="굴림체" w:hAnsi="Times New Roman"/>
      <w:sz w:val="16"/>
    </w:rPr>
  </w:style>
  <w:style w:type="table" w:styleId="af6">
    <w:name w:val="Table Grid"/>
    <w:basedOn w:val="a1"/>
    <w:rsid w:val="00F65CB8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aliases w:val="h2 Char"/>
    <w:link w:val="2"/>
    <w:rsid w:val="003377D4"/>
    <w:rPr>
      <w:rFonts w:ascii="Tahoma" w:eastAsia="굴림체" w:hAnsi="Tahoma"/>
      <w:b/>
      <w:kern w:val="2"/>
      <w:sz w:val="24"/>
      <w:szCs w:val="24"/>
      <w:lang w:val="en-US" w:eastAsia="ko-KR" w:bidi="ar-SA"/>
    </w:rPr>
  </w:style>
  <w:style w:type="character" w:customStyle="1" w:styleId="Char0">
    <w:name w:val="바닥글 Char"/>
    <w:aliases w:val="footer odd Char"/>
    <w:link w:val="a4"/>
    <w:uiPriority w:val="99"/>
    <w:rsid w:val="00444F50"/>
    <w:rPr>
      <w:rFonts w:ascii="굴림체" w:eastAsia="굴림체" w:hAnsi="Tahoma"/>
      <w:kern w:val="2"/>
      <w:szCs w:val="24"/>
    </w:rPr>
  </w:style>
  <w:style w:type="paragraph" w:customStyle="1" w:styleId="BD25AFE0907141F3A5CE809C72BA63AE">
    <w:name w:val="BD25AFE0907141F3A5CE809C72BA63AE"/>
    <w:rsid w:val="00B272F4"/>
    <w:pPr>
      <w:spacing w:after="200" w:line="276" w:lineRule="auto"/>
    </w:pPr>
    <w:rPr>
      <w:rFonts w:ascii="맑은 고딕" w:eastAsia="맑은 고딕" w:hAnsi="맑은 고딕"/>
      <w:sz w:val="22"/>
      <w:szCs w:val="22"/>
      <w:lang w:eastAsia="en-US"/>
    </w:rPr>
  </w:style>
  <w:style w:type="paragraph" w:styleId="af7">
    <w:name w:val="No Spacing"/>
    <w:link w:val="Char1"/>
    <w:uiPriority w:val="1"/>
    <w:qFormat/>
    <w:rsid w:val="00B272F4"/>
    <w:rPr>
      <w:rFonts w:ascii="맑은 고딕" w:eastAsia="맑은 고딕" w:hAnsi="맑은 고딕"/>
      <w:sz w:val="22"/>
      <w:szCs w:val="22"/>
    </w:rPr>
  </w:style>
  <w:style w:type="character" w:customStyle="1" w:styleId="Char1">
    <w:name w:val="간격 없음 Char"/>
    <w:link w:val="af7"/>
    <w:uiPriority w:val="1"/>
    <w:rsid w:val="00B272F4"/>
    <w:rPr>
      <w:rFonts w:ascii="맑은 고딕" w:eastAsia="맑은 고딕" w:hAnsi="맑은 고딕"/>
      <w:sz w:val="22"/>
      <w:szCs w:val="22"/>
      <w:lang w:val="en-US" w:eastAsia="ko-KR" w:bidi="ar-SA"/>
    </w:rPr>
  </w:style>
  <w:style w:type="paragraph" w:styleId="af8">
    <w:name w:val="Balloon Text"/>
    <w:basedOn w:val="a"/>
    <w:link w:val="Char2"/>
    <w:uiPriority w:val="99"/>
    <w:rsid w:val="00B272F4"/>
    <w:rPr>
      <w:rFonts w:ascii="맑은 고딕" w:eastAsia="맑은 고딕" w:hAnsi="맑은 고딕"/>
      <w:sz w:val="18"/>
      <w:szCs w:val="18"/>
    </w:rPr>
  </w:style>
  <w:style w:type="character" w:customStyle="1" w:styleId="Char2">
    <w:name w:val="풍선 도움말 텍스트 Char"/>
    <w:link w:val="af8"/>
    <w:uiPriority w:val="99"/>
    <w:rsid w:val="00B272F4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1Char">
    <w:name w:val="제목 1 Char"/>
    <w:aliases w:val="h1 Char"/>
    <w:link w:val="10"/>
    <w:uiPriority w:val="9"/>
    <w:rsid w:val="00F479E8"/>
    <w:rPr>
      <w:rFonts w:ascii="Tahoma" w:eastAsia="굴림체" w:hAnsi="Tahoma"/>
      <w:b/>
      <w:kern w:val="2"/>
      <w:sz w:val="28"/>
      <w:szCs w:val="28"/>
    </w:rPr>
  </w:style>
  <w:style w:type="character" w:customStyle="1" w:styleId="Char">
    <w:name w:val="머리글 Char"/>
    <w:aliases w:val="header odd Char,header Char"/>
    <w:link w:val="a3"/>
    <w:uiPriority w:val="99"/>
    <w:rsid w:val="00F479E8"/>
    <w:rPr>
      <w:rFonts w:ascii="굴림체" w:eastAsia="굴림체" w:hAnsi="Tahoma"/>
      <w:kern w:val="2"/>
      <w:szCs w:val="24"/>
    </w:rPr>
  </w:style>
  <w:style w:type="paragraph" w:styleId="TOC">
    <w:name w:val="TOC Heading"/>
    <w:basedOn w:val="10"/>
    <w:next w:val="a"/>
    <w:uiPriority w:val="39"/>
    <w:qFormat/>
    <w:rsid w:val="004466B1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="맑은 고딕" w:eastAsia="맑은 고딕" w:hAnsi="맑은 고딕"/>
      <w:bCs/>
      <w:color w:val="365F91"/>
      <w:kern w:val="0"/>
    </w:rPr>
  </w:style>
  <w:style w:type="paragraph" w:customStyle="1" w:styleId="1">
    <w:name w:val="리스트 1"/>
    <w:rsid w:val="00E52008"/>
    <w:pPr>
      <w:numPr>
        <w:numId w:val="2"/>
      </w:numPr>
      <w:tabs>
        <w:tab w:val="num" w:pos="360"/>
        <w:tab w:val="left" w:pos="800"/>
      </w:tabs>
      <w:autoSpaceDE w:val="0"/>
      <w:spacing w:before="100" w:beforeAutospacing="1" w:line="300" w:lineRule="atLeast"/>
      <w:ind w:leftChars="400" w:left="600" w:hangingChars="200" w:hanging="200"/>
      <w:contextualSpacing/>
      <w:jc w:val="both"/>
    </w:pPr>
    <w:rPr>
      <w:rFonts w:ascii="Tahoma" w:eastAsia="굴림체" w:hAnsi="Tahoma"/>
    </w:rPr>
  </w:style>
  <w:style w:type="paragraph" w:styleId="af9">
    <w:name w:val="List Bullet"/>
    <w:basedOn w:val="a"/>
    <w:autoRedefine/>
    <w:rsid w:val="00474DBC"/>
    <w:pPr>
      <w:tabs>
        <w:tab w:val="left" w:pos="90"/>
      </w:tabs>
      <w:overflowPunct w:val="0"/>
      <w:adjustRightInd w:val="0"/>
      <w:spacing w:after="60" w:line="240" w:lineRule="atLeast"/>
      <w:jc w:val="left"/>
      <w:textAlignment w:val="bottom"/>
    </w:pPr>
    <w:rPr>
      <w:rFonts w:ascii="Arial" w:hAnsi="Arial" w:cs="Arial"/>
      <w:kern w:val="0"/>
      <w:sz w:val="18"/>
      <w:szCs w:val="18"/>
    </w:rPr>
  </w:style>
  <w:style w:type="paragraph" w:styleId="afa">
    <w:name w:val="List Paragraph"/>
    <w:basedOn w:val="a"/>
    <w:uiPriority w:val="34"/>
    <w:qFormat/>
    <w:rsid w:val="00474DBC"/>
    <w:pPr>
      <w:ind w:leftChars="400" w:left="800"/>
    </w:pPr>
    <w:rPr>
      <w:rFonts w:ascii="맑은 고딕" w:eastAsia="맑은 고딕" w:hAnsi="맑은 고딕"/>
      <w:szCs w:val="22"/>
    </w:rPr>
  </w:style>
  <w:style w:type="paragraph" w:styleId="afb">
    <w:name w:val="Normal (Web)"/>
    <w:basedOn w:val="a"/>
    <w:uiPriority w:val="99"/>
    <w:unhideWhenUsed/>
    <w:rsid w:val="004F444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fc">
    <w:name w:val="소스"/>
    <w:basedOn w:val="a"/>
    <w:rsid w:val="00B06D93"/>
    <w:pPr>
      <w:wordWrap/>
      <w:adjustRightInd w:val="0"/>
      <w:snapToGrid w:val="0"/>
      <w:spacing w:line="216" w:lineRule="auto"/>
      <w:jc w:val="left"/>
    </w:pPr>
    <w:rPr>
      <w:rFonts w:ascii="돋움체" w:hAnsi="돋움체"/>
      <w:kern w:val="0"/>
      <w:sz w:val="18"/>
      <w:szCs w:val="18"/>
    </w:rPr>
  </w:style>
  <w:style w:type="paragraph" w:customStyle="1" w:styleId="afd">
    <w:name w:val="표내용"/>
    <w:basedOn w:val="a"/>
    <w:rsid w:val="00B06D93"/>
    <w:pPr>
      <w:ind w:leftChars="50" w:left="50" w:rightChars="50" w:right="50"/>
      <w:jc w:val="left"/>
    </w:pPr>
    <w:rPr>
      <w:rFonts w:ascii="Arial" w:hAnsi="Arial"/>
      <w:szCs w:val="20"/>
    </w:rPr>
  </w:style>
  <w:style w:type="paragraph" w:customStyle="1" w:styleId="CharChar">
    <w:name w:val="Char Char"/>
    <w:basedOn w:val="a"/>
    <w:rsid w:val="00C80D37"/>
    <w:pPr>
      <w:widowControl/>
      <w:wordWrap/>
      <w:autoSpaceDE/>
      <w:autoSpaceDN/>
      <w:spacing w:after="160" w:line="240" w:lineRule="exact"/>
      <w:jc w:val="left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7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word3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57B303-D4CD-40D0-9CA7-6070144BA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word3.dot</Template>
  <TotalTime>22</TotalTime>
  <Pages>1</Pages>
  <Words>7222</Words>
  <Characters>41166</Characters>
  <Application>Microsoft Office Word</Application>
  <DocSecurity>0</DocSecurity>
  <Lines>343</Lines>
  <Paragraphs>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XFR-IP OMC Manual</vt:lpstr>
    </vt:vector>
  </TitlesOfParts>
  <Company/>
  <LinksUpToDate>false</LinksUpToDate>
  <CharactersWithSpaces>48292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XFR-IP OMC Manual</dc:title>
  <dc:subject>Feelring IP 운용자를 위한 OMC 상세 매뉴얼</dc:subject>
  <dc:creator>김천진</dc:creator>
  <cp:lastModifiedBy>Microsoft 계정</cp:lastModifiedBy>
  <cp:revision>10</cp:revision>
  <cp:lastPrinted>2024-07-29T06:44:00Z</cp:lastPrinted>
  <dcterms:created xsi:type="dcterms:W3CDTF">2024-07-11T04:04:00Z</dcterms:created>
  <dcterms:modified xsi:type="dcterms:W3CDTF">2024-07-29T06:45:00Z</dcterms:modified>
</cp:coreProperties>
</file>